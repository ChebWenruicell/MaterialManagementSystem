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50" w:type="dxa"/>
        <w:jc w:val="center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6"/>
        <w:gridCol w:w="3360"/>
        <w:gridCol w:w="1320"/>
        <w:gridCol w:w="2684"/>
      </w:tblGrid>
      <w:tr w:rsidR="008263F2" w:rsidRPr="00A43817" w14:paraId="12813F99" w14:textId="77777777" w:rsidTr="00DB09BA">
        <w:trPr>
          <w:cantSplit/>
          <w:trHeight w:val="397"/>
          <w:jc w:val="center"/>
        </w:trPr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0D4C0" w14:textId="77777777" w:rsidR="008263F2" w:rsidRPr="00E4066B" w:rsidRDefault="008263F2" w:rsidP="0010361C">
            <w:pPr>
              <w:snapToGrid w:val="0"/>
              <w:spacing w:line="240" w:lineRule="auto"/>
              <w:rPr>
                <w:b/>
                <w:szCs w:val="21"/>
              </w:rPr>
            </w:pPr>
            <w:r w:rsidRPr="00A43817">
              <w:rPr>
                <w:szCs w:val="21"/>
              </w:rPr>
              <w:br w:type="page"/>
            </w:r>
            <w:r w:rsidR="00C12C4F">
              <w:rPr>
                <w:rFonts w:hAnsi="宋体" w:hint="eastAsia"/>
                <w:b/>
                <w:szCs w:val="21"/>
              </w:rPr>
              <w:t>记录</w:t>
            </w:r>
            <w:r w:rsidRPr="00E4066B">
              <w:rPr>
                <w:rFonts w:hAnsi="宋体"/>
                <w:b/>
                <w:szCs w:val="21"/>
              </w:rPr>
              <w:t>编号：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ECAC7" w14:textId="77777777" w:rsidR="008263F2" w:rsidRPr="00A43817" w:rsidRDefault="008263F2" w:rsidP="0010361C">
            <w:pPr>
              <w:snapToGrid w:val="0"/>
              <w:spacing w:line="240" w:lineRule="auto"/>
              <w:rPr>
                <w:szCs w:val="21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6605E4" w14:textId="77777777" w:rsidR="008263F2" w:rsidRPr="00E4066B" w:rsidRDefault="008263F2" w:rsidP="00AA6F7D">
            <w:pPr>
              <w:snapToGrid w:val="0"/>
              <w:spacing w:line="240" w:lineRule="auto"/>
              <w:ind w:firstLineChars="150" w:firstLine="316"/>
              <w:rPr>
                <w:b/>
                <w:szCs w:val="21"/>
              </w:rPr>
            </w:pPr>
            <w:r w:rsidRPr="00E4066B">
              <w:rPr>
                <w:rFonts w:hAnsi="宋体"/>
                <w:b/>
                <w:szCs w:val="21"/>
              </w:rPr>
              <w:t>文</w:t>
            </w:r>
            <w:r>
              <w:rPr>
                <w:rFonts w:hAnsi="宋体" w:hint="eastAsia"/>
                <w:b/>
                <w:szCs w:val="21"/>
              </w:rPr>
              <w:t>件</w:t>
            </w:r>
            <w:r w:rsidRPr="00E4066B">
              <w:rPr>
                <w:rFonts w:hAnsi="宋体"/>
                <w:b/>
                <w:szCs w:val="21"/>
              </w:rPr>
              <w:t>类别</w:t>
            </w:r>
            <w:r w:rsidRPr="00E4066B">
              <w:rPr>
                <w:rFonts w:hAnsi="宋体"/>
                <w:b/>
                <w:spacing w:val="-20"/>
                <w:szCs w:val="21"/>
              </w:rPr>
              <w:t>：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FCCE40" w14:textId="77777777" w:rsidR="008263F2" w:rsidRPr="00A43817" w:rsidRDefault="00FF4578" w:rsidP="0010361C">
            <w:pPr>
              <w:snapToGrid w:val="0"/>
              <w:spacing w:line="240" w:lineRule="auto"/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</w:tr>
    </w:tbl>
    <w:p w14:paraId="03719BF7" w14:textId="77777777" w:rsidR="008263F2" w:rsidRDefault="008263F2" w:rsidP="008263F2"/>
    <w:p w14:paraId="3878FBDE" w14:textId="77777777" w:rsidR="008263F2" w:rsidRDefault="008263F2" w:rsidP="008263F2"/>
    <w:p w14:paraId="146342C7" w14:textId="77777777" w:rsidR="008263F2" w:rsidRPr="00A43817" w:rsidRDefault="008263F2" w:rsidP="008263F2"/>
    <w:p w14:paraId="3F057893" w14:textId="77777777" w:rsidR="008263F2" w:rsidRPr="00A43817" w:rsidRDefault="008263F2" w:rsidP="008263F2"/>
    <w:p w14:paraId="4FEF86A7" w14:textId="77777777" w:rsidR="008263F2" w:rsidRPr="00A43817" w:rsidRDefault="008263F2" w:rsidP="008263F2"/>
    <w:p w14:paraId="330D9A0C" w14:textId="77777777" w:rsidR="008263F2" w:rsidRPr="00A43817" w:rsidRDefault="008263F2" w:rsidP="008263F2"/>
    <w:p w14:paraId="2BDB8EFC" w14:textId="2B3A12A2" w:rsidR="008263F2" w:rsidRDefault="006609F0" w:rsidP="008263F2">
      <w:pPr>
        <w:jc w:val="center"/>
        <w:rPr>
          <w:rFonts w:eastAsia="黑体"/>
          <w:b/>
          <w:sz w:val="84"/>
          <w:szCs w:val="84"/>
        </w:rPr>
      </w:pPr>
      <w:r>
        <w:rPr>
          <w:rFonts w:eastAsia="黑体" w:hint="eastAsia"/>
          <w:b/>
          <w:sz w:val="84"/>
          <w:szCs w:val="84"/>
        </w:rPr>
        <w:t>物资采购</w:t>
      </w:r>
      <w:r w:rsidR="0087782C">
        <w:rPr>
          <w:rFonts w:eastAsia="黑体" w:hint="eastAsia"/>
          <w:b/>
          <w:sz w:val="84"/>
          <w:szCs w:val="84"/>
        </w:rPr>
        <w:t>系统</w:t>
      </w:r>
    </w:p>
    <w:p w14:paraId="21091E1C" w14:textId="77777777" w:rsidR="0092342A" w:rsidRPr="00A43817" w:rsidRDefault="0092342A" w:rsidP="008263F2">
      <w:pPr>
        <w:jc w:val="center"/>
        <w:rPr>
          <w:rFonts w:eastAsia="黑体"/>
          <w:b/>
          <w:sz w:val="84"/>
          <w:szCs w:val="84"/>
        </w:rPr>
      </w:pPr>
      <w:r>
        <w:rPr>
          <w:rFonts w:eastAsia="黑体"/>
          <w:b/>
          <w:sz w:val="84"/>
          <w:szCs w:val="84"/>
        </w:rPr>
        <w:t>设计方案</w:t>
      </w:r>
    </w:p>
    <w:p w14:paraId="75D4D35D" w14:textId="77777777" w:rsidR="008263F2" w:rsidRPr="00A43817" w:rsidRDefault="008263F2" w:rsidP="008263F2">
      <w:pPr>
        <w:jc w:val="center"/>
        <w:rPr>
          <w:rFonts w:eastAsia="黑体"/>
          <w:b/>
          <w:sz w:val="52"/>
          <w:szCs w:val="52"/>
        </w:rPr>
      </w:pPr>
      <w:r w:rsidRPr="00A43817">
        <w:rPr>
          <w:rFonts w:eastAsia="黑体"/>
          <w:b/>
          <w:sz w:val="52"/>
          <w:szCs w:val="52"/>
        </w:rPr>
        <w:t>（版本</w:t>
      </w:r>
      <w:r>
        <w:rPr>
          <w:rFonts w:eastAsia="黑体" w:hint="eastAsia"/>
          <w:b/>
          <w:sz w:val="52"/>
          <w:szCs w:val="52"/>
        </w:rPr>
        <w:t>号：</w:t>
      </w:r>
      <w:r w:rsidRPr="00A43817">
        <w:rPr>
          <w:rFonts w:eastAsia="黑体"/>
          <w:b/>
          <w:sz w:val="52"/>
          <w:szCs w:val="52"/>
        </w:rPr>
        <w:t>V</w:t>
      </w:r>
      <w:r w:rsidR="002F2D6D">
        <w:rPr>
          <w:rFonts w:eastAsia="黑体" w:hint="eastAsia"/>
          <w:b/>
          <w:sz w:val="52"/>
          <w:szCs w:val="52"/>
        </w:rPr>
        <w:t>1</w:t>
      </w:r>
      <w:r w:rsidRPr="00A43817">
        <w:rPr>
          <w:rFonts w:eastAsia="黑体"/>
          <w:b/>
          <w:sz w:val="52"/>
          <w:szCs w:val="52"/>
        </w:rPr>
        <w:t>.</w:t>
      </w:r>
      <w:r w:rsidR="00D41547">
        <w:rPr>
          <w:rFonts w:eastAsia="黑体" w:hint="eastAsia"/>
          <w:b/>
          <w:sz w:val="52"/>
          <w:szCs w:val="52"/>
        </w:rPr>
        <w:t>1</w:t>
      </w:r>
      <w:r w:rsidRPr="00A43817">
        <w:rPr>
          <w:rFonts w:eastAsia="黑体"/>
          <w:b/>
          <w:sz w:val="52"/>
          <w:szCs w:val="52"/>
        </w:rPr>
        <w:t>）</w:t>
      </w:r>
    </w:p>
    <w:p w14:paraId="00BD83A9" w14:textId="77777777" w:rsidR="008263F2" w:rsidRPr="00A43817" w:rsidRDefault="008263F2" w:rsidP="008263F2"/>
    <w:p w14:paraId="01709B07" w14:textId="77777777" w:rsidR="008263F2" w:rsidRPr="00A43817" w:rsidRDefault="008263F2" w:rsidP="008263F2"/>
    <w:p w14:paraId="57F80A99" w14:textId="77777777" w:rsidR="008263F2" w:rsidRPr="00A43817" w:rsidRDefault="008263F2" w:rsidP="008263F2"/>
    <w:p w14:paraId="61BB779E" w14:textId="77777777" w:rsidR="008263F2" w:rsidRPr="00A43817" w:rsidRDefault="008263F2" w:rsidP="008263F2"/>
    <w:p w14:paraId="6FE8C66E" w14:textId="77777777" w:rsidR="008263F2" w:rsidRPr="00A43817" w:rsidRDefault="008263F2" w:rsidP="008263F2"/>
    <w:p w14:paraId="50116897" w14:textId="77777777" w:rsidR="008263F2" w:rsidRPr="00A43817" w:rsidRDefault="008263F2" w:rsidP="008263F2"/>
    <w:p w14:paraId="46E641CC" w14:textId="77777777" w:rsidR="008263F2" w:rsidRDefault="008263F2" w:rsidP="00014D6D">
      <w:pPr>
        <w:ind w:left="2" w:firstLine="2"/>
        <w:rPr>
          <w:sz w:val="32"/>
          <w:szCs w:val="32"/>
        </w:rPr>
      </w:pPr>
    </w:p>
    <w:p w14:paraId="0A76F9E4" w14:textId="77777777" w:rsidR="008263F2" w:rsidRDefault="008263F2" w:rsidP="00014D6D">
      <w:pPr>
        <w:ind w:firstLine="2"/>
        <w:rPr>
          <w:sz w:val="32"/>
          <w:szCs w:val="32"/>
        </w:rPr>
      </w:pPr>
    </w:p>
    <w:p w14:paraId="115D5DF2" w14:textId="77777777" w:rsidR="008263F2" w:rsidRDefault="008263F2" w:rsidP="00014D6D">
      <w:pPr>
        <w:ind w:firstLine="2"/>
        <w:rPr>
          <w:sz w:val="32"/>
          <w:szCs w:val="32"/>
        </w:rPr>
      </w:pPr>
    </w:p>
    <w:p w14:paraId="45E9D6A5" w14:textId="77777777" w:rsidR="008263F2" w:rsidRPr="00A43817" w:rsidRDefault="008263F2" w:rsidP="00014D6D">
      <w:pPr>
        <w:ind w:firstLine="2"/>
        <w:rPr>
          <w:sz w:val="32"/>
          <w:szCs w:val="32"/>
        </w:rPr>
      </w:pPr>
    </w:p>
    <w:p w14:paraId="36DC4797" w14:textId="77777777" w:rsidR="008263F2" w:rsidRPr="00A43817" w:rsidRDefault="008263F2" w:rsidP="00014D6D">
      <w:pPr>
        <w:ind w:firstLine="2"/>
        <w:rPr>
          <w:sz w:val="32"/>
          <w:szCs w:val="32"/>
        </w:rPr>
      </w:pPr>
    </w:p>
    <w:p w14:paraId="3BB348EB" w14:textId="77777777" w:rsidR="008263F2" w:rsidRPr="00A43817" w:rsidRDefault="008263F2" w:rsidP="00F54373">
      <w:pPr>
        <w:rPr>
          <w:b/>
          <w:snapToGrid w:val="0"/>
          <w:color w:val="FF0000"/>
          <w:sz w:val="28"/>
        </w:rPr>
      </w:pPr>
    </w:p>
    <w:p w14:paraId="680129C6" w14:textId="77777777" w:rsidR="008263F2" w:rsidRPr="00A43817" w:rsidRDefault="008263F2" w:rsidP="00014D6D">
      <w:pPr>
        <w:ind w:left="-2545" w:firstLine="2"/>
        <w:rPr>
          <w:b/>
          <w:snapToGrid w:val="0"/>
          <w:color w:val="FF0000"/>
          <w:sz w:val="28"/>
        </w:rPr>
      </w:pPr>
    </w:p>
    <w:p w14:paraId="0FAC78EF" w14:textId="77777777" w:rsidR="008263F2" w:rsidRPr="00073F92" w:rsidRDefault="008263F2" w:rsidP="006071C2">
      <w:pPr>
        <w:spacing w:line="240" w:lineRule="auto"/>
        <w:rPr>
          <w:sz w:val="24"/>
          <w:szCs w:val="24"/>
        </w:rPr>
      </w:pPr>
      <w:r w:rsidRPr="00A43817">
        <w:br w:type="page"/>
      </w:r>
      <w:r w:rsidRPr="00307169">
        <w:rPr>
          <w:rFonts w:eastAsia="黑体"/>
          <w:b/>
          <w:sz w:val="24"/>
          <w:szCs w:val="24"/>
        </w:rPr>
        <w:lastRenderedPageBreak/>
        <w:t>文</w:t>
      </w:r>
      <w:r w:rsidRPr="00307169">
        <w:rPr>
          <w:rFonts w:eastAsia="黑体" w:hint="eastAsia"/>
          <w:b/>
          <w:sz w:val="24"/>
          <w:szCs w:val="24"/>
        </w:rPr>
        <w:t>件</w:t>
      </w:r>
      <w:r w:rsidRPr="00307169">
        <w:rPr>
          <w:rFonts w:eastAsia="黑体"/>
          <w:b/>
          <w:sz w:val="24"/>
          <w:szCs w:val="24"/>
        </w:rPr>
        <w:t>修订记录</w:t>
      </w:r>
      <w:r w:rsidRPr="00307169">
        <w:rPr>
          <w:rFonts w:eastAsia="黑体" w:hint="eastAsia"/>
          <w:b/>
          <w:sz w:val="24"/>
          <w:szCs w:val="24"/>
        </w:rPr>
        <w:t>：</w:t>
      </w:r>
    </w:p>
    <w:tbl>
      <w:tblPr>
        <w:tblW w:w="9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840"/>
        <w:gridCol w:w="4073"/>
        <w:gridCol w:w="1327"/>
        <w:gridCol w:w="1214"/>
      </w:tblGrid>
      <w:tr w:rsidR="008263F2" w:rsidRPr="00A43817" w14:paraId="321A6509" w14:textId="77777777" w:rsidTr="0010361C">
        <w:trPr>
          <w:cantSplit/>
          <w:jc w:val="center"/>
        </w:trPr>
        <w:tc>
          <w:tcPr>
            <w:tcW w:w="1548" w:type="dxa"/>
            <w:shd w:val="clear" w:color="auto" w:fill="CCCCCC"/>
            <w:vAlign w:val="center"/>
          </w:tcPr>
          <w:p w14:paraId="66A820CB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版本编号</w:t>
            </w:r>
          </w:p>
        </w:tc>
        <w:tc>
          <w:tcPr>
            <w:tcW w:w="840" w:type="dxa"/>
            <w:shd w:val="clear" w:color="auto" w:fill="CCCCCC"/>
            <w:vAlign w:val="center"/>
          </w:tcPr>
          <w:p w14:paraId="5AFEFFE2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b/>
                <w:szCs w:val="21"/>
              </w:rPr>
              <w:t>*</w:t>
            </w:r>
            <w:r w:rsidRPr="00A43817">
              <w:rPr>
                <w:rFonts w:hAnsi="宋体"/>
                <w:b/>
                <w:szCs w:val="21"/>
              </w:rPr>
              <w:t>变化</w:t>
            </w:r>
          </w:p>
          <w:p w14:paraId="03AB6FC6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状态</w:t>
            </w:r>
          </w:p>
        </w:tc>
        <w:tc>
          <w:tcPr>
            <w:tcW w:w="4073" w:type="dxa"/>
            <w:shd w:val="clear" w:color="auto" w:fill="CCCCCC"/>
            <w:vAlign w:val="center"/>
          </w:tcPr>
          <w:p w14:paraId="62EBBD45" w14:textId="77777777" w:rsidR="008263F2" w:rsidRPr="00A43817" w:rsidRDefault="008263F2" w:rsidP="0010361C">
            <w:pPr>
              <w:spacing w:line="360" w:lineRule="auto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简要说明（变更内容和变更范围）</w:t>
            </w:r>
          </w:p>
        </w:tc>
        <w:tc>
          <w:tcPr>
            <w:tcW w:w="1327" w:type="dxa"/>
            <w:shd w:val="clear" w:color="auto" w:fill="CCCCCC"/>
            <w:vAlign w:val="center"/>
          </w:tcPr>
          <w:p w14:paraId="08C8DEB4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日期</w:t>
            </w:r>
          </w:p>
        </w:tc>
        <w:tc>
          <w:tcPr>
            <w:tcW w:w="1214" w:type="dxa"/>
            <w:shd w:val="clear" w:color="auto" w:fill="CCCCCC"/>
            <w:vAlign w:val="center"/>
          </w:tcPr>
          <w:p w14:paraId="1D1462AE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变更人</w:t>
            </w:r>
          </w:p>
        </w:tc>
      </w:tr>
      <w:tr w:rsidR="008263F2" w:rsidRPr="00A43817" w14:paraId="5D190264" w14:textId="77777777" w:rsidTr="0010361C">
        <w:trPr>
          <w:cantSplit/>
          <w:jc w:val="center"/>
        </w:trPr>
        <w:tc>
          <w:tcPr>
            <w:tcW w:w="1548" w:type="dxa"/>
            <w:vAlign w:val="center"/>
          </w:tcPr>
          <w:p w14:paraId="39A2CA1C" w14:textId="77777777" w:rsidR="008263F2" w:rsidRPr="00A43817" w:rsidRDefault="00812C39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V1.</w:t>
            </w:r>
            <w:r w:rsidR="004E69B0">
              <w:rPr>
                <w:rFonts w:hint="eastAsia"/>
              </w:rPr>
              <w:t>0</w:t>
            </w:r>
          </w:p>
        </w:tc>
        <w:tc>
          <w:tcPr>
            <w:tcW w:w="840" w:type="dxa"/>
            <w:vAlign w:val="center"/>
          </w:tcPr>
          <w:p w14:paraId="353064B9" w14:textId="77777777" w:rsidR="008263F2" w:rsidRPr="00A43817" w:rsidRDefault="006F7401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4073" w:type="dxa"/>
            <w:vAlign w:val="center"/>
          </w:tcPr>
          <w:p w14:paraId="1C94CACD" w14:textId="77777777" w:rsidR="008263F2" w:rsidRPr="00A43817" w:rsidRDefault="006F7401" w:rsidP="0010361C">
            <w:pPr>
              <w:spacing w:line="360" w:lineRule="auto"/>
            </w:pPr>
            <w:r>
              <w:rPr>
                <w:rFonts w:hint="eastAsia"/>
              </w:rPr>
              <w:t>新建</w:t>
            </w:r>
          </w:p>
        </w:tc>
        <w:tc>
          <w:tcPr>
            <w:tcW w:w="1327" w:type="dxa"/>
            <w:vAlign w:val="center"/>
          </w:tcPr>
          <w:p w14:paraId="1334D9CA" w14:textId="6D7958CC" w:rsidR="008263F2" w:rsidRPr="00C8207C" w:rsidRDefault="00C111E3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20</w:t>
            </w:r>
            <w:r w:rsidR="001D30FA">
              <w:t>2</w:t>
            </w:r>
            <w:r w:rsidR="00BC1F56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BC1F56">
              <w:rPr>
                <w:rFonts w:hint="eastAsia"/>
              </w:rPr>
              <w:t>4</w:t>
            </w:r>
            <w:r w:rsidR="001D30FA">
              <w:rPr>
                <w:rFonts w:hint="eastAsia"/>
              </w:rPr>
              <w:t>/</w:t>
            </w:r>
            <w:r w:rsidR="00BC1F56">
              <w:rPr>
                <w:rFonts w:hint="eastAsia"/>
              </w:rPr>
              <w:t>23</w:t>
            </w:r>
          </w:p>
        </w:tc>
        <w:tc>
          <w:tcPr>
            <w:tcW w:w="1214" w:type="dxa"/>
            <w:vAlign w:val="center"/>
          </w:tcPr>
          <w:p w14:paraId="6242897E" w14:textId="77777777" w:rsidR="00BC1F56" w:rsidRDefault="00BC1F56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王艺霏</w:t>
            </w:r>
            <w:r>
              <w:rPr>
                <w:rFonts w:hint="eastAsia"/>
              </w:rPr>
              <w:t xml:space="preserve"> </w:t>
            </w:r>
          </w:p>
          <w:p w14:paraId="6D93E083" w14:textId="40A3AD77" w:rsidR="008263F2" w:rsidRPr="00A43817" w:rsidRDefault="00BC1F56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陈文瑞</w:t>
            </w:r>
          </w:p>
        </w:tc>
      </w:tr>
      <w:tr w:rsidR="008263F2" w:rsidRPr="00A43817" w14:paraId="683C6936" w14:textId="77777777" w:rsidTr="0010361C">
        <w:trPr>
          <w:cantSplit/>
          <w:jc w:val="center"/>
        </w:trPr>
        <w:tc>
          <w:tcPr>
            <w:tcW w:w="1548" w:type="dxa"/>
            <w:vAlign w:val="center"/>
          </w:tcPr>
          <w:p w14:paraId="237D9976" w14:textId="77777777" w:rsidR="00592EFB" w:rsidRPr="00A43817" w:rsidRDefault="00714A0F" w:rsidP="00592EFB">
            <w:pPr>
              <w:spacing w:line="360" w:lineRule="auto"/>
              <w:jc w:val="center"/>
            </w:pPr>
            <w:r>
              <w:rPr>
                <w:rFonts w:hint="eastAsia"/>
              </w:rPr>
              <w:t>V1.1</w:t>
            </w:r>
          </w:p>
        </w:tc>
        <w:tc>
          <w:tcPr>
            <w:tcW w:w="840" w:type="dxa"/>
            <w:vAlign w:val="center"/>
          </w:tcPr>
          <w:p w14:paraId="24750342" w14:textId="77777777" w:rsidR="008263F2" w:rsidRPr="00A43817" w:rsidRDefault="00714A0F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073" w:type="dxa"/>
            <w:vAlign w:val="center"/>
          </w:tcPr>
          <w:p w14:paraId="380AC814" w14:textId="4B198E34" w:rsidR="008263F2" w:rsidRPr="00A43817" w:rsidRDefault="00BC1F56" w:rsidP="0010361C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jc w:val="both"/>
              <w:rPr>
                <w:kern w:val="2"/>
                <w:szCs w:val="20"/>
              </w:rPr>
            </w:pPr>
            <w:r>
              <w:rPr>
                <w:rFonts w:hint="eastAsia"/>
                <w:kern w:val="2"/>
                <w:szCs w:val="20"/>
              </w:rPr>
              <w:t>补充</w:t>
            </w:r>
          </w:p>
        </w:tc>
        <w:tc>
          <w:tcPr>
            <w:tcW w:w="1327" w:type="dxa"/>
            <w:vAlign w:val="center"/>
          </w:tcPr>
          <w:p w14:paraId="10AA7D96" w14:textId="023F7F8E" w:rsidR="008263F2" w:rsidRPr="00A43817" w:rsidRDefault="00714A0F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202</w:t>
            </w:r>
            <w:r w:rsidR="00BC1F56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BC1F56">
              <w:rPr>
                <w:rFonts w:hint="eastAsia"/>
              </w:rPr>
              <w:t>4</w:t>
            </w:r>
            <w:r>
              <w:rPr>
                <w:rFonts w:hint="eastAsia"/>
              </w:rPr>
              <w:t>/27</w:t>
            </w:r>
          </w:p>
        </w:tc>
        <w:tc>
          <w:tcPr>
            <w:tcW w:w="1214" w:type="dxa"/>
            <w:vAlign w:val="center"/>
          </w:tcPr>
          <w:p w14:paraId="1467A775" w14:textId="77777777" w:rsidR="008263F2" w:rsidRDefault="00BC1F56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王艺霏</w:t>
            </w:r>
          </w:p>
          <w:p w14:paraId="77A0A08E" w14:textId="2D1FB483" w:rsidR="00BC1F56" w:rsidRPr="00A43817" w:rsidRDefault="00BC1F56" w:rsidP="0010361C">
            <w:pPr>
              <w:spacing w:line="360" w:lineRule="auto"/>
              <w:jc w:val="center"/>
            </w:pPr>
            <w:r>
              <w:rPr>
                <w:rFonts w:hint="eastAsia"/>
              </w:rPr>
              <w:t>陈文瑞</w:t>
            </w:r>
          </w:p>
        </w:tc>
      </w:tr>
      <w:tr w:rsidR="008263F2" w:rsidRPr="00A43817" w14:paraId="0BEEB421" w14:textId="77777777" w:rsidTr="0010361C">
        <w:trPr>
          <w:cantSplit/>
          <w:jc w:val="center"/>
        </w:trPr>
        <w:tc>
          <w:tcPr>
            <w:tcW w:w="1548" w:type="dxa"/>
            <w:vAlign w:val="center"/>
          </w:tcPr>
          <w:p w14:paraId="709D1FBF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840" w:type="dxa"/>
            <w:vAlign w:val="center"/>
          </w:tcPr>
          <w:p w14:paraId="56D7C823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4073" w:type="dxa"/>
            <w:vAlign w:val="center"/>
          </w:tcPr>
          <w:p w14:paraId="2F25DA55" w14:textId="77777777" w:rsidR="008263F2" w:rsidRPr="00A43817" w:rsidRDefault="008263F2" w:rsidP="0010361C">
            <w:pPr>
              <w:spacing w:line="360" w:lineRule="auto"/>
            </w:pPr>
          </w:p>
        </w:tc>
        <w:tc>
          <w:tcPr>
            <w:tcW w:w="1327" w:type="dxa"/>
            <w:vAlign w:val="center"/>
          </w:tcPr>
          <w:p w14:paraId="5A35ACC5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1214" w:type="dxa"/>
            <w:vAlign w:val="center"/>
          </w:tcPr>
          <w:p w14:paraId="5831DCC1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</w:tr>
      <w:tr w:rsidR="008263F2" w:rsidRPr="00A43817" w14:paraId="0A1CD772" w14:textId="77777777" w:rsidTr="0010361C">
        <w:trPr>
          <w:cantSplit/>
          <w:jc w:val="center"/>
        </w:trPr>
        <w:tc>
          <w:tcPr>
            <w:tcW w:w="1548" w:type="dxa"/>
            <w:vAlign w:val="center"/>
          </w:tcPr>
          <w:p w14:paraId="5F810B8F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840" w:type="dxa"/>
            <w:vAlign w:val="center"/>
          </w:tcPr>
          <w:p w14:paraId="74A56847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4073" w:type="dxa"/>
            <w:vAlign w:val="center"/>
          </w:tcPr>
          <w:p w14:paraId="089E6B40" w14:textId="77777777" w:rsidR="008263F2" w:rsidRPr="00A43817" w:rsidRDefault="008263F2" w:rsidP="0010361C">
            <w:pPr>
              <w:spacing w:line="360" w:lineRule="auto"/>
            </w:pPr>
          </w:p>
        </w:tc>
        <w:tc>
          <w:tcPr>
            <w:tcW w:w="1327" w:type="dxa"/>
            <w:vAlign w:val="center"/>
          </w:tcPr>
          <w:p w14:paraId="408528AD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  <w:tc>
          <w:tcPr>
            <w:tcW w:w="1214" w:type="dxa"/>
            <w:vAlign w:val="center"/>
          </w:tcPr>
          <w:p w14:paraId="4F76580D" w14:textId="77777777" w:rsidR="008263F2" w:rsidRPr="00A43817" w:rsidRDefault="008263F2" w:rsidP="0010361C">
            <w:pPr>
              <w:spacing w:line="360" w:lineRule="auto"/>
              <w:jc w:val="center"/>
            </w:pPr>
          </w:p>
        </w:tc>
      </w:tr>
    </w:tbl>
    <w:p w14:paraId="0F81F966" w14:textId="77777777" w:rsidR="008263F2" w:rsidRPr="00A43817" w:rsidRDefault="008263F2" w:rsidP="008263F2">
      <w:pPr>
        <w:spacing w:line="360" w:lineRule="auto"/>
        <w:rPr>
          <w:bCs/>
        </w:rPr>
      </w:pPr>
      <w:r w:rsidRPr="00A43817">
        <w:rPr>
          <w:bCs/>
        </w:rPr>
        <w:t>*</w:t>
      </w:r>
      <w:r w:rsidRPr="00A43817">
        <w:rPr>
          <w:rFonts w:hAnsi="宋体"/>
          <w:bCs/>
        </w:rPr>
        <w:t>变化状态：</w:t>
      </w:r>
      <w:r>
        <w:rPr>
          <w:rFonts w:hint="eastAsia"/>
          <w:bCs/>
        </w:rPr>
        <w:t>N</w:t>
      </w:r>
      <w:r w:rsidRPr="00A43817">
        <w:rPr>
          <w:bCs/>
        </w:rPr>
        <w:t>——</w:t>
      </w:r>
      <w:r>
        <w:rPr>
          <w:rFonts w:hAnsi="宋体" w:hint="eastAsia"/>
          <w:bCs/>
        </w:rPr>
        <w:t>新建</w:t>
      </w:r>
      <w:r w:rsidRPr="00A43817">
        <w:rPr>
          <w:rFonts w:hAnsi="宋体"/>
          <w:bCs/>
        </w:rPr>
        <w:t>，</w:t>
      </w:r>
      <w:r>
        <w:rPr>
          <w:rFonts w:hint="eastAsia"/>
          <w:bCs/>
        </w:rPr>
        <w:t>C</w:t>
      </w:r>
      <w:r w:rsidRPr="00A43817">
        <w:rPr>
          <w:bCs/>
        </w:rPr>
        <w:t>——</w:t>
      </w:r>
      <w:r>
        <w:rPr>
          <w:rFonts w:hAnsi="宋体" w:hint="eastAsia"/>
          <w:bCs/>
        </w:rPr>
        <w:t>变更</w:t>
      </w:r>
      <w:r w:rsidRPr="00A43817">
        <w:rPr>
          <w:rFonts w:hAnsi="宋体"/>
          <w:bCs/>
        </w:rPr>
        <w:t>，</w:t>
      </w:r>
      <w:r w:rsidRPr="00A43817">
        <w:rPr>
          <w:bCs/>
        </w:rPr>
        <w:t>D——</w:t>
      </w:r>
      <w:r w:rsidRPr="00A43817">
        <w:rPr>
          <w:rFonts w:hAnsi="宋体"/>
          <w:bCs/>
        </w:rPr>
        <w:t>删除</w:t>
      </w:r>
    </w:p>
    <w:p w14:paraId="08496E63" w14:textId="77777777" w:rsidR="008263F2" w:rsidRDefault="008263F2" w:rsidP="008263F2">
      <w:pPr>
        <w:rPr>
          <w:rFonts w:eastAsia="黑体"/>
          <w:sz w:val="24"/>
          <w:szCs w:val="24"/>
        </w:rPr>
      </w:pPr>
    </w:p>
    <w:p w14:paraId="041C8584" w14:textId="77777777" w:rsidR="008263F2" w:rsidRDefault="008263F2" w:rsidP="008263F2">
      <w:pPr>
        <w:rPr>
          <w:rFonts w:eastAsia="黑体"/>
          <w:sz w:val="24"/>
          <w:szCs w:val="24"/>
        </w:rPr>
      </w:pPr>
    </w:p>
    <w:p w14:paraId="553AB93F" w14:textId="77777777" w:rsidR="008263F2" w:rsidRDefault="008263F2" w:rsidP="008263F2">
      <w:pPr>
        <w:rPr>
          <w:rFonts w:eastAsia="黑体"/>
          <w:sz w:val="24"/>
          <w:szCs w:val="24"/>
        </w:rPr>
      </w:pPr>
    </w:p>
    <w:p w14:paraId="48E18ABD" w14:textId="77777777" w:rsidR="008263F2" w:rsidRPr="0032295A" w:rsidRDefault="008263F2" w:rsidP="008263F2">
      <w:pPr>
        <w:rPr>
          <w:rFonts w:eastAsia="黑体"/>
          <w:b/>
          <w:sz w:val="24"/>
          <w:szCs w:val="24"/>
        </w:rPr>
      </w:pPr>
      <w:r w:rsidRPr="0032295A">
        <w:rPr>
          <w:rFonts w:eastAsia="黑体"/>
          <w:b/>
          <w:sz w:val="24"/>
          <w:szCs w:val="24"/>
        </w:rPr>
        <w:t>文</w:t>
      </w:r>
      <w:r w:rsidRPr="0032295A">
        <w:rPr>
          <w:rFonts w:eastAsia="黑体" w:hint="eastAsia"/>
          <w:b/>
          <w:sz w:val="24"/>
          <w:szCs w:val="24"/>
        </w:rPr>
        <w:t>件批准</w:t>
      </w:r>
      <w:r w:rsidRPr="0032295A">
        <w:rPr>
          <w:rFonts w:eastAsia="黑体"/>
          <w:b/>
          <w:sz w:val="24"/>
          <w:szCs w:val="24"/>
        </w:rPr>
        <w:t>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45"/>
        <w:gridCol w:w="6123"/>
        <w:gridCol w:w="1800"/>
      </w:tblGrid>
      <w:tr w:rsidR="008263F2" w:rsidRPr="00A43817" w14:paraId="6D6D16CA" w14:textId="77777777" w:rsidTr="0010361C">
        <w:tc>
          <w:tcPr>
            <w:tcW w:w="945" w:type="dxa"/>
            <w:shd w:val="clear" w:color="auto" w:fill="CCCCCC"/>
          </w:tcPr>
          <w:p w14:paraId="0F94613C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</w:p>
        </w:tc>
        <w:tc>
          <w:tcPr>
            <w:tcW w:w="6123" w:type="dxa"/>
            <w:tcBorders>
              <w:bottom w:val="single" w:sz="4" w:space="0" w:color="auto"/>
            </w:tcBorders>
            <w:shd w:val="clear" w:color="auto" w:fill="CCCCCC"/>
          </w:tcPr>
          <w:p w14:paraId="4A62F5D7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部门</w:t>
            </w:r>
            <w:r w:rsidRPr="00A43817">
              <w:rPr>
                <w:b/>
                <w:szCs w:val="21"/>
              </w:rPr>
              <w:t>/</w:t>
            </w:r>
            <w:r w:rsidRPr="00A43817">
              <w:rPr>
                <w:rFonts w:hAnsi="宋体"/>
                <w:b/>
                <w:szCs w:val="21"/>
              </w:rPr>
              <w:t>职位签字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CCCCCC"/>
          </w:tcPr>
          <w:p w14:paraId="517E180A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 w:rsidRPr="00A43817">
              <w:rPr>
                <w:rFonts w:hAnsi="宋体"/>
                <w:b/>
                <w:szCs w:val="21"/>
              </w:rPr>
              <w:t>日期</w:t>
            </w:r>
          </w:p>
        </w:tc>
      </w:tr>
      <w:tr w:rsidR="008263F2" w:rsidRPr="00A43817" w14:paraId="60E96692" w14:textId="77777777" w:rsidTr="0010361C">
        <w:trPr>
          <w:trHeight w:val="1237"/>
        </w:trPr>
        <w:tc>
          <w:tcPr>
            <w:tcW w:w="945" w:type="dxa"/>
            <w:shd w:val="clear" w:color="auto" w:fill="CCCCCC"/>
            <w:vAlign w:val="center"/>
          </w:tcPr>
          <w:p w14:paraId="0D103773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拟制</w:t>
            </w:r>
          </w:p>
        </w:tc>
        <w:tc>
          <w:tcPr>
            <w:tcW w:w="6123" w:type="dxa"/>
            <w:shd w:val="clear" w:color="auto" w:fill="FFFFFF"/>
          </w:tcPr>
          <w:p w14:paraId="422BF831" w14:textId="77777777" w:rsidR="008263F2" w:rsidRPr="00A43817" w:rsidRDefault="008263F2" w:rsidP="00D5398C">
            <w:pPr>
              <w:spacing w:beforeLines="50" w:before="163" w:afterLines="50" w:after="163" w:line="360" w:lineRule="auto"/>
            </w:pPr>
          </w:p>
        </w:tc>
        <w:tc>
          <w:tcPr>
            <w:tcW w:w="1800" w:type="dxa"/>
            <w:shd w:val="clear" w:color="auto" w:fill="FFFFFF"/>
          </w:tcPr>
          <w:p w14:paraId="2BDD393B" w14:textId="77777777" w:rsidR="008263F2" w:rsidRPr="00A43817" w:rsidRDefault="008263F2" w:rsidP="00D5398C">
            <w:pPr>
              <w:spacing w:beforeLines="50" w:before="163" w:afterLines="50" w:after="163" w:line="360" w:lineRule="auto"/>
            </w:pPr>
          </w:p>
        </w:tc>
      </w:tr>
      <w:tr w:rsidR="008263F2" w:rsidRPr="00A43817" w14:paraId="55FE8153" w14:textId="77777777" w:rsidTr="0010361C">
        <w:trPr>
          <w:trHeight w:val="2970"/>
        </w:trPr>
        <w:tc>
          <w:tcPr>
            <w:tcW w:w="945" w:type="dxa"/>
            <w:shd w:val="clear" w:color="auto" w:fill="CCCCCC"/>
            <w:vAlign w:val="center"/>
          </w:tcPr>
          <w:p w14:paraId="7510DC95" w14:textId="77777777" w:rsidR="008263F2" w:rsidRPr="00A43817" w:rsidRDefault="008263F2" w:rsidP="0010361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审核</w:t>
            </w:r>
          </w:p>
        </w:tc>
        <w:tc>
          <w:tcPr>
            <w:tcW w:w="6123" w:type="dxa"/>
            <w:shd w:val="clear" w:color="auto" w:fill="FFFFFF"/>
          </w:tcPr>
          <w:p w14:paraId="22EB2F66" w14:textId="77777777" w:rsidR="008263F2" w:rsidRPr="00A43817" w:rsidRDefault="008263F2" w:rsidP="0010361C">
            <w:pPr>
              <w:widowControl/>
              <w:spacing w:line="240" w:lineRule="auto"/>
              <w:jc w:val="left"/>
            </w:pPr>
          </w:p>
          <w:p w14:paraId="33862BDB" w14:textId="77777777" w:rsidR="008263F2" w:rsidRPr="00A43817" w:rsidRDefault="008263F2" w:rsidP="0010361C"/>
        </w:tc>
        <w:tc>
          <w:tcPr>
            <w:tcW w:w="1800" w:type="dxa"/>
            <w:shd w:val="clear" w:color="auto" w:fill="FFFFFF"/>
          </w:tcPr>
          <w:p w14:paraId="3D4D3532" w14:textId="77777777" w:rsidR="008263F2" w:rsidRPr="00A43817" w:rsidRDefault="008263F2" w:rsidP="0010361C"/>
        </w:tc>
      </w:tr>
      <w:tr w:rsidR="008263F2" w:rsidRPr="00A43817" w14:paraId="4ED4C6E9" w14:textId="77777777" w:rsidTr="0010361C">
        <w:trPr>
          <w:trHeight w:val="1689"/>
        </w:trPr>
        <w:tc>
          <w:tcPr>
            <w:tcW w:w="945" w:type="dxa"/>
            <w:shd w:val="clear" w:color="auto" w:fill="CCCCCC"/>
            <w:vAlign w:val="center"/>
          </w:tcPr>
          <w:p w14:paraId="1FB435E8" w14:textId="77777777" w:rsidR="008263F2" w:rsidRPr="00A43817" w:rsidRDefault="008263F2" w:rsidP="0010361C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审批</w:t>
            </w:r>
          </w:p>
        </w:tc>
        <w:tc>
          <w:tcPr>
            <w:tcW w:w="6123" w:type="dxa"/>
            <w:shd w:val="clear" w:color="auto" w:fill="FFFFFF"/>
          </w:tcPr>
          <w:p w14:paraId="5F84B635" w14:textId="77777777" w:rsidR="008263F2" w:rsidRPr="00A43817" w:rsidRDefault="008263F2" w:rsidP="0010361C">
            <w:pPr>
              <w:widowControl/>
              <w:spacing w:line="240" w:lineRule="auto"/>
              <w:jc w:val="left"/>
            </w:pPr>
          </w:p>
        </w:tc>
        <w:tc>
          <w:tcPr>
            <w:tcW w:w="1800" w:type="dxa"/>
            <w:shd w:val="clear" w:color="auto" w:fill="FFFFFF"/>
          </w:tcPr>
          <w:p w14:paraId="014F008D" w14:textId="77777777" w:rsidR="008263F2" w:rsidRPr="00A43817" w:rsidRDefault="008263F2" w:rsidP="0010361C"/>
        </w:tc>
      </w:tr>
    </w:tbl>
    <w:p w14:paraId="53DFC07F" w14:textId="09DB8D1D" w:rsidR="00DE27DB" w:rsidRDefault="00DE27DB" w:rsidP="006925B4">
      <w:pPr>
        <w:rPr>
          <w:rFonts w:eastAsia="黑体"/>
          <w:sz w:val="36"/>
          <w:szCs w:val="36"/>
        </w:rPr>
      </w:pPr>
    </w:p>
    <w:p w14:paraId="3A8E6C41" w14:textId="007BE677" w:rsidR="00143701" w:rsidRPr="00143701" w:rsidRDefault="00886398" w:rsidP="006925B4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r>
        <w:rPr>
          <w:bCs/>
          <w:caps/>
          <w:noProof/>
        </w:rPr>
        <w:fldChar w:fldCharType="begin"/>
      </w:r>
      <w:r w:rsidR="00EA245C">
        <w:instrText xml:space="preserve"> </w:instrText>
      </w:r>
      <w:r w:rsidR="00EA245C">
        <w:rPr>
          <w:rFonts w:hint="eastAsia"/>
        </w:rPr>
        <w:instrText>TOC \o "1-2" \h \z \u</w:instrText>
      </w:r>
      <w:r w:rsidR="00EA245C">
        <w:instrText xml:space="preserve"> </w:instrText>
      </w:r>
      <w:r>
        <w:rPr>
          <w:bCs/>
          <w:caps/>
          <w:noProof/>
        </w:rPr>
        <w:fldChar w:fldCharType="separate"/>
      </w:r>
    </w:p>
    <w:p w14:paraId="15469A8F" w14:textId="5DFE8AE3" w:rsidR="004F49AB" w:rsidRDefault="00886398" w:rsidP="00AA3C27">
      <w:pPr>
        <w:jc w:val="left"/>
      </w:pPr>
      <w:r>
        <w:fldChar w:fldCharType="end"/>
      </w:r>
      <w:bookmarkStart w:id="0" w:name="_Toc468448662"/>
      <w:bookmarkStart w:id="1" w:name="_Toc512756449"/>
      <w:bookmarkStart w:id="2" w:name="_Toc516288629"/>
      <w:bookmarkStart w:id="3" w:name="_Toc518716696"/>
      <w:bookmarkStart w:id="4" w:name="_Toc26205337"/>
      <w:bookmarkStart w:id="5" w:name="_Toc26520912"/>
      <w:bookmarkStart w:id="6" w:name="_Toc26700152"/>
      <w:bookmarkStart w:id="7" w:name="_Toc27216840"/>
      <w:bookmarkStart w:id="8" w:name="_Toc37559945"/>
      <w:bookmarkStart w:id="9" w:name="_Toc63738102"/>
      <w:bookmarkStart w:id="10" w:name="_Toc182191910"/>
    </w:p>
    <w:p w14:paraId="50A42BA0" w14:textId="77777777" w:rsidR="00AA3C27" w:rsidRDefault="00AA3C27" w:rsidP="00AA3C27">
      <w:pPr>
        <w:jc w:val="left"/>
      </w:pPr>
    </w:p>
    <w:p w14:paraId="55F49112" w14:textId="77777777" w:rsidR="0037426D" w:rsidRDefault="0037426D">
      <w:pPr>
        <w:pStyle w:val="TOC"/>
        <w:rPr>
          <w:rFonts w:hint="eastAsia"/>
        </w:rPr>
      </w:pPr>
      <w:r>
        <w:rPr>
          <w:lang w:val="zh-CN"/>
        </w:rPr>
        <w:lastRenderedPageBreak/>
        <w:t>目录</w:t>
      </w:r>
    </w:p>
    <w:p w14:paraId="386037FB" w14:textId="0FFF9319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r>
        <w:fldChar w:fldCharType="begin"/>
      </w:r>
      <w:r>
        <w:instrText xml:space="preserve"> TOC \o "1-3" \h \z \u </w:instrText>
      </w:r>
      <w:r>
        <w:rPr>
          <w:rFonts w:hint="eastAsia"/>
        </w:rPr>
        <w:fldChar w:fldCharType="separate"/>
      </w:r>
      <w:hyperlink w:anchor="_Toc232537004" w:history="1">
        <w:r w:rsidRPr="00CD6609">
          <w:rPr>
            <w:rStyle w:val="ab"/>
            <w:noProof/>
          </w:rPr>
          <w:t>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07B50" w14:textId="4CA39B58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05" w:history="1">
        <w:r w:rsidRPr="00CD6609">
          <w:rPr>
            <w:rStyle w:val="ab"/>
          </w:rPr>
          <w:t>1.1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目的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_Toc232537005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509791D0" w14:textId="6F27E8D9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06" w:history="1">
        <w:r w:rsidRPr="00CD6609">
          <w:rPr>
            <w:rStyle w:val="ab"/>
          </w:rPr>
          <w:t>1.2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适用范围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_Toc232537006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61C1CC06" w14:textId="0D88CB56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07" w:history="1">
        <w:r w:rsidRPr="00CD6609">
          <w:rPr>
            <w:rStyle w:val="ab"/>
          </w:rPr>
          <w:t>1.3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术语表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_Toc232537007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62BCFEDC" w14:textId="51FE7106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08" w:history="1">
        <w:r w:rsidRPr="00CD6609">
          <w:rPr>
            <w:rStyle w:val="ab"/>
          </w:rPr>
          <w:t>1.4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引用文件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_Toc232537008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078A215B" w14:textId="05E7C627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09" w:history="1">
        <w:r w:rsidRPr="00CD6609">
          <w:rPr>
            <w:rStyle w:val="ab"/>
            <w:noProof/>
          </w:rPr>
          <w:t>2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关键功能流程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2E54F5" w14:textId="2A8A2DAD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10" w:history="1">
        <w:r w:rsidRPr="00CD6609">
          <w:rPr>
            <w:rStyle w:val="ab"/>
          </w:rPr>
          <w:t>2.1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完整采购功能流程图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_Toc232537010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617E1DFC" w14:textId="3568DF58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11" w:history="1">
        <w:r w:rsidRPr="00CD6609">
          <w:rPr>
            <w:rStyle w:val="ab"/>
          </w:rPr>
          <w:t>2.2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功能流程设计说明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_Toc232537011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3E51245D" w14:textId="0D645936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12" w:history="1">
        <w:r w:rsidRPr="00CD6609">
          <w:rPr>
            <w:rStyle w:val="ab"/>
          </w:rPr>
          <w:t>2.3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关键功能点、问题点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_Toc232537012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49ECD921" w14:textId="09B1D9B6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13" w:history="1">
        <w:r w:rsidRPr="00CD6609">
          <w:rPr>
            <w:rStyle w:val="ab"/>
            <w:noProof/>
          </w:rPr>
          <w:t>3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29C8F" w14:textId="3938063A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14" w:history="1">
        <w:r w:rsidRPr="00CD6609">
          <w:rPr>
            <w:rStyle w:val="ab"/>
          </w:rPr>
          <w:t>3.1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系统总体结构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_Toc232537014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624CDE0F" w14:textId="66B60227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15" w:history="1">
        <w:r w:rsidRPr="00CD6609">
          <w:rPr>
            <w:rStyle w:val="ab"/>
            <w:noProof/>
          </w:rPr>
          <w:t>3.1.1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系统部署图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EFC38F" w14:textId="3C6B5A75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16" w:history="1">
        <w:r w:rsidRPr="00CD6609">
          <w:rPr>
            <w:rStyle w:val="ab"/>
            <w:noProof/>
          </w:rPr>
          <w:t>3.1.2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系统部署图描述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E242F" w14:textId="4C4C2998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17" w:history="1">
        <w:r w:rsidRPr="00CD6609">
          <w:rPr>
            <w:rStyle w:val="ab"/>
          </w:rPr>
          <w:t>3.2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系统组件图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_Toc232537017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0B2EF3BF" w14:textId="791D48F2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18" w:history="1">
        <w:r w:rsidRPr="00CD6609">
          <w:rPr>
            <w:rStyle w:val="ab"/>
            <w:noProof/>
          </w:rPr>
          <w:t>3.2.1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系统组件图描述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A39B" w14:textId="3B14C28F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19" w:history="1">
        <w:r w:rsidRPr="00CD6609">
          <w:rPr>
            <w:rStyle w:val="ab"/>
            <w:noProof/>
          </w:rPr>
          <w:t>4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63425" w14:textId="007E81C4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20" w:history="1">
        <w:r w:rsidRPr="00CD6609">
          <w:rPr>
            <w:rStyle w:val="ab"/>
          </w:rPr>
          <w:t>4.1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采购管理服务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_Toc232537020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7DDB4A2D" w14:textId="41D39F0E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1" w:history="1">
        <w:r w:rsidRPr="00CD6609">
          <w:rPr>
            <w:rStyle w:val="ab"/>
            <w:noProof/>
          </w:rPr>
          <w:t>4.1.1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B99F46" w14:textId="32253D1E" w:rsidR="0037426D" w:rsidRPr="0037426D" w:rsidRDefault="0037426D">
      <w:pPr>
        <w:pStyle w:val="TOC2"/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22" w:history="1">
        <w:r w:rsidRPr="00CD6609">
          <w:rPr>
            <w:rStyle w:val="ab"/>
          </w:rPr>
          <w:t>请求内容：求信息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_Toc232537022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4C20353E" w14:textId="618D1B32" w:rsidR="0037426D" w:rsidRPr="0037426D" w:rsidRDefault="0037426D">
      <w:pPr>
        <w:pStyle w:val="TOC2"/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23" w:history="1">
        <w:r w:rsidRPr="00CD6609">
          <w:rPr>
            <w:rStyle w:val="ab"/>
          </w:rPr>
          <w:t>应答信息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_Toc232537023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0AA76C2F" w14:textId="62F1C3BD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4" w:history="1">
        <w:r w:rsidRPr="00CD6609">
          <w:rPr>
            <w:rStyle w:val="ab"/>
            <w:noProof/>
          </w:rPr>
          <w:t>4.1.2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添加用户管理员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E06B0" w14:textId="3F5A97B1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5" w:history="1">
        <w:r w:rsidRPr="00CD6609">
          <w:rPr>
            <w:rStyle w:val="ab"/>
            <w:noProof/>
          </w:rPr>
          <w:t>4.1.3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用户列表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36FF1" w14:textId="15E8CC09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6" w:history="1">
        <w:r w:rsidRPr="00CD6609">
          <w:rPr>
            <w:rStyle w:val="ab"/>
            <w:noProof/>
          </w:rPr>
          <w:t>4.1.4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删除用户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A60DE" w14:textId="4A33C749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7" w:history="1">
        <w:r w:rsidRPr="00CD6609">
          <w:rPr>
            <w:rStyle w:val="ab"/>
            <w:noProof/>
          </w:rPr>
          <w:t>4.1.5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采购配置模板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30948" w14:textId="6F2DC906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8" w:history="1">
        <w:r w:rsidRPr="00CD6609">
          <w:rPr>
            <w:rStyle w:val="ab"/>
            <w:noProof/>
          </w:rPr>
          <w:t>4.1.6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获取采购模板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7C075" w14:textId="0D173233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29" w:history="1">
        <w:r w:rsidRPr="00CD6609">
          <w:rPr>
            <w:rStyle w:val="ab"/>
            <w:noProof/>
          </w:rPr>
          <w:t>4.1.7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添加物资信息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F3646" w14:textId="2B98926D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0" w:history="1">
        <w:r w:rsidRPr="00CD6609">
          <w:rPr>
            <w:rStyle w:val="ab"/>
            <w:noProof/>
          </w:rPr>
          <w:t>4.1.8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物资列表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1F93E" w14:textId="124F9D04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1" w:history="1">
        <w:r w:rsidRPr="00CD6609">
          <w:rPr>
            <w:rStyle w:val="ab"/>
            <w:noProof/>
          </w:rPr>
          <w:t>4.1.9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提交采购申请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382E3" w14:textId="32314336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2" w:history="1">
        <w:r w:rsidRPr="00CD6609">
          <w:rPr>
            <w:rStyle w:val="ab"/>
            <w:noProof/>
          </w:rPr>
          <w:t>4.1.10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生成</w:t>
        </w:r>
        <w:r w:rsidRPr="00CD6609">
          <w:rPr>
            <w:rStyle w:val="ab"/>
            <w:noProof/>
          </w:rPr>
          <w:t>AI</w:t>
        </w:r>
        <w:r w:rsidRPr="00CD6609">
          <w:rPr>
            <w:rStyle w:val="ab"/>
            <w:noProof/>
          </w:rPr>
          <w:t>采购单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0FD41" w14:textId="51DB1FB8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3" w:history="1">
        <w:r w:rsidRPr="00CD6609">
          <w:rPr>
            <w:rStyle w:val="ab"/>
            <w:noProof/>
          </w:rPr>
          <w:t>4.1.11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我的采购记录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088B2" w14:textId="247F01BD" w:rsidR="0037426D" w:rsidRPr="0037426D" w:rsidRDefault="0037426D">
      <w:pPr>
        <w:pStyle w:val="TOC3"/>
        <w:tabs>
          <w:tab w:val="left" w:pos="1783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4" w:history="1">
        <w:r w:rsidRPr="00CD6609">
          <w:rPr>
            <w:rStyle w:val="ab"/>
            <w:rFonts w:ascii="宋体" w:hAnsi="宋体" w:cs="Arial"/>
            <w:noProof/>
          </w:rPr>
          <w:t>4.1.12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rFonts w:ascii="宋体" w:hAnsi="宋体" w:cs="Arial"/>
            <w:noProof/>
          </w:rPr>
          <w:t>文件上传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8E596" w14:textId="3F6DEC8B" w:rsidR="0037426D" w:rsidRPr="0037426D" w:rsidRDefault="0037426D">
      <w:pPr>
        <w:pStyle w:val="TOC3"/>
        <w:tabs>
          <w:tab w:val="left" w:pos="1783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5" w:history="1">
        <w:r w:rsidRPr="00CD6609">
          <w:rPr>
            <w:rStyle w:val="ab"/>
            <w:rFonts w:ascii="宋体" w:hAnsi="宋体" w:cs="Arial"/>
            <w:noProof/>
          </w:rPr>
          <w:t>4.1.13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rFonts w:ascii="宋体" w:hAnsi="宋体" w:cs="Arial"/>
            <w:noProof/>
          </w:rPr>
          <w:t>待审核采购单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C8BED" w14:textId="7F580F8A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6" w:history="1">
        <w:r w:rsidRPr="00CD6609">
          <w:rPr>
            <w:rStyle w:val="ab"/>
            <w:noProof/>
          </w:rPr>
          <w:t>4.1.14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审核操作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0D42B" w14:textId="259D3AC9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7" w:history="1">
        <w:r w:rsidRPr="00CD6609">
          <w:rPr>
            <w:rStyle w:val="ab"/>
            <w:noProof/>
          </w:rPr>
          <w:t>4.1.15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审批记录查询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863FE" w14:textId="39DC0E41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8" w:history="1">
        <w:r w:rsidRPr="00CD6609">
          <w:rPr>
            <w:rStyle w:val="ab"/>
            <w:noProof/>
          </w:rPr>
          <w:t>4.1.16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更新采购进度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C0D02D" w14:textId="21925B8F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39" w:history="1">
        <w:r w:rsidRPr="00CD6609">
          <w:rPr>
            <w:rStyle w:val="ab"/>
            <w:noProof/>
          </w:rPr>
          <w:t>4.1.17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采购数据统计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F446F" w14:textId="56DA87C0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0" w:history="1">
        <w:r w:rsidRPr="00CD6609">
          <w:rPr>
            <w:rStyle w:val="ab"/>
            <w:noProof/>
          </w:rPr>
          <w:t>4.1.18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导出采购记录</w:t>
        </w:r>
        <w:r w:rsidRPr="00CD6609">
          <w:rPr>
            <w:rStyle w:val="ab"/>
            <w:noProof/>
          </w:rPr>
          <w:t>Excel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13A5A" w14:textId="67AAEE0F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1" w:history="1">
        <w:r w:rsidRPr="00CD6609">
          <w:rPr>
            <w:rStyle w:val="ab"/>
            <w:noProof/>
          </w:rPr>
          <w:t>4.1.19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查看操作日志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87B57" w14:textId="59C132B0" w:rsidR="0037426D" w:rsidRPr="0037426D" w:rsidRDefault="0037426D">
      <w:pPr>
        <w:pStyle w:val="TOC2"/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42" w:history="1">
        <w:r w:rsidRPr="00CD6609">
          <w:rPr>
            <w:rStyle w:val="ab"/>
          </w:rPr>
          <w:t xml:space="preserve">4.2 B </w:t>
        </w:r>
        <w:r w:rsidRPr="00CD6609">
          <w:rPr>
            <w:rStyle w:val="ab"/>
          </w:rPr>
          <w:t>服务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_Toc232537042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27</w:t>
        </w:r>
        <w:r>
          <w:rPr>
            <w:rFonts w:hint="eastAsia"/>
            <w:webHidden/>
          </w:rPr>
          <w:fldChar w:fldCharType="end"/>
        </w:r>
      </w:hyperlink>
    </w:p>
    <w:p w14:paraId="0280A0FC" w14:textId="33B9D81F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3" w:history="1">
        <w:r w:rsidRPr="00CD6609">
          <w:rPr>
            <w:rStyle w:val="ab"/>
            <w:noProof/>
          </w:rPr>
          <w:t>5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C9800" w14:textId="00808AF4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44" w:history="1">
        <w:r w:rsidRPr="00CD6609">
          <w:rPr>
            <w:rStyle w:val="ab"/>
          </w:rPr>
          <w:t>5.1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登录界面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_Toc232537044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28</w:t>
        </w:r>
        <w:r>
          <w:rPr>
            <w:rFonts w:hint="eastAsia"/>
            <w:webHidden/>
          </w:rPr>
          <w:fldChar w:fldCharType="end"/>
        </w:r>
      </w:hyperlink>
    </w:p>
    <w:p w14:paraId="474FF12C" w14:textId="0AA9F7EC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5" w:history="1">
        <w:r w:rsidRPr="00CD6609">
          <w:rPr>
            <w:rStyle w:val="ab"/>
            <w:noProof/>
          </w:rPr>
          <w:t>5.1.1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界面设计原型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4062A" w14:textId="43D60EA8" w:rsidR="0037426D" w:rsidRPr="0037426D" w:rsidRDefault="0037426D">
      <w:pPr>
        <w:pStyle w:val="TOC3"/>
        <w:tabs>
          <w:tab w:val="left" w:pos="176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6" w:history="1">
        <w:r w:rsidRPr="00CD6609">
          <w:rPr>
            <w:rStyle w:val="ab"/>
            <w:noProof/>
          </w:rPr>
          <w:t>5.1.2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详细说明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D69A7" w14:textId="5B603C23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47" w:history="1">
        <w:r w:rsidRPr="00CD6609">
          <w:rPr>
            <w:rStyle w:val="ab"/>
          </w:rPr>
          <w:t>5.2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管理员界面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_Toc232537047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28</w:t>
        </w:r>
        <w:r>
          <w:rPr>
            <w:rFonts w:hint="eastAsia"/>
            <w:webHidden/>
          </w:rPr>
          <w:fldChar w:fldCharType="end"/>
        </w:r>
      </w:hyperlink>
    </w:p>
    <w:p w14:paraId="315AF0D4" w14:textId="326467A0" w:rsidR="0037426D" w:rsidRPr="0037426D" w:rsidRDefault="0037426D">
      <w:pPr>
        <w:pStyle w:val="TOC1"/>
        <w:tabs>
          <w:tab w:val="left" w:pos="420"/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48" w:history="1">
        <w:r w:rsidRPr="00CD6609">
          <w:rPr>
            <w:rStyle w:val="ab"/>
            <w:noProof/>
          </w:rPr>
          <w:t>6</w:t>
        </w:r>
        <w:r w:rsidRPr="0037426D">
          <w:rPr>
            <w:rFonts w:ascii="等线" w:eastAsia="等线" w:hAnsi="等线" w:hint="eastAsia"/>
            <w:noProof/>
            <w:sz w:val="22"/>
            <w:szCs w:val="24"/>
          </w:rPr>
          <w:tab/>
        </w:r>
        <w:r w:rsidRPr="00CD6609">
          <w:rPr>
            <w:rStyle w:val="ab"/>
            <w:noProof/>
          </w:rPr>
          <w:t>数据结构设计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5C199" w14:textId="7734CD60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49" w:history="1">
        <w:r w:rsidRPr="00CD6609">
          <w:rPr>
            <w:rStyle w:val="ab"/>
          </w:rPr>
          <w:t>6.1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数据库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_Toc232537049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33</w:t>
        </w:r>
        <w:r>
          <w:rPr>
            <w:rFonts w:hint="eastAsia"/>
            <w:webHidden/>
          </w:rPr>
          <w:fldChar w:fldCharType="end"/>
        </w:r>
      </w:hyperlink>
    </w:p>
    <w:p w14:paraId="0B70B020" w14:textId="0B0CE265" w:rsidR="0037426D" w:rsidRPr="0037426D" w:rsidRDefault="0037426D">
      <w:pPr>
        <w:pStyle w:val="TOC2"/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50" w:history="1">
        <w:r w:rsidRPr="00CD6609">
          <w:rPr>
            <w:rStyle w:val="ab"/>
          </w:rPr>
          <w:t>6.2.1</w:t>
        </w:r>
        <w:r w:rsidRPr="00CD6609">
          <w:rPr>
            <w:rStyle w:val="ab"/>
          </w:rPr>
          <w:t>用户信息表（</w:t>
        </w:r>
        <w:r w:rsidRPr="00CD6609">
          <w:rPr>
            <w:rStyle w:val="ab"/>
          </w:rPr>
          <w:t>sys_user</w:t>
        </w:r>
        <w:r w:rsidRPr="00CD6609">
          <w:rPr>
            <w:rStyle w:val="ab"/>
          </w:rPr>
          <w:t>）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_Toc232537050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34</w:t>
        </w:r>
        <w:r>
          <w:rPr>
            <w:rFonts w:hint="eastAsia"/>
            <w:webHidden/>
          </w:rPr>
          <w:fldChar w:fldCharType="end"/>
        </w:r>
      </w:hyperlink>
    </w:p>
    <w:p w14:paraId="7D216F2C" w14:textId="62842375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1" w:history="1">
        <w:r w:rsidRPr="00CD6609">
          <w:rPr>
            <w:rStyle w:val="ab"/>
            <w:noProof/>
          </w:rPr>
          <w:t>6.2.2</w:t>
        </w:r>
        <w:r w:rsidRPr="00CD6609">
          <w:rPr>
            <w:rStyle w:val="ab"/>
            <w:noProof/>
          </w:rPr>
          <w:t>物资信息表（</w:t>
        </w:r>
        <w:r w:rsidRPr="00CD6609">
          <w:rPr>
            <w:rStyle w:val="ab"/>
            <w:noProof/>
          </w:rPr>
          <w:t>material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2E9FE" w14:textId="7EAA5B17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2" w:history="1">
        <w:r w:rsidRPr="00CD6609">
          <w:rPr>
            <w:rStyle w:val="ab"/>
            <w:noProof/>
          </w:rPr>
          <w:t>6.2.3</w:t>
        </w:r>
        <w:r w:rsidRPr="00CD6609">
          <w:rPr>
            <w:rStyle w:val="ab"/>
            <w:noProof/>
          </w:rPr>
          <w:t>采购模板表（</w:t>
        </w:r>
        <w:r w:rsidRPr="00CD6609">
          <w:rPr>
            <w:rStyle w:val="ab"/>
            <w:noProof/>
          </w:rPr>
          <w:t>purchase_template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76442" w14:textId="7F964C95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3" w:history="1">
        <w:r w:rsidRPr="00CD6609">
          <w:rPr>
            <w:rStyle w:val="ab"/>
            <w:noProof/>
          </w:rPr>
          <w:t>6.2.4</w:t>
        </w:r>
        <w:r w:rsidRPr="00CD6609">
          <w:rPr>
            <w:rStyle w:val="ab"/>
            <w:noProof/>
          </w:rPr>
          <w:t>采购申请表（</w:t>
        </w:r>
        <w:r w:rsidRPr="00CD6609">
          <w:rPr>
            <w:rStyle w:val="ab"/>
            <w:noProof/>
          </w:rPr>
          <w:t>purchase_apply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DE72F" w14:textId="0CAA1CDF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4" w:history="1">
        <w:r w:rsidRPr="00CD6609">
          <w:rPr>
            <w:rStyle w:val="ab"/>
            <w:noProof/>
          </w:rPr>
          <w:t>6.2.5</w:t>
        </w:r>
        <w:r w:rsidRPr="00CD6609">
          <w:rPr>
            <w:rStyle w:val="ab"/>
            <w:noProof/>
          </w:rPr>
          <w:t>审批记录表（</w:t>
        </w:r>
        <w:r w:rsidRPr="00CD6609">
          <w:rPr>
            <w:rStyle w:val="ab"/>
            <w:noProof/>
          </w:rPr>
          <w:t>audit_record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ABA30" w14:textId="42F767E5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5" w:history="1">
        <w:r w:rsidRPr="00CD6609">
          <w:rPr>
            <w:rStyle w:val="ab"/>
            <w:noProof/>
          </w:rPr>
          <w:t>6.2.6</w:t>
        </w:r>
        <w:r w:rsidRPr="00CD6609">
          <w:rPr>
            <w:rStyle w:val="ab"/>
            <w:noProof/>
          </w:rPr>
          <w:t>文件上传表（</w:t>
        </w:r>
        <w:r w:rsidRPr="00CD6609">
          <w:rPr>
            <w:rStyle w:val="ab"/>
            <w:noProof/>
          </w:rPr>
          <w:t>upload_file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57B30" w14:textId="1267255B" w:rsidR="0037426D" w:rsidRPr="0037426D" w:rsidRDefault="0037426D">
      <w:pPr>
        <w:pStyle w:val="TOC3"/>
        <w:tabs>
          <w:tab w:val="right" w:leader="dot" w:pos="9003"/>
        </w:tabs>
        <w:rPr>
          <w:rFonts w:ascii="等线" w:eastAsia="等线" w:hAnsi="等线" w:hint="eastAsia"/>
          <w:noProof/>
          <w:sz w:val="22"/>
          <w:szCs w:val="24"/>
        </w:rPr>
      </w:pPr>
      <w:hyperlink w:anchor="_Toc232537056" w:history="1">
        <w:r w:rsidRPr="00CD6609">
          <w:rPr>
            <w:rStyle w:val="ab"/>
            <w:noProof/>
          </w:rPr>
          <w:t>6.2.7</w:t>
        </w:r>
        <w:r w:rsidRPr="00CD6609">
          <w:rPr>
            <w:rStyle w:val="ab"/>
            <w:noProof/>
          </w:rPr>
          <w:t>操作日志表（</w:t>
        </w:r>
        <w:r w:rsidRPr="00CD6609">
          <w:rPr>
            <w:rStyle w:val="ab"/>
            <w:noProof/>
          </w:rPr>
          <w:t>operate_log</w:t>
        </w:r>
        <w:r w:rsidRPr="00CD6609">
          <w:rPr>
            <w:rStyle w:val="ab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_Toc232537056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39950" w14:textId="0F1A3796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57" w:history="1">
        <w:r w:rsidRPr="00CD6609">
          <w:rPr>
            <w:rStyle w:val="ab"/>
          </w:rPr>
          <w:t>6.3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E-R</w:t>
        </w:r>
        <w:r w:rsidRPr="00CD6609">
          <w:rPr>
            <w:rStyle w:val="ab"/>
          </w:rPr>
          <w:t>关系图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_Toc232537057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36</w:t>
        </w:r>
        <w:r>
          <w:rPr>
            <w:rFonts w:hint="eastAsia"/>
            <w:webHidden/>
          </w:rPr>
          <w:fldChar w:fldCharType="end"/>
        </w:r>
      </w:hyperlink>
    </w:p>
    <w:p w14:paraId="396D405E" w14:textId="6E30CB44" w:rsidR="0037426D" w:rsidRPr="0037426D" w:rsidRDefault="0037426D">
      <w:pPr>
        <w:pStyle w:val="TOC2"/>
        <w:tabs>
          <w:tab w:val="left" w:pos="1100"/>
        </w:tabs>
        <w:rPr>
          <w:rFonts w:ascii="等线" w:hAnsi="等线" w:cs="Times New Roman" w:hint="eastAsia"/>
          <w:b w:val="0"/>
          <w:bCs w:val="0"/>
          <w:sz w:val="22"/>
          <w:szCs w:val="24"/>
        </w:rPr>
      </w:pPr>
      <w:hyperlink w:anchor="_Toc232537058" w:history="1">
        <w:r w:rsidRPr="00CD6609">
          <w:rPr>
            <w:rStyle w:val="ab"/>
          </w:rPr>
          <w:t>6.4</w:t>
        </w:r>
        <w:r w:rsidRPr="0037426D">
          <w:rPr>
            <w:rFonts w:ascii="等线" w:hAnsi="等线" w:cs="Times New Roman" w:hint="eastAsia"/>
            <w:b w:val="0"/>
            <w:bCs w:val="0"/>
            <w:sz w:val="22"/>
            <w:szCs w:val="24"/>
          </w:rPr>
          <w:tab/>
        </w:r>
        <w:r w:rsidRPr="00CD6609">
          <w:rPr>
            <w:rStyle w:val="ab"/>
          </w:rPr>
          <w:t>配置文件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_Toc232537058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36</w:t>
        </w:r>
        <w:r>
          <w:rPr>
            <w:rFonts w:hint="eastAsia"/>
            <w:webHidden/>
          </w:rPr>
          <w:fldChar w:fldCharType="end"/>
        </w:r>
      </w:hyperlink>
    </w:p>
    <w:p w14:paraId="226E3E1A" w14:textId="2F4B39BB" w:rsidR="0037426D" w:rsidRDefault="0037426D">
      <w:pPr>
        <w:rPr>
          <w:rFonts w:hint="eastAsia"/>
        </w:rPr>
      </w:pPr>
      <w:r>
        <w:rPr>
          <w:b/>
          <w:bCs/>
          <w:lang w:val="zh-CN"/>
        </w:rPr>
        <w:fldChar w:fldCharType="end"/>
      </w:r>
    </w:p>
    <w:p w14:paraId="6654EB49" w14:textId="38466065" w:rsidR="006925B4" w:rsidRDefault="006925B4"/>
    <w:p w14:paraId="452A847F" w14:textId="77777777" w:rsidR="00716C5B" w:rsidRDefault="00716C5B" w:rsidP="00AA3C27">
      <w:pPr>
        <w:jc w:val="left"/>
      </w:pPr>
    </w:p>
    <w:p w14:paraId="0B29E125" w14:textId="77777777" w:rsidR="00716C5B" w:rsidRDefault="00716C5B" w:rsidP="00AA3C27">
      <w:pPr>
        <w:jc w:val="left"/>
      </w:pPr>
    </w:p>
    <w:p w14:paraId="60AEF639" w14:textId="77777777" w:rsidR="00716C5B" w:rsidRDefault="00716C5B" w:rsidP="00AA3C27">
      <w:pPr>
        <w:jc w:val="left"/>
      </w:pPr>
    </w:p>
    <w:p w14:paraId="3328C1DF" w14:textId="77777777" w:rsidR="00716C5B" w:rsidRDefault="00716C5B" w:rsidP="00AA3C27">
      <w:pPr>
        <w:jc w:val="left"/>
      </w:pPr>
    </w:p>
    <w:p w14:paraId="3DA267B2" w14:textId="77777777" w:rsidR="00716C5B" w:rsidRDefault="00716C5B" w:rsidP="00AA3C27">
      <w:pPr>
        <w:jc w:val="left"/>
      </w:pPr>
    </w:p>
    <w:p w14:paraId="1A70EFC8" w14:textId="77777777" w:rsidR="00716C5B" w:rsidRDefault="00716C5B" w:rsidP="00AA3C27">
      <w:pPr>
        <w:jc w:val="left"/>
      </w:pPr>
    </w:p>
    <w:p w14:paraId="40D3CAB2" w14:textId="77777777" w:rsidR="00AA3C27" w:rsidRPr="00AA3C27" w:rsidRDefault="00AA3C27" w:rsidP="00AA3C27">
      <w:pPr>
        <w:jc w:val="left"/>
        <w:rPr>
          <w:szCs w:val="21"/>
        </w:rPr>
      </w:pPr>
    </w:p>
    <w:p w14:paraId="1813F17F" w14:textId="77777777" w:rsidR="00AA3C27" w:rsidRPr="003E1F6C" w:rsidRDefault="00AA3C27" w:rsidP="00AA3C27">
      <w:pPr>
        <w:pStyle w:val="1"/>
        <w:rPr>
          <w:color w:val="1F497D"/>
          <w:sz w:val="28"/>
          <w:szCs w:val="28"/>
        </w:rPr>
      </w:pPr>
      <w:bookmarkStart w:id="11" w:name="_Toc228313683"/>
      <w:bookmarkStart w:id="12" w:name="_Toc228313714"/>
      <w:bookmarkStart w:id="13" w:name="_Toc228313860"/>
      <w:bookmarkStart w:id="14" w:name="_Toc232537004"/>
      <w:r w:rsidRPr="003E1F6C">
        <w:rPr>
          <w:rFonts w:hint="eastAsia"/>
          <w:color w:val="1F497D"/>
          <w:sz w:val="28"/>
          <w:szCs w:val="28"/>
        </w:rPr>
        <w:lastRenderedPageBreak/>
        <w:t>简介</w:t>
      </w:r>
      <w:bookmarkEnd w:id="11"/>
      <w:bookmarkEnd w:id="12"/>
      <w:bookmarkEnd w:id="13"/>
      <w:bookmarkEnd w:id="14"/>
    </w:p>
    <w:p w14:paraId="50245F04" w14:textId="77777777" w:rsidR="00BE7341" w:rsidRPr="00A43817" w:rsidRDefault="00BE7341" w:rsidP="00BE7341">
      <w:pPr>
        <w:pStyle w:val="2PIM2H2Heading2HiddenHeadTimesNewRoman"/>
      </w:pPr>
      <w:bookmarkStart w:id="15" w:name="_Toc228313684"/>
      <w:bookmarkStart w:id="16" w:name="_Toc228313715"/>
      <w:bookmarkStart w:id="17" w:name="_Toc228313861"/>
      <w:bookmarkStart w:id="18" w:name="_Toc232537005"/>
      <w:r w:rsidRPr="00A43817">
        <w:t>目的</w:t>
      </w:r>
      <w:bookmarkEnd w:id="15"/>
      <w:bookmarkEnd w:id="16"/>
      <w:bookmarkEnd w:id="17"/>
      <w:bookmarkEnd w:id="18"/>
    </w:p>
    <w:p w14:paraId="1E5DFA0A" w14:textId="77777777" w:rsidR="00BE7341" w:rsidRPr="00295707" w:rsidRDefault="00295707" w:rsidP="00295707">
      <w:pPr>
        <w:spacing w:before="120" w:after="120" w:line="288" w:lineRule="auto"/>
      </w:pPr>
      <w:r>
        <w:rPr>
          <w:rFonts w:ascii="Arial" w:eastAsia="等线" w:hAnsi="Arial" w:cs="Arial"/>
        </w:rPr>
        <w:t>本文档为物资采购管理系统的系统设计方案，用于指导开发人员在</w:t>
      </w:r>
      <w:r>
        <w:rPr>
          <w:rFonts w:ascii="Arial" w:eastAsia="等线" w:hAnsi="Arial" w:cs="Arial"/>
        </w:rPr>
        <w:t xml:space="preserve"> Eclipse + Java Web + Servlet + JSP + MySQL </w:t>
      </w:r>
      <w:r>
        <w:rPr>
          <w:rFonts w:ascii="Arial" w:eastAsia="等线" w:hAnsi="Arial" w:cs="Arial"/>
        </w:rPr>
        <w:t>环境下完成系统开发、测试、部署与验收。</w:t>
      </w:r>
    </w:p>
    <w:p w14:paraId="164E2674" w14:textId="77777777" w:rsidR="00BE7341" w:rsidRPr="00A43817" w:rsidRDefault="00BE7341" w:rsidP="00BE7341">
      <w:pPr>
        <w:pStyle w:val="2PIM2H2Heading2HiddenHeadTimesNewRoman"/>
      </w:pPr>
      <w:bookmarkStart w:id="19" w:name="_Toc228313685"/>
      <w:bookmarkStart w:id="20" w:name="_Toc228313716"/>
      <w:bookmarkStart w:id="21" w:name="_Toc228313862"/>
      <w:bookmarkStart w:id="22" w:name="_Toc232537006"/>
      <w:r w:rsidRPr="00A43817">
        <w:t>适用范围</w:t>
      </w:r>
      <w:bookmarkEnd w:id="19"/>
      <w:bookmarkEnd w:id="20"/>
      <w:bookmarkEnd w:id="21"/>
      <w:bookmarkEnd w:id="22"/>
    </w:p>
    <w:p w14:paraId="4F25FB4B" w14:textId="77777777" w:rsidR="00295707" w:rsidRDefault="00295707" w:rsidP="00295707">
      <w:pPr>
        <w:spacing w:before="120" w:after="120" w:line="288" w:lineRule="auto"/>
      </w:pPr>
      <w:r>
        <w:rPr>
          <w:rFonts w:ascii="Arial" w:eastAsia="等线" w:hAnsi="Arial" w:cs="Arial"/>
        </w:rPr>
        <w:t>适用于项目组内部开发、测试、部署、交付及课程验收使用。</w:t>
      </w:r>
    </w:p>
    <w:p w14:paraId="7F264D33" w14:textId="77777777" w:rsidR="00BE7341" w:rsidRPr="00295707" w:rsidRDefault="00BE7341" w:rsidP="00BE7341">
      <w:pPr>
        <w:pStyle w:val="a6"/>
      </w:pPr>
    </w:p>
    <w:p w14:paraId="7B6C9F60" w14:textId="77777777" w:rsidR="00BE7341" w:rsidRPr="00A43817" w:rsidRDefault="00BE7341" w:rsidP="00BE7341">
      <w:pPr>
        <w:pStyle w:val="2PIM2H2Heading2HiddenHeadTimesNewRoman"/>
      </w:pPr>
      <w:bookmarkStart w:id="23" w:name="_Toc228313686"/>
      <w:bookmarkStart w:id="24" w:name="_Toc228313717"/>
      <w:bookmarkStart w:id="25" w:name="_Toc228313863"/>
      <w:bookmarkStart w:id="26" w:name="_Toc232537007"/>
      <w:r w:rsidRPr="00A43817">
        <w:t>术语表</w:t>
      </w:r>
      <w:bookmarkEnd w:id="23"/>
      <w:bookmarkEnd w:id="24"/>
      <w:bookmarkEnd w:id="25"/>
      <w:bookmarkEnd w:id="26"/>
    </w:p>
    <w:p w14:paraId="112B1DD7" w14:textId="77777777" w:rsidR="00295707" w:rsidRDefault="00295707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管理员：负责用户管理、采购模板配置、物资信息维护、操作日志查看。</w:t>
      </w:r>
    </w:p>
    <w:p w14:paraId="3E246D3D" w14:textId="77777777" w:rsidR="00295707" w:rsidRDefault="00295707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采购人（采购经办人）：提交采购申请、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报表生成、附件上传、采购进度更新。</w:t>
      </w:r>
    </w:p>
    <w:p w14:paraId="167F967A" w14:textId="77777777" w:rsidR="00295707" w:rsidRDefault="00295707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采购审批人：审核采购申请、查询审批记录、采购数据统计与导出。</w:t>
      </w:r>
    </w:p>
    <w:p w14:paraId="37BC8D94" w14:textId="77777777" w:rsidR="00295707" w:rsidRDefault="00295707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采购模板：系统统一使用的标准化采购信息录入表单。</w:t>
      </w:r>
    </w:p>
    <w:p w14:paraId="579036A3" w14:textId="77777777" w:rsidR="00295707" w:rsidRDefault="00295707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报表：通过文字输入自动解析生成标准采购单。</w:t>
      </w:r>
    </w:p>
    <w:p w14:paraId="528CFD2E" w14:textId="77777777" w:rsidR="00295707" w:rsidRDefault="00295707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 xml:space="preserve">upload </w:t>
      </w:r>
      <w:r>
        <w:rPr>
          <w:rFonts w:ascii="Arial" w:eastAsia="等线" w:hAnsi="Arial" w:cs="Arial"/>
        </w:rPr>
        <w:t>目录：项目内用于存放上传图片与附件的目录。</w:t>
      </w:r>
    </w:p>
    <w:p w14:paraId="05D9B21E" w14:textId="77777777" w:rsidR="00BE7341" w:rsidRPr="00A43817" w:rsidRDefault="00BE7341" w:rsidP="00BE7341">
      <w:pPr>
        <w:numPr>
          <w:ilvl w:val="1"/>
          <w:numId w:val="4"/>
        </w:numPr>
      </w:pPr>
    </w:p>
    <w:p w14:paraId="0B92EBAA" w14:textId="77777777" w:rsidR="00BE7341" w:rsidRPr="00A43817" w:rsidRDefault="00BE7341" w:rsidP="00BE7341">
      <w:pPr>
        <w:pStyle w:val="2PIM2H2Heading2HiddenHeadTimesNewRoman"/>
      </w:pPr>
      <w:bookmarkStart w:id="27" w:name="_Toc228313687"/>
      <w:bookmarkStart w:id="28" w:name="_Toc228313718"/>
      <w:bookmarkStart w:id="29" w:name="_Toc228313864"/>
      <w:bookmarkStart w:id="30" w:name="_Toc232537008"/>
      <w:r w:rsidRPr="00A43817">
        <w:t>引用文件</w:t>
      </w:r>
      <w:bookmarkEnd w:id="27"/>
      <w:bookmarkEnd w:id="28"/>
      <w:bookmarkEnd w:id="29"/>
      <w:bookmarkEnd w:id="30"/>
    </w:p>
    <w:p w14:paraId="1E67862B" w14:textId="77777777" w:rsidR="00BE7341" w:rsidRDefault="008D7CE1" w:rsidP="00BE7341">
      <w:pPr>
        <w:numPr>
          <w:ilvl w:val="0"/>
          <w:numId w:val="3"/>
        </w:numPr>
        <w:tabs>
          <w:tab w:val="clear" w:pos="1620"/>
          <w:tab w:val="num" w:pos="720"/>
        </w:tabs>
        <w:ind w:left="720" w:hanging="600"/>
        <w:jc w:val="left"/>
        <w:rPr>
          <w:szCs w:val="21"/>
        </w:rPr>
      </w:pPr>
      <w:r>
        <w:rPr>
          <w:rFonts w:hint="eastAsia"/>
          <w:szCs w:val="21"/>
        </w:rPr>
        <w:t>无。</w:t>
      </w:r>
    </w:p>
    <w:p w14:paraId="0492D5F3" w14:textId="77777777" w:rsidR="00BE7341" w:rsidRPr="00BE7341" w:rsidRDefault="00BE7341" w:rsidP="00BE7341"/>
    <w:p w14:paraId="102672D8" w14:textId="77777777" w:rsidR="006902BD" w:rsidRPr="003E1F6C" w:rsidRDefault="006902BD" w:rsidP="00AA3C27">
      <w:pPr>
        <w:pStyle w:val="1"/>
        <w:rPr>
          <w:color w:val="1F497D"/>
          <w:sz w:val="28"/>
          <w:szCs w:val="28"/>
        </w:rPr>
      </w:pPr>
      <w:bookmarkStart w:id="31" w:name="_Toc228313688"/>
      <w:bookmarkStart w:id="32" w:name="_Toc228313719"/>
      <w:bookmarkStart w:id="33" w:name="_Toc228313865"/>
      <w:bookmarkStart w:id="34" w:name="_Toc2325370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3E1F6C">
        <w:rPr>
          <w:rFonts w:hint="eastAsia"/>
          <w:color w:val="1F497D"/>
          <w:sz w:val="28"/>
          <w:szCs w:val="28"/>
        </w:rPr>
        <w:lastRenderedPageBreak/>
        <w:t>关键功能流程</w:t>
      </w:r>
      <w:bookmarkEnd w:id="31"/>
      <w:bookmarkEnd w:id="32"/>
      <w:bookmarkEnd w:id="33"/>
      <w:bookmarkEnd w:id="34"/>
    </w:p>
    <w:p w14:paraId="2E107859" w14:textId="03D1885B" w:rsidR="006902BD" w:rsidRDefault="007C043D" w:rsidP="006902BD">
      <w:pPr>
        <w:pStyle w:val="2"/>
      </w:pPr>
      <w:bookmarkStart w:id="35" w:name="_Toc228313689"/>
      <w:bookmarkStart w:id="36" w:name="_Toc228313720"/>
      <w:bookmarkStart w:id="37" w:name="_Toc228313866"/>
      <w:bookmarkStart w:id="38" w:name="_Toc232537010"/>
      <w:r>
        <w:rPr>
          <w:rFonts w:hint="eastAsia"/>
        </w:rPr>
        <w:t>完整采购功能流程图</w:t>
      </w:r>
      <w:bookmarkEnd w:id="35"/>
      <w:bookmarkEnd w:id="36"/>
      <w:bookmarkEnd w:id="37"/>
      <w:bookmarkEnd w:id="38"/>
    </w:p>
    <w:p w14:paraId="5E883213" w14:textId="2DAFC517" w:rsidR="007C043D" w:rsidRDefault="0037426D" w:rsidP="007C043D">
      <w:pPr>
        <w:keepNext/>
        <w:ind w:firstLineChars="67" w:firstLine="141"/>
      </w:pPr>
      <w:r>
        <w:rPr>
          <w:noProof/>
        </w:rPr>
        <w:pict w14:anchorId="6B43149B">
          <v:shape id="图形 1" o:spid="_x0000_i1026" type="#_x0000_t75" style="width:418.8pt;height:599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">
            <v:imagedata r:id="rId11" o:title="" cropright="-33f"/>
          </v:shape>
        </w:pict>
      </w:r>
    </w:p>
    <w:p w14:paraId="48E5CACB" w14:textId="20F5B7DF" w:rsidR="00131DF7" w:rsidRPr="00131DF7" w:rsidRDefault="007C043D" w:rsidP="007C043D">
      <w:pPr>
        <w:pStyle w:val="af"/>
        <w:jc w:val="center"/>
        <w:rPr>
          <w:color w:val="FF0000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采购流程图</w:t>
      </w:r>
    </w:p>
    <w:p w14:paraId="32A1AD22" w14:textId="77777777" w:rsidR="006902BD" w:rsidRPr="00386034" w:rsidRDefault="006902BD" w:rsidP="006902BD"/>
    <w:p w14:paraId="7F7BAD97" w14:textId="77777777" w:rsidR="006902BD" w:rsidRDefault="006902BD" w:rsidP="006902BD">
      <w:pPr>
        <w:pStyle w:val="2"/>
      </w:pPr>
      <w:bookmarkStart w:id="39" w:name="_Toc228313690"/>
      <w:bookmarkStart w:id="40" w:name="_Toc228313721"/>
      <w:bookmarkStart w:id="41" w:name="_Toc228313867"/>
      <w:bookmarkStart w:id="42" w:name="_Toc232537011"/>
      <w:r>
        <w:rPr>
          <w:rFonts w:hint="eastAsia"/>
        </w:rPr>
        <w:t>功能流程设计说明</w:t>
      </w:r>
      <w:bookmarkEnd w:id="39"/>
      <w:bookmarkEnd w:id="40"/>
      <w:bookmarkEnd w:id="41"/>
      <w:bookmarkEnd w:id="42"/>
    </w:p>
    <w:p w14:paraId="4416545F" w14:textId="77777777" w:rsidR="00867CC2" w:rsidRPr="00867CC2" w:rsidRDefault="00867CC2" w:rsidP="00867CC2">
      <w:r w:rsidRPr="00867CC2">
        <w:t>本采购系统以</w:t>
      </w:r>
      <w:r w:rsidRPr="00867CC2">
        <w:t xml:space="preserve"> “</w:t>
      </w:r>
      <w:r w:rsidRPr="00867CC2">
        <w:t>流程合规、数据留档</w:t>
      </w:r>
      <w:r w:rsidRPr="00867CC2">
        <w:t xml:space="preserve">” </w:t>
      </w:r>
      <w:r w:rsidRPr="00867CC2">
        <w:t>为核心目标，实现了采购全流程的规范化管理。系统分为管理员、采购人、审批人三类角色，流程分为初始化、申请、审批、执行、归档五个阶段：</w:t>
      </w:r>
    </w:p>
    <w:p w14:paraId="27AFA1EC" w14:textId="77777777" w:rsidR="00867CC2" w:rsidRDefault="00867CC2" w:rsidP="00867CC2">
      <w:r w:rsidRPr="00867CC2">
        <w:rPr>
          <w:b/>
          <w:bCs/>
        </w:rPr>
        <w:t>系统初始化阶段</w:t>
      </w:r>
      <w:r w:rsidRPr="00867CC2">
        <w:t>：管理员创建账号、配置采购模板、维护物资与固定供应商信息，搭建基础规则。</w:t>
      </w:r>
    </w:p>
    <w:p w14:paraId="3C1C5A3F" w14:textId="77777777" w:rsidR="00867CC2" w:rsidRPr="00867CC2" w:rsidRDefault="00867CC2" w:rsidP="00867CC2"/>
    <w:p w14:paraId="17E3934F" w14:textId="77777777" w:rsidR="00867CC2" w:rsidRDefault="00867CC2" w:rsidP="00867CC2">
      <w:r w:rsidRPr="00867CC2">
        <w:rPr>
          <w:b/>
          <w:bCs/>
        </w:rPr>
        <w:t>采购申请阶段</w:t>
      </w:r>
      <w:r w:rsidRPr="00867CC2">
        <w:t>：采购人提交采购单，系统自动校验信息完整性，通过后进入审批环节。</w:t>
      </w:r>
    </w:p>
    <w:p w14:paraId="056E5A37" w14:textId="77777777" w:rsidR="00867CC2" w:rsidRPr="00867CC2" w:rsidRDefault="00867CC2" w:rsidP="00867CC2"/>
    <w:p w14:paraId="1096F680" w14:textId="77777777" w:rsidR="00867CC2" w:rsidRDefault="00867CC2" w:rsidP="00867CC2">
      <w:r w:rsidRPr="00867CC2">
        <w:rPr>
          <w:b/>
          <w:bCs/>
        </w:rPr>
        <w:t>审批阶段</w:t>
      </w:r>
      <w:r w:rsidRPr="00867CC2">
        <w:t>：审批人对采购单进行合规性审核，审核通过则进入采购执行阶段，不通过则退回采购人修改。</w:t>
      </w:r>
    </w:p>
    <w:p w14:paraId="6FE14DD0" w14:textId="77777777" w:rsidR="00867CC2" w:rsidRPr="00867CC2" w:rsidRDefault="00867CC2" w:rsidP="00867CC2"/>
    <w:p w14:paraId="0A7B33D7" w14:textId="77777777" w:rsidR="00867CC2" w:rsidRDefault="00867CC2" w:rsidP="00867CC2">
      <w:r w:rsidRPr="00867CC2">
        <w:rPr>
          <w:b/>
          <w:bCs/>
        </w:rPr>
        <w:t>采购执行阶段</w:t>
      </w:r>
      <w:r w:rsidRPr="00867CC2">
        <w:t>：采购人依据通过的采购单执行采购，并上传凭证与收货单，系统自动校验凭证与采购单数据是否匹配。</w:t>
      </w:r>
    </w:p>
    <w:p w14:paraId="24B5FA3C" w14:textId="77777777" w:rsidR="00867CC2" w:rsidRPr="00867CC2" w:rsidRDefault="00867CC2" w:rsidP="00867CC2"/>
    <w:p w14:paraId="33808072" w14:textId="77777777" w:rsidR="00867CC2" w:rsidRPr="00867CC2" w:rsidRDefault="00867CC2" w:rsidP="00867CC2">
      <w:r w:rsidRPr="00867CC2">
        <w:rPr>
          <w:b/>
          <w:bCs/>
        </w:rPr>
        <w:t>归档阶段</w:t>
      </w:r>
      <w:r w:rsidRPr="00867CC2">
        <w:t>：校验通过后，系统更新采购单状态为</w:t>
      </w:r>
      <w:r w:rsidRPr="00867CC2">
        <w:t xml:space="preserve"> “</w:t>
      </w:r>
      <w:r w:rsidRPr="00867CC2">
        <w:t>已完成</w:t>
      </w:r>
      <w:r w:rsidRPr="00867CC2">
        <w:t>”</w:t>
      </w:r>
      <w:r w:rsidRPr="00867CC2">
        <w:t>，并生成采购记录与报表，供管理员查看与导出。</w:t>
      </w:r>
    </w:p>
    <w:p w14:paraId="5A26B5D3" w14:textId="77777777" w:rsidR="00867CC2" w:rsidRPr="00867CC2" w:rsidRDefault="00867CC2" w:rsidP="00867CC2"/>
    <w:p w14:paraId="3AF3E09C" w14:textId="77777777" w:rsidR="006902BD" w:rsidRPr="00812C39" w:rsidRDefault="006902BD" w:rsidP="00812C39">
      <w:pPr>
        <w:pStyle w:val="2"/>
      </w:pPr>
      <w:bookmarkStart w:id="43" w:name="_Toc228313691"/>
      <w:bookmarkStart w:id="44" w:name="_Toc228313722"/>
      <w:bookmarkStart w:id="45" w:name="_Toc228313868"/>
      <w:bookmarkStart w:id="46" w:name="_Toc232537012"/>
      <w:r>
        <w:rPr>
          <w:rFonts w:hint="eastAsia"/>
        </w:rPr>
        <w:t>关键功能点、问题点</w:t>
      </w:r>
      <w:bookmarkEnd w:id="43"/>
      <w:bookmarkEnd w:id="44"/>
      <w:bookmarkEnd w:id="45"/>
      <w:bookmarkEnd w:id="46"/>
    </w:p>
    <w:p w14:paraId="208DC91E" w14:textId="77777777" w:rsidR="009C423D" w:rsidRPr="009C423D" w:rsidRDefault="009C423D" w:rsidP="009C423D">
      <w:pPr>
        <w:numPr>
          <w:ilvl w:val="0"/>
          <w:numId w:val="67"/>
        </w:numPr>
      </w:pPr>
      <w:r w:rsidRPr="009C423D">
        <w:t>1</w:t>
      </w:r>
      <w:r w:rsidRPr="009C423D">
        <w:t>）关键功能点</w:t>
      </w:r>
    </w:p>
    <w:p w14:paraId="7A693B7E" w14:textId="77777777" w:rsidR="009C423D" w:rsidRPr="009C423D" w:rsidRDefault="009C423D" w:rsidP="009C423D">
      <w:pPr>
        <w:numPr>
          <w:ilvl w:val="0"/>
          <w:numId w:val="67"/>
        </w:numPr>
      </w:pPr>
      <w:r w:rsidRPr="009C423D">
        <w:rPr>
          <w:b/>
          <w:bCs/>
        </w:rPr>
        <w:t>固定供应商管理</w:t>
      </w:r>
      <w:r w:rsidRPr="009C423D">
        <w:t>：由管理员前置审核并维护供应商信息，采购人仅可从白名单中选择，从源头保障采购渠道合规。</w:t>
      </w:r>
    </w:p>
    <w:p w14:paraId="321C486F" w14:textId="77777777" w:rsidR="009C423D" w:rsidRPr="009C423D" w:rsidRDefault="009C423D" w:rsidP="009C423D">
      <w:pPr>
        <w:numPr>
          <w:ilvl w:val="0"/>
          <w:numId w:val="67"/>
        </w:numPr>
      </w:pPr>
      <w:r w:rsidRPr="009C423D">
        <w:rPr>
          <w:b/>
          <w:bCs/>
        </w:rPr>
        <w:t>自动化校验机制</w:t>
      </w:r>
      <w:r w:rsidRPr="009C423D">
        <w:t>：在采购申请、凭证上传等关键节点设置系统校验，拦截信息错误或数据不匹配的单据，提升流程效率。</w:t>
      </w:r>
    </w:p>
    <w:p w14:paraId="0213A750" w14:textId="77777777" w:rsidR="009C423D" w:rsidRPr="009C423D" w:rsidRDefault="009C423D" w:rsidP="009C423D">
      <w:pPr>
        <w:numPr>
          <w:ilvl w:val="0"/>
          <w:numId w:val="67"/>
        </w:numPr>
      </w:pPr>
      <w:r w:rsidRPr="009C423D">
        <w:rPr>
          <w:b/>
          <w:bCs/>
        </w:rPr>
        <w:t>角色权限分离</w:t>
      </w:r>
      <w:r w:rsidRPr="009C423D">
        <w:t>：明确管理员、采购人、审批人的职责边界，实现</w:t>
      </w:r>
      <w:r w:rsidRPr="009C423D">
        <w:t xml:space="preserve"> “</w:t>
      </w:r>
      <w:r w:rsidRPr="009C423D">
        <w:t>申请、审批、执行、监督</w:t>
      </w:r>
      <w:r w:rsidRPr="009C423D">
        <w:t xml:space="preserve">” </w:t>
      </w:r>
      <w:r w:rsidRPr="009C423D">
        <w:t>相互独立，规避内控风险。</w:t>
      </w:r>
    </w:p>
    <w:p w14:paraId="47066B7F" w14:textId="77777777" w:rsidR="009C423D" w:rsidRPr="009C423D" w:rsidRDefault="009C423D" w:rsidP="009C423D">
      <w:pPr>
        <w:numPr>
          <w:ilvl w:val="0"/>
          <w:numId w:val="67"/>
        </w:numPr>
      </w:pPr>
      <w:r w:rsidRPr="009C423D">
        <w:t>（</w:t>
      </w:r>
      <w:r w:rsidRPr="009C423D">
        <w:t>2</w:t>
      </w:r>
      <w:r w:rsidRPr="009C423D">
        <w:t>）关键问题点与解决方案</w:t>
      </w:r>
    </w:p>
    <w:p w14:paraId="5C56D342" w14:textId="77777777" w:rsidR="009C423D" w:rsidRPr="009C423D" w:rsidRDefault="009C423D" w:rsidP="009C423D">
      <w:pPr>
        <w:numPr>
          <w:ilvl w:val="0"/>
          <w:numId w:val="68"/>
        </w:numPr>
      </w:pPr>
      <w:r w:rsidRPr="009C423D">
        <w:rPr>
          <w:b/>
          <w:bCs/>
        </w:rPr>
        <w:t>问题</w:t>
      </w:r>
      <w:r w:rsidRPr="009C423D">
        <w:rPr>
          <w:b/>
          <w:bCs/>
        </w:rPr>
        <w:t xml:space="preserve"> 1</w:t>
      </w:r>
      <w:r w:rsidRPr="009C423D">
        <w:rPr>
          <w:b/>
          <w:bCs/>
        </w:rPr>
        <w:t>：采购执行的真实性验证</w:t>
      </w:r>
    </w:p>
    <w:p w14:paraId="09F37FF1" w14:textId="77777777" w:rsidR="009C423D" w:rsidRPr="009C423D" w:rsidRDefault="009C423D" w:rsidP="009C423D">
      <w:r w:rsidRPr="009C423D">
        <w:t>方案：通过系统自动校验采购单与凭证、收货单的一致性，数据不匹配的单据无法通过校验，防止虚报采购。</w:t>
      </w:r>
    </w:p>
    <w:p w14:paraId="5D8008C8" w14:textId="77777777" w:rsidR="009C423D" w:rsidRPr="009C423D" w:rsidRDefault="009C423D" w:rsidP="009C423D">
      <w:pPr>
        <w:numPr>
          <w:ilvl w:val="0"/>
          <w:numId w:val="68"/>
        </w:numPr>
      </w:pPr>
      <w:r w:rsidRPr="009C423D">
        <w:rPr>
          <w:b/>
          <w:bCs/>
        </w:rPr>
        <w:t>问题</w:t>
      </w:r>
      <w:r w:rsidRPr="009C423D">
        <w:rPr>
          <w:b/>
          <w:bCs/>
        </w:rPr>
        <w:t xml:space="preserve"> 2</w:t>
      </w:r>
      <w:r w:rsidRPr="009C423D">
        <w:rPr>
          <w:b/>
          <w:bCs/>
        </w:rPr>
        <w:t>：审批效率与合规性的平衡</w:t>
      </w:r>
    </w:p>
    <w:p w14:paraId="13DDBE65" w14:textId="77777777" w:rsidR="009C423D" w:rsidRPr="009C423D" w:rsidRDefault="009C423D" w:rsidP="009C423D">
      <w:r w:rsidRPr="009C423D">
        <w:t>方案：固定供应商资质由管理员前置审核，审批人仅审核采购业务本身，无需重复审查供应商信息，兼顾效率与合规。</w:t>
      </w:r>
    </w:p>
    <w:p w14:paraId="3CDDE516" w14:textId="77777777" w:rsidR="009C423D" w:rsidRPr="009C423D" w:rsidRDefault="009C423D" w:rsidP="009C423D">
      <w:pPr>
        <w:numPr>
          <w:ilvl w:val="0"/>
          <w:numId w:val="68"/>
        </w:numPr>
      </w:pPr>
      <w:r w:rsidRPr="009C423D">
        <w:rPr>
          <w:b/>
          <w:bCs/>
        </w:rPr>
        <w:t>问题</w:t>
      </w:r>
      <w:r w:rsidRPr="009C423D">
        <w:rPr>
          <w:b/>
          <w:bCs/>
        </w:rPr>
        <w:t xml:space="preserve"> 3</w:t>
      </w:r>
      <w:r w:rsidRPr="009C423D">
        <w:rPr>
          <w:b/>
          <w:bCs/>
        </w:rPr>
        <w:t>：退回单据的流程闭环</w:t>
      </w:r>
    </w:p>
    <w:p w14:paraId="27AA3FE8" w14:textId="77777777" w:rsidR="009C423D" w:rsidRPr="009C423D" w:rsidRDefault="009C423D" w:rsidP="009C423D">
      <w:r w:rsidRPr="009C423D">
        <w:t>方案：设置两级退回机制，审批不通过退回修改采购单，凭证校验不通过退回补充材料，确保流</w:t>
      </w:r>
      <w:r w:rsidRPr="009C423D">
        <w:lastRenderedPageBreak/>
        <w:t>程顺畅不卡死。</w:t>
      </w:r>
    </w:p>
    <w:p w14:paraId="4DE003D7" w14:textId="77777777" w:rsidR="00E92E36" w:rsidRPr="009C423D" w:rsidRDefault="00E92E36" w:rsidP="006902BD"/>
    <w:p w14:paraId="26002187" w14:textId="77777777" w:rsidR="00C96588" w:rsidRDefault="00A65B85" w:rsidP="00AA3C27">
      <w:pPr>
        <w:pStyle w:val="16"/>
        <w:rPr>
          <w:rFonts w:hint="eastAsia"/>
        </w:rPr>
      </w:pPr>
      <w:bookmarkStart w:id="47" w:name="_Toc228313692"/>
      <w:bookmarkStart w:id="48" w:name="_Toc228313723"/>
      <w:bookmarkStart w:id="49" w:name="_Toc228313869"/>
      <w:bookmarkStart w:id="50" w:name="_Toc232537013"/>
      <w:r>
        <w:rPr>
          <w:rFonts w:hint="eastAsia"/>
        </w:rPr>
        <w:t>架构设计</w:t>
      </w:r>
      <w:bookmarkEnd w:id="47"/>
      <w:bookmarkEnd w:id="48"/>
      <w:bookmarkEnd w:id="49"/>
      <w:bookmarkEnd w:id="50"/>
    </w:p>
    <w:p w14:paraId="6E130A63" w14:textId="77777777" w:rsidR="002661FC" w:rsidRDefault="00431F8B" w:rsidP="00E463E4">
      <w:pPr>
        <w:pStyle w:val="2PIM2H2Heading2HiddenHeadTimesNewRoman"/>
      </w:pPr>
      <w:bookmarkStart w:id="51" w:name="_Toc228313693"/>
      <w:bookmarkStart w:id="52" w:name="_Toc228313724"/>
      <w:bookmarkStart w:id="53" w:name="_Toc228313870"/>
      <w:bookmarkStart w:id="54" w:name="_Toc232537014"/>
      <w:r>
        <w:rPr>
          <w:rFonts w:hint="eastAsia"/>
        </w:rPr>
        <w:t>系统总体结构</w:t>
      </w:r>
      <w:bookmarkEnd w:id="51"/>
      <w:bookmarkEnd w:id="52"/>
      <w:bookmarkEnd w:id="53"/>
      <w:bookmarkEnd w:id="54"/>
    </w:p>
    <w:p w14:paraId="6B8269B4" w14:textId="77777777" w:rsidR="002661FC" w:rsidRDefault="00EB4939" w:rsidP="003736B1">
      <w:pPr>
        <w:pStyle w:val="3"/>
      </w:pPr>
      <w:bookmarkStart w:id="55" w:name="_Toc294797892"/>
      <w:bookmarkStart w:id="56" w:name="_Toc352748194"/>
      <w:bookmarkStart w:id="57" w:name="_Toc228313725"/>
      <w:bookmarkStart w:id="58" w:name="_Toc228313871"/>
      <w:bookmarkStart w:id="59" w:name="_Toc232537015"/>
      <w:r w:rsidRPr="00244D93">
        <w:rPr>
          <w:rFonts w:hint="eastAsia"/>
        </w:rPr>
        <w:t>系统</w:t>
      </w:r>
      <w:r w:rsidR="00E739C3">
        <w:rPr>
          <w:rFonts w:hint="eastAsia"/>
        </w:rPr>
        <w:t>部署</w:t>
      </w:r>
      <w:r w:rsidRPr="00244D93">
        <w:rPr>
          <w:rFonts w:hint="eastAsia"/>
        </w:rPr>
        <w:t>图</w:t>
      </w:r>
      <w:bookmarkEnd w:id="55"/>
      <w:bookmarkEnd w:id="56"/>
      <w:bookmarkEnd w:id="57"/>
      <w:bookmarkEnd w:id="58"/>
      <w:bookmarkEnd w:id="59"/>
    </w:p>
    <w:p w14:paraId="0707C6D4" w14:textId="0A0D5391" w:rsidR="0044504A" w:rsidRPr="0044504A" w:rsidRDefault="0037426D" w:rsidP="0044504A">
      <w:r w:rsidRPr="00632944">
        <w:rPr>
          <w:noProof/>
        </w:rPr>
        <w:pict w14:anchorId="51C291BE">
          <v:shape id="_x0000_i1071" type="#_x0000_t75" style="width:450.6pt;height:253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">
            <v:imagedata r:id="rId12" o:title="" cropbottom="-13f"/>
          </v:shape>
        </w:pict>
      </w:r>
    </w:p>
    <w:p w14:paraId="051E1468" w14:textId="1F4FD14E" w:rsidR="002661FC" w:rsidRDefault="002661FC" w:rsidP="00825924">
      <w:pPr>
        <w:jc w:val="center"/>
      </w:pPr>
    </w:p>
    <w:p w14:paraId="6E01908D" w14:textId="77777777" w:rsidR="00EB4939" w:rsidRPr="00EB4939" w:rsidRDefault="00EB4939" w:rsidP="003736B1">
      <w:pPr>
        <w:pStyle w:val="3"/>
      </w:pPr>
      <w:bookmarkStart w:id="60" w:name="_Toc228313726"/>
      <w:bookmarkStart w:id="61" w:name="_Toc228313872"/>
      <w:bookmarkStart w:id="62" w:name="_Toc232537016"/>
      <w:r w:rsidRPr="00EB4939">
        <w:rPr>
          <w:rFonts w:hint="eastAsia"/>
        </w:rPr>
        <w:t>系统</w:t>
      </w:r>
      <w:r w:rsidR="00780672">
        <w:rPr>
          <w:rFonts w:hint="eastAsia"/>
        </w:rPr>
        <w:t>部署</w:t>
      </w:r>
      <w:r w:rsidRPr="00EB4939">
        <w:rPr>
          <w:rFonts w:hint="eastAsia"/>
        </w:rPr>
        <w:t>图描述</w:t>
      </w:r>
      <w:bookmarkEnd w:id="60"/>
      <w:bookmarkEnd w:id="61"/>
      <w:bookmarkEnd w:id="62"/>
    </w:p>
    <w:p w14:paraId="60577F2E" w14:textId="756F54C6" w:rsidR="0044504A" w:rsidRDefault="0044504A" w:rsidP="000F446F">
      <w:pPr>
        <w:ind w:firstLine="425"/>
      </w:pPr>
      <w:r w:rsidRPr="0044504A">
        <w:t>本系统采用浏览器</w:t>
      </w:r>
      <w:r w:rsidRPr="0044504A">
        <w:t xml:space="preserve"> / </w:t>
      </w:r>
      <w:r w:rsidRPr="0044504A">
        <w:t>服务器模式，用户可以通过电脑网页访问系统。系统的业务逻辑运行在</w:t>
      </w:r>
      <w:r w:rsidRPr="0044504A">
        <w:t xml:space="preserve"> Tomcat </w:t>
      </w:r>
      <w:r w:rsidRPr="0044504A">
        <w:t>服务器上，数据存放在</w:t>
      </w:r>
      <w:r w:rsidRPr="0044504A">
        <w:t xml:space="preserve"> MySQL </w:t>
      </w:r>
      <w:r w:rsidRPr="0044504A">
        <w:t>数据库中，用户上传的文件（如附件、证明材料）统一保存在项目里的</w:t>
      </w:r>
      <w:r w:rsidRPr="0044504A">
        <w:t>upload</w:t>
      </w:r>
      <w:r w:rsidRPr="0044504A">
        <w:t>文件夹里。</w:t>
      </w:r>
    </w:p>
    <w:p w14:paraId="60E8CE02" w14:textId="77777777" w:rsidR="0044504A" w:rsidRDefault="0044504A" w:rsidP="000F446F">
      <w:pPr>
        <w:ind w:firstLine="425"/>
      </w:pPr>
    </w:p>
    <w:p w14:paraId="4B187315" w14:textId="77777777" w:rsidR="0044504A" w:rsidRPr="00C00AB9" w:rsidRDefault="0044504A" w:rsidP="000F446F">
      <w:pPr>
        <w:ind w:firstLine="425"/>
      </w:pPr>
    </w:p>
    <w:p w14:paraId="7CAE6308" w14:textId="77777777" w:rsidR="002661FC" w:rsidRDefault="004C7155" w:rsidP="00E463E4">
      <w:pPr>
        <w:pStyle w:val="2PIM2H2Heading2HiddenHeadTimesNewRoman"/>
      </w:pPr>
      <w:bookmarkStart w:id="63" w:name="_Toc228313694"/>
      <w:bookmarkStart w:id="64" w:name="_Toc228313727"/>
      <w:bookmarkStart w:id="65" w:name="_Toc228313873"/>
      <w:bookmarkStart w:id="66" w:name="_Toc232537017"/>
      <w:r>
        <w:rPr>
          <w:rFonts w:hint="eastAsia"/>
        </w:rPr>
        <w:lastRenderedPageBreak/>
        <w:t>系统</w:t>
      </w:r>
      <w:r w:rsidR="00C15A53">
        <w:rPr>
          <w:rFonts w:hint="eastAsia"/>
        </w:rPr>
        <w:t>组件</w:t>
      </w:r>
      <w:r>
        <w:rPr>
          <w:rFonts w:hint="eastAsia"/>
        </w:rPr>
        <w:t>图</w:t>
      </w:r>
      <w:bookmarkEnd w:id="63"/>
      <w:bookmarkEnd w:id="64"/>
      <w:bookmarkEnd w:id="65"/>
      <w:bookmarkEnd w:id="66"/>
    </w:p>
    <w:p w14:paraId="491A168D" w14:textId="5D373E8F" w:rsidR="00C73972" w:rsidRDefault="0037426D" w:rsidP="00A65B85">
      <w:r w:rsidRPr="00632944">
        <w:rPr>
          <w:noProof/>
        </w:rPr>
        <w:pict w14:anchorId="33EFA5F0">
          <v:shape id="_x0000_i1066" type="#_x0000_t75" style="width:393.6pt;height:65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">
            <v:imagedata r:id="rId13" o:title="" cropright="-33f"/>
          </v:shape>
        </w:pict>
      </w:r>
    </w:p>
    <w:p w14:paraId="08E007C0" w14:textId="77777777" w:rsidR="00BB08F8" w:rsidRDefault="00BB08F8" w:rsidP="007618FB">
      <w:pPr>
        <w:pStyle w:val="3"/>
      </w:pPr>
      <w:bookmarkStart w:id="67" w:name="_Toc228313728"/>
      <w:bookmarkStart w:id="68" w:name="_Toc228313874"/>
      <w:bookmarkStart w:id="69" w:name="_Toc232537018"/>
      <w:r>
        <w:rPr>
          <w:rFonts w:hint="eastAsia"/>
        </w:rPr>
        <w:lastRenderedPageBreak/>
        <w:t>系统</w:t>
      </w:r>
      <w:r w:rsidR="00C15A53">
        <w:rPr>
          <w:rFonts w:hint="eastAsia"/>
        </w:rPr>
        <w:t>组件图</w:t>
      </w:r>
      <w:r>
        <w:rPr>
          <w:rFonts w:hint="eastAsia"/>
        </w:rPr>
        <w:t>描述</w:t>
      </w:r>
      <w:bookmarkEnd w:id="67"/>
      <w:bookmarkEnd w:id="68"/>
      <w:bookmarkEnd w:id="69"/>
    </w:p>
    <w:p w14:paraId="18D4421C" w14:textId="5D5733E9" w:rsidR="006E1153" w:rsidRPr="006E1153" w:rsidRDefault="006E1153" w:rsidP="006E1153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6E1153">
        <w:rPr>
          <w:rFonts w:ascii="Arial" w:hAnsi="Arial" w:cs="Arial"/>
          <w:color w:val="000000"/>
          <w:kern w:val="0"/>
          <w:sz w:val="24"/>
          <w:szCs w:val="24"/>
        </w:rPr>
        <w:t>本系统采用分层组件架构，整体分为数据持久层、业务逻辑层、前端交互层与客户端入口四层。数据持久层由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MySQL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数据库服务器实现，通过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JDBC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技术与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Tomcat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后端交互；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Tomcat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应用服务器内部按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MVC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模式分为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Servlet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控制器层和业务与数据访问层，统一处理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HTTP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请求并实现采购、审核等核心业务逻辑。客户端包含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Web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前端层（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JSP/HTML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实现），分别通过页面展示、表单交互、网络请求等组件，向服务器发送请求并接收响应，用户最终通过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Web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浏览器访问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 xml:space="preserve"> PC </w:t>
      </w:r>
      <w:r w:rsidRPr="006E1153">
        <w:rPr>
          <w:rFonts w:ascii="Arial" w:hAnsi="Arial" w:cs="Arial"/>
          <w:color w:val="000000"/>
          <w:kern w:val="0"/>
          <w:sz w:val="24"/>
          <w:szCs w:val="24"/>
        </w:rPr>
        <w:t>端系统。</w:t>
      </w:r>
    </w:p>
    <w:p w14:paraId="3968FD02" w14:textId="77777777" w:rsidR="00C50658" w:rsidRDefault="00AA6F7D" w:rsidP="00C50658">
      <w:pPr>
        <w:pStyle w:val="16"/>
        <w:ind w:left="425"/>
        <w:rPr>
          <w:rFonts w:hint="eastAsia"/>
        </w:rPr>
      </w:pPr>
      <w:bookmarkStart w:id="70" w:name="_Toc228313695"/>
      <w:bookmarkStart w:id="71" w:name="_Toc228313729"/>
      <w:bookmarkStart w:id="72" w:name="_Toc228313875"/>
      <w:bookmarkStart w:id="73" w:name="_Toc232537019"/>
      <w:r>
        <w:rPr>
          <w:rFonts w:hint="eastAsia"/>
        </w:rPr>
        <w:t>接口设计</w:t>
      </w:r>
      <w:bookmarkEnd w:id="70"/>
      <w:bookmarkEnd w:id="71"/>
      <w:bookmarkEnd w:id="72"/>
      <w:bookmarkEnd w:id="73"/>
    </w:p>
    <w:p w14:paraId="0BBF00A9" w14:textId="77777777" w:rsidR="00AD4CEB" w:rsidRDefault="00AD4CEB" w:rsidP="00AD4CEB">
      <w:pPr>
        <w:spacing w:before="120" w:after="120" w:line="288" w:lineRule="auto"/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请求，基于</w:t>
      </w:r>
      <w:r>
        <w:rPr>
          <w:rFonts w:ascii="Arial" w:eastAsia="等线" w:hAnsi="Arial" w:cs="Arial"/>
        </w:rPr>
        <w:t xml:space="preserve"> @WebServlet </w:t>
      </w:r>
      <w:r>
        <w:rPr>
          <w:rFonts w:ascii="Arial" w:eastAsia="等线" w:hAnsi="Arial" w:cs="Arial"/>
        </w:rPr>
        <w:t>实现，返回页面或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数据。</w:t>
      </w:r>
    </w:p>
    <w:p w14:paraId="3988F916" w14:textId="77777777" w:rsidR="00C50658" w:rsidRPr="00AD4CEB" w:rsidRDefault="00C50658" w:rsidP="00C50658"/>
    <w:p w14:paraId="56C8827A" w14:textId="77777777" w:rsidR="00AA6F7C" w:rsidRDefault="00AD4CEB" w:rsidP="000D2E41">
      <w:pPr>
        <w:pStyle w:val="2PIM2H2Heading2HiddenHeadTimesNewRoman"/>
      </w:pPr>
      <w:bookmarkStart w:id="74" w:name="_Toc228313696"/>
      <w:bookmarkStart w:id="75" w:name="_Toc228313730"/>
      <w:bookmarkStart w:id="76" w:name="_Toc228313876"/>
      <w:bookmarkStart w:id="77" w:name="_Toc232537020"/>
      <w:r>
        <w:rPr>
          <w:rFonts w:hint="eastAsia"/>
        </w:rPr>
        <w:t>采购管理</w:t>
      </w:r>
      <w:r>
        <w:t>服务</w:t>
      </w:r>
      <w:bookmarkEnd w:id="74"/>
      <w:bookmarkEnd w:id="75"/>
      <w:bookmarkEnd w:id="76"/>
      <w:bookmarkEnd w:id="77"/>
    </w:p>
    <w:p w14:paraId="65427914" w14:textId="77777777" w:rsidR="00AA6F7C" w:rsidRDefault="00BC6FD1" w:rsidP="00AA6F7C">
      <w:pPr>
        <w:pStyle w:val="3"/>
      </w:pPr>
      <w:bookmarkStart w:id="78" w:name="_Toc228313731"/>
      <w:bookmarkStart w:id="79" w:name="_Toc228313877"/>
      <w:bookmarkStart w:id="80" w:name="_Toc232537021"/>
      <w:r>
        <w:rPr>
          <w:rFonts w:hint="eastAsia"/>
        </w:rPr>
        <w:t>登录</w:t>
      </w:r>
      <w:bookmarkEnd w:id="78"/>
      <w:bookmarkEnd w:id="79"/>
      <w:bookmarkEnd w:id="80"/>
    </w:p>
    <w:p w14:paraId="422BF0A6" w14:textId="77777777" w:rsidR="00AD4CEB" w:rsidRDefault="00AD4CEB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调用者：前端界面</w:t>
      </w:r>
    </w:p>
    <w:p w14:paraId="2ABBD7DD" w14:textId="77777777" w:rsidR="00AD4CEB" w:rsidRDefault="00AD4CEB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接口说明：用户登录，验证账号密码并识别角色</w:t>
      </w:r>
    </w:p>
    <w:p w14:paraId="0354FEAC" w14:textId="77777777" w:rsidR="00AD4CEB" w:rsidRDefault="00AD4CEB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请求方式：</w:t>
      </w:r>
      <w:r>
        <w:rPr>
          <w:rFonts w:ascii="Arial" w:eastAsia="等线" w:hAnsi="Arial" w:cs="Arial"/>
        </w:rPr>
        <w:t>POST</w:t>
      </w:r>
    </w:p>
    <w:p w14:paraId="6EBAC79A" w14:textId="77777777" w:rsidR="00AD4CEB" w:rsidRDefault="00AD4CEB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/login</w:t>
      </w:r>
    </w:p>
    <w:p w14:paraId="0E8844DA" w14:textId="77777777" w:rsidR="00AD4CEB" w:rsidRDefault="00AD4CEB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输入参数：</w:t>
      </w:r>
      <w:r>
        <w:rPr>
          <w:rFonts w:ascii="Arial" w:eastAsia="等线" w:hAnsi="Arial" w:cs="Arial"/>
        </w:rPr>
        <w:t>username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password</w:t>
      </w:r>
    </w:p>
    <w:p w14:paraId="1CC62AF3" w14:textId="77777777" w:rsidR="00AD4CEB" w:rsidRDefault="00AD4CEB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输出参数：角色、用户名、真实姓名</w:t>
      </w:r>
    </w:p>
    <w:p w14:paraId="796A7840" w14:textId="77777777" w:rsidR="00AD4CEB" w:rsidRDefault="00AD4CEB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跳转：按角色跳转到对应工作台</w:t>
      </w:r>
    </w:p>
    <w:p w14:paraId="04943680" w14:textId="77777777" w:rsidR="00AD4CEB" w:rsidRPr="00AD4CEB" w:rsidRDefault="00AD4CEB" w:rsidP="00AD4CEB"/>
    <w:p w14:paraId="44FB7ABB" w14:textId="77777777" w:rsidR="00C45ABB" w:rsidRDefault="00C45ABB" w:rsidP="00913F9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24"/>
        <w:gridCol w:w="1477"/>
        <w:gridCol w:w="1027"/>
        <w:gridCol w:w="1477"/>
        <w:gridCol w:w="902"/>
        <w:gridCol w:w="2044"/>
      </w:tblGrid>
      <w:tr w:rsidR="00AD4CEB" w:rsidRPr="00AD4CEB" w14:paraId="6DB33E1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0348B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CA5D1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21D5C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D5BD7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9260B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52CCB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43573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参数说明</w:t>
            </w:r>
          </w:p>
        </w:tc>
      </w:tr>
      <w:tr w:rsidR="00AD4CEB" w:rsidRPr="00AD4CEB" w14:paraId="771075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2C75E" w14:textId="77777777" w:rsidR="00AD4CEB" w:rsidRPr="00AD4CEB" w:rsidRDefault="00AD4CEB" w:rsidP="00AD4CEB">
            <w:r w:rsidRPr="00AD4CE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709AF" w14:textId="77777777" w:rsidR="00AD4CEB" w:rsidRPr="00AD4CEB" w:rsidRDefault="00AD4CEB" w:rsidP="00AD4CEB">
            <w:r w:rsidRPr="00AD4CEB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B62AE" w14:textId="77777777" w:rsidR="00AD4CEB" w:rsidRPr="00AD4CEB" w:rsidRDefault="00AD4CEB" w:rsidP="00AD4CEB">
            <w:r w:rsidRPr="00AD4CEB">
              <w:t>用户名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57A77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7E520" w14:textId="77777777" w:rsidR="00AD4CEB" w:rsidRPr="00AD4CEB" w:rsidRDefault="00AD4CEB" w:rsidP="00AD4CEB">
            <w:r w:rsidRPr="00AD4CEB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DB173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D64CA" w14:textId="77777777" w:rsidR="00AD4CEB" w:rsidRPr="00AD4CEB" w:rsidRDefault="00AD4CEB" w:rsidP="00AD4CEB">
            <w:r w:rsidRPr="00AD4CEB">
              <w:t>用户登录账号</w:t>
            </w:r>
          </w:p>
        </w:tc>
      </w:tr>
      <w:tr w:rsidR="00AD4CEB" w:rsidRPr="00AD4CEB" w14:paraId="46BEF6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19FC2" w14:textId="77777777" w:rsidR="00AD4CEB" w:rsidRPr="00AD4CEB" w:rsidRDefault="00AD4CEB" w:rsidP="00AD4CEB">
            <w:r w:rsidRPr="00AD4CEB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AAEB8" w14:textId="77777777" w:rsidR="00AD4CEB" w:rsidRPr="00AD4CEB" w:rsidRDefault="00AD4CEB" w:rsidP="00AD4CEB">
            <w:r w:rsidRPr="00AD4CEB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D8923" w14:textId="77777777" w:rsidR="00AD4CEB" w:rsidRPr="00AD4CEB" w:rsidRDefault="00AD4CEB" w:rsidP="00AD4CEB">
            <w:r w:rsidRPr="00AD4CEB">
              <w:t>密码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2B158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A6E8F" w14:textId="77777777" w:rsidR="00AD4CEB" w:rsidRPr="00AD4CEB" w:rsidRDefault="00AD4CEB" w:rsidP="00AD4CEB">
            <w:r w:rsidRPr="00AD4CEB"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04BDF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A7BE" w14:textId="77777777" w:rsidR="00AD4CEB" w:rsidRPr="00AD4CEB" w:rsidRDefault="00AD4CEB" w:rsidP="00AD4CEB">
            <w:r w:rsidRPr="00AD4CEB">
              <w:t>用户登录密码</w:t>
            </w:r>
          </w:p>
        </w:tc>
      </w:tr>
    </w:tbl>
    <w:p w14:paraId="26F2E669" w14:textId="77777777" w:rsidR="00E13B1D" w:rsidRPr="007D7582" w:rsidRDefault="00E13B1D" w:rsidP="00C45ABB"/>
    <w:p w14:paraId="4F7E03C4" w14:textId="77777777" w:rsidR="00C45ABB" w:rsidRDefault="00C45ABB" w:rsidP="00913F9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183"/>
        <w:gridCol w:w="1212"/>
        <w:gridCol w:w="843"/>
        <w:gridCol w:w="1212"/>
        <w:gridCol w:w="740"/>
        <w:gridCol w:w="3322"/>
      </w:tblGrid>
      <w:tr w:rsidR="00AD4CEB" w:rsidRPr="00AD4CEB" w14:paraId="0292977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343D5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DFCBF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61855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052EA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9B345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F5D39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810A0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参数说明</w:t>
            </w:r>
          </w:p>
        </w:tc>
      </w:tr>
      <w:tr w:rsidR="00AD4CEB" w:rsidRPr="00AD4CEB" w14:paraId="1E839E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90200" w14:textId="77777777" w:rsidR="00AD4CEB" w:rsidRPr="00AD4CEB" w:rsidRDefault="00AD4CEB" w:rsidP="00AD4CEB">
            <w:r w:rsidRPr="00AD4CE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E9111" w14:textId="77777777" w:rsidR="00AD4CEB" w:rsidRPr="00AD4CEB" w:rsidRDefault="00AD4CEB" w:rsidP="00AD4CEB">
            <w:r w:rsidRPr="00AD4CEB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02C92" w14:textId="77777777" w:rsidR="00AD4CEB" w:rsidRPr="00AD4CEB" w:rsidRDefault="00AD4CEB" w:rsidP="00AD4CEB">
            <w:r w:rsidRPr="00AD4CEB"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A8607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47BBC" w14:textId="77777777" w:rsidR="00AD4CEB" w:rsidRPr="00AD4CEB" w:rsidRDefault="00AD4CEB" w:rsidP="00AD4CEB">
            <w:r w:rsidRPr="00AD4CE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B8FD2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951CA" w14:textId="77777777" w:rsidR="00AD4CEB" w:rsidRPr="00AD4CEB" w:rsidRDefault="00AD4CEB" w:rsidP="00AD4CEB">
            <w:r w:rsidRPr="00AD4CEB">
              <w:t>用户角色标识，用于区分权限</w:t>
            </w:r>
          </w:p>
        </w:tc>
      </w:tr>
      <w:tr w:rsidR="00AD4CEB" w:rsidRPr="00AD4CEB" w14:paraId="5DE5AA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0184F" w14:textId="77777777" w:rsidR="00AD4CEB" w:rsidRPr="00AD4CEB" w:rsidRDefault="00AD4CEB" w:rsidP="00AD4CEB">
            <w:r w:rsidRPr="00AD4CEB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14F82" w14:textId="77777777" w:rsidR="00AD4CEB" w:rsidRPr="00AD4CEB" w:rsidRDefault="00AD4CEB" w:rsidP="00AD4CEB">
            <w:r w:rsidRPr="00AD4CEB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43300" w14:textId="77777777" w:rsidR="00AD4CEB" w:rsidRPr="00AD4CEB" w:rsidRDefault="00AD4CEB" w:rsidP="00AD4CEB">
            <w:r w:rsidRPr="00AD4CEB">
              <w:t>用户名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55BBE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7293" w14:textId="77777777" w:rsidR="00AD4CEB" w:rsidRPr="00AD4CEB" w:rsidRDefault="00AD4CEB" w:rsidP="00AD4CEB">
            <w:r w:rsidRPr="00AD4CEB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1301F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FCA02" w14:textId="77777777" w:rsidR="00AD4CEB" w:rsidRPr="00AD4CEB" w:rsidRDefault="00AD4CEB" w:rsidP="00AD4CEB">
            <w:r w:rsidRPr="00AD4CEB">
              <w:t>登录账号</w:t>
            </w:r>
          </w:p>
        </w:tc>
      </w:tr>
      <w:tr w:rsidR="00AD4CEB" w:rsidRPr="00AD4CEB" w14:paraId="529B25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CBA69" w14:textId="77777777" w:rsidR="00AD4CEB" w:rsidRPr="00AD4CEB" w:rsidRDefault="00AD4CEB" w:rsidP="00AD4CEB">
            <w:r w:rsidRPr="00AD4CEB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822BD" w14:textId="77777777" w:rsidR="00AD4CEB" w:rsidRPr="00AD4CEB" w:rsidRDefault="00AD4CEB" w:rsidP="00AD4CEB">
            <w:r w:rsidRPr="00AD4CEB">
              <w:t>realName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98946" w14:textId="77777777" w:rsidR="00AD4CEB" w:rsidRPr="00AD4CEB" w:rsidRDefault="00AD4CEB" w:rsidP="00AD4CEB">
            <w:r w:rsidRPr="00AD4CEB">
              <w:t>真实姓名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40963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8F554" w14:textId="77777777" w:rsidR="00AD4CEB" w:rsidRPr="00AD4CEB" w:rsidRDefault="00AD4CEB" w:rsidP="00AD4CEB">
            <w:r w:rsidRPr="00AD4CE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8739A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7BDDA" w14:textId="77777777" w:rsidR="00AD4CEB" w:rsidRPr="00AD4CEB" w:rsidRDefault="00AD4CEB" w:rsidP="00AD4CEB">
            <w:r w:rsidRPr="00AD4CEB">
              <w:t>用户真实姓名</w:t>
            </w:r>
          </w:p>
        </w:tc>
      </w:tr>
    </w:tbl>
    <w:p w14:paraId="24E8F076" w14:textId="77777777" w:rsidR="00C45ABB" w:rsidRDefault="00C45ABB" w:rsidP="00C45ABB">
      <w:pPr>
        <w:rPr>
          <w:lang w:val="x-none"/>
        </w:rPr>
      </w:pPr>
    </w:p>
    <w:p w14:paraId="175DB410" w14:textId="77777777" w:rsidR="00AD4CEB" w:rsidRDefault="00C45ABB" w:rsidP="00AD4CEB">
      <w:pPr>
        <w:pStyle w:val="2"/>
        <w:numPr>
          <w:ilvl w:val="0"/>
          <w:numId w:val="0"/>
        </w:numPr>
        <w:spacing w:line="360" w:lineRule="atLeast"/>
        <w:ind w:left="576"/>
        <w:rPr>
          <w:rFonts w:cs="Arial"/>
          <w:b w:val="0"/>
          <w:kern w:val="0"/>
          <w:sz w:val="24"/>
          <w:szCs w:val="24"/>
        </w:rPr>
      </w:pPr>
      <w:bookmarkStart w:id="81" w:name="_Toc228313697"/>
      <w:bookmarkStart w:id="82" w:name="_Toc228313732"/>
      <w:bookmarkStart w:id="83" w:name="_Toc228313878"/>
      <w:bookmarkStart w:id="84" w:name="_Toc232537022"/>
      <w:r>
        <w:rPr>
          <w:rFonts w:cs="Arial" w:hint="eastAsia"/>
        </w:rPr>
        <w:t>请求内容</w:t>
      </w:r>
      <w:r w:rsidRPr="00CC7BC6">
        <w:rPr>
          <w:rFonts w:cs="Arial" w:hint="eastAsia"/>
        </w:rPr>
        <w:t>：</w:t>
      </w:r>
      <w:r w:rsidR="00AD4CEB">
        <w:rPr>
          <w:rFonts w:cs="Arial"/>
          <w:b w:val="0"/>
          <w:bCs/>
          <w:sz w:val="24"/>
          <w:szCs w:val="24"/>
        </w:rPr>
        <w:t>求信息</w:t>
      </w:r>
      <w:bookmarkEnd w:id="81"/>
      <w:bookmarkEnd w:id="82"/>
      <w:bookmarkEnd w:id="83"/>
      <w:bookmarkEnd w:id="84"/>
    </w:p>
    <w:p w14:paraId="00D19173" w14:textId="77777777" w:rsidR="00AD4CEB" w:rsidRDefault="00AD4CEB" w:rsidP="00AD4CEB">
      <w:pPr>
        <w:spacing w:line="360" w:lineRule="atLeast"/>
        <w:rPr>
          <w:rFonts w:ascii="Arial" w:hAnsi="Arial" w:cs="Arial"/>
          <w:sz w:val="24"/>
          <w:szCs w:val="24"/>
        </w:rPr>
      </w:pPr>
      <w:r>
        <w:rPr>
          <w:rStyle w:val="af7"/>
          <w:rFonts w:ascii="Arial" w:hAnsi="Arial" w:cs="Arial"/>
        </w:rPr>
        <w:t>请求方式</w:t>
      </w:r>
      <w:r>
        <w:rPr>
          <w:rFonts w:ascii="Arial" w:hAnsi="Arial" w:cs="Arial"/>
        </w:rPr>
        <w:t>：</w:t>
      </w:r>
      <w:r>
        <w:rPr>
          <w:rFonts w:ascii="Arial" w:hAnsi="Arial" w:cs="Arial"/>
        </w:rPr>
        <w:t>POST</w:t>
      </w:r>
    </w:p>
    <w:p w14:paraId="02C58EC5" w14:textId="77777777" w:rsidR="00AD4CEB" w:rsidRDefault="00AD4CEB" w:rsidP="00AD4CEB">
      <w:pPr>
        <w:spacing w:line="360" w:lineRule="atLeast"/>
        <w:rPr>
          <w:rFonts w:ascii="Arial" w:hAnsi="Arial" w:cs="Arial"/>
        </w:rPr>
      </w:pPr>
      <w:r>
        <w:rPr>
          <w:rStyle w:val="af7"/>
          <w:rFonts w:ascii="Arial" w:hAnsi="Arial" w:cs="Arial"/>
        </w:rPr>
        <w:t>请求地址</w:t>
      </w:r>
      <w:r>
        <w:rPr>
          <w:rFonts w:ascii="Arial" w:hAnsi="Arial" w:cs="Arial"/>
        </w:rPr>
        <w:t>：</w:t>
      </w:r>
      <w:hyperlink r:id="rId14" w:tgtFrame="_blank" w:history="1">
        <w:r>
          <w:rPr>
            <w:rStyle w:val="ab"/>
            <w:rFonts w:ascii="Arial" w:hAnsi="Arial" w:cs="Arial"/>
            <w:color w:val="0066FF"/>
          </w:rPr>
          <w:t>http://127.0.0.1:8180/login</w:t>
        </w:r>
      </w:hyperlink>
    </w:p>
    <w:p w14:paraId="7002D290" w14:textId="77777777" w:rsidR="00AD4CEB" w:rsidRDefault="00AD4CEB" w:rsidP="00AD4CEB">
      <w:pPr>
        <w:spacing w:line="360" w:lineRule="atLeast"/>
        <w:rPr>
          <w:rFonts w:ascii="Arial" w:hAnsi="Arial" w:cs="Arial"/>
        </w:rPr>
      </w:pPr>
      <w:r>
        <w:rPr>
          <w:rStyle w:val="af7"/>
          <w:rFonts w:ascii="Arial" w:hAnsi="Arial" w:cs="Arial"/>
        </w:rPr>
        <w:t>请求内容</w:t>
      </w:r>
      <w:r>
        <w:rPr>
          <w:rFonts w:ascii="Arial" w:hAnsi="Arial" w:cs="Arial"/>
        </w:rPr>
        <w:t>：</w:t>
      </w:r>
    </w:p>
    <w:p w14:paraId="3754D017" w14:textId="77777777" w:rsidR="00AD4CEB" w:rsidRDefault="00AD4CEB" w:rsidP="00AD4CEB">
      <w:pPr>
        <w:spacing w:line="360" w:lineRule="atLeast"/>
        <w:rPr>
          <w:rFonts w:ascii="Arial" w:hAnsi="Arial" w:cs="Arial"/>
        </w:rPr>
      </w:pPr>
      <w:r>
        <w:rPr>
          <w:rFonts w:ascii="Arial" w:hAnsi="Arial" w:cs="Arial"/>
        </w:rPr>
        <w:t>json</w:t>
      </w:r>
    </w:p>
    <w:p w14:paraId="4BBFD18E" w14:textId="77777777" w:rsidR="00AD4CEB" w:rsidRDefault="00AD4CEB" w:rsidP="00AD4CEB">
      <w:pPr>
        <w:pStyle w:val="HTML0"/>
        <w:spacing w:line="360" w:lineRule="atLeast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>{"email":"songzp@cgt.edu.cn", "passWord":"123456"}</w:t>
      </w:r>
    </w:p>
    <w:p w14:paraId="18D70E34" w14:textId="77777777" w:rsidR="00AD4CEB" w:rsidRDefault="00AD4CEB" w:rsidP="00AD4CEB">
      <w:pPr>
        <w:pStyle w:val="2"/>
        <w:numPr>
          <w:ilvl w:val="0"/>
          <w:numId w:val="0"/>
        </w:numPr>
        <w:spacing w:line="360" w:lineRule="atLeast"/>
        <w:ind w:left="576"/>
        <w:rPr>
          <w:rFonts w:cs="Arial"/>
          <w:b w:val="0"/>
          <w:kern w:val="0"/>
          <w:sz w:val="24"/>
          <w:szCs w:val="24"/>
        </w:rPr>
      </w:pPr>
      <w:bookmarkStart w:id="85" w:name="_Toc228313698"/>
      <w:bookmarkStart w:id="86" w:name="_Toc228313733"/>
      <w:bookmarkStart w:id="87" w:name="_Toc228313879"/>
      <w:bookmarkStart w:id="88" w:name="_Toc232537023"/>
      <w:r>
        <w:rPr>
          <w:rFonts w:cs="Arial"/>
          <w:b w:val="0"/>
          <w:bCs/>
          <w:sz w:val="24"/>
          <w:szCs w:val="24"/>
        </w:rPr>
        <w:t>应答信息</w:t>
      </w:r>
      <w:bookmarkEnd w:id="85"/>
      <w:bookmarkEnd w:id="86"/>
      <w:bookmarkEnd w:id="87"/>
      <w:bookmarkEnd w:id="88"/>
    </w:p>
    <w:p w14:paraId="0D489DA9" w14:textId="77777777" w:rsidR="00AD4CEB" w:rsidRDefault="00AD4CEB" w:rsidP="00AD4CEB">
      <w:pPr>
        <w:spacing w:line="360" w:lineRule="atLeast"/>
        <w:rPr>
          <w:rFonts w:ascii="Arial" w:hAnsi="Arial" w:cs="Arial"/>
          <w:sz w:val="24"/>
          <w:szCs w:val="24"/>
        </w:rPr>
      </w:pPr>
      <w:r>
        <w:rPr>
          <w:rStyle w:val="af7"/>
          <w:rFonts w:ascii="Arial" w:hAnsi="Arial" w:cs="Arial"/>
        </w:rPr>
        <w:t>应答内容</w:t>
      </w:r>
      <w:r>
        <w:rPr>
          <w:rFonts w:ascii="Arial" w:hAnsi="Arial" w:cs="Arial"/>
        </w:rPr>
        <w:t>：</w:t>
      </w:r>
    </w:p>
    <w:p w14:paraId="35D51BC9" w14:textId="77777777" w:rsidR="00AD4CEB" w:rsidRDefault="00AD4CEB" w:rsidP="00AD4CEB">
      <w:pPr>
        <w:spacing w:line="360" w:lineRule="atLeast"/>
        <w:rPr>
          <w:rFonts w:ascii="Arial" w:hAnsi="Arial" w:cs="Arial"/>
        </w:rPr>
      </w:pPr>
      <w:r>
        <w:rPr>
          <w:rFonts w:ascii="Arial" w:hAnsi="Arial" w:cs="Arial"/>
        </w:rPr>
        <w:t>json</w:t>
      </w:r>
    </w:p>
    <w:p w14:paraId="4B97BB1F" w14:textId="77777777" w:rsidR="00AD4CEB" w:rsidRDefault="00AD4CEB" w:rsidP="00AD4CEB">
      <w:pPr>
        <w:pStyle w:val="HTML0"/>
        <w:spacing w:line="360" w:lineRule="atLeast"/>
        <w:rPr>
          <w:rFonts w:ascii="Arial" w:hAnsi="Arial" w:cs="Arial"/>
        </w:rPr>
      </w:pPr>
      <w:r>
        <w:rPr>
          <w:rStyle w:val="HTML"/>
          <w:rFonts w:ascii="Consolas" w:hAnsi="Consolas"/>
        </w:rPr>
        <w:t>{"Role": "Teacher", "UserName": "19119", "Token": "50b0dd29b1af677b9a8482fd2578aab5575cf31e"}</w:t>
      </w:r>
    </w:p>
    <w:p w14:paraId="16F26A95" w14:textId="77777777" w:rsidR="00AD4CEB" w:rsidRPr="00AD4CEB" w:rsidRDefault="00AD4CEB" w:rsidP="00AD4CEB">
      <w:pPr>
        <w:pStyle w:val="HTML0"/>
        <w:spacing w:line="360" w:lineRule="atLeast"/>
        <w:rPr>
          <w:rFonts w:ascii="Arial" w:hAnsi="Arial" w:cs="Arial"/>
        </w:rPr>
      </w:pPr>
    </w:p>
    <w:p w14:paraId="6CEF9331" w14:textId="77777777" w:rsidR="00C45ABB" w:rsidRPr="00CC7BC6" w:rsidRDefault="00C45ABB" w:rsidP="00C45ABB">
      <w:pPr>
        <w:rPr>
          <w:rFonts w:ascii="Arial" w:hAnsi="Arial" w:cs="Arial"/>
          <w:color w:val="000000"/>
        </w:rPr>
      </w:pPr>
    </w:p>
    <w:p w14:paraId="3DEEC06D" w14:textId="77777777" w:rsidR="002971AB" w:rsidRDefault="002971AB" w:rsidP="00895F3A"/>
    <w:p w14:paraId="0B58F8BB" w14:textId="77777777" w:rsidR="0069258B" w:rsidRDefault="00AD4CEB" w:rsidP="0069258B">
      <w:pPr>
        <w:pStyle w:val="3"/>
      </w:pPr>
      <w:bookmarkStart w:id="89" w:name="_Toc228313734"/>
      <w:bookmarkStart w:id="90" w:name="_Toc228313880"/>
      <w:bookmarkStart w:id="91" w:name="_Toc232537024"/>
      <w:r>
        <w:rPr>
          <w:rFonts w:hint="eastAsia"/>
        </w:rPr>
        <w:t>添加用户管理员</w:t>
      </w:r>
      <w:bookmarkEnd w:id="89"/>
      <w:bookmarkEnd w:id="90"/>
      <w:bookmarkEnd w:id="91"/>
    </w:p>
    <w:p w14:paraId="6F4ADD52" w14:textId="77777777" w:rsidR="00AD4CEB" w:rsidRDefault="00AD4CEB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/user/add</w:t>
      </w:r>
    </w:p>
    <w:p w14:paraId="26198641" w14:textId="77777777" w:rsidR="00AD4CEB" w:rsidRDefault="00AD4CEB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输入：账号、密码、姓名、角色、电话</w:t>
      </w:r>
    </w:p>
    <w:p w14:paraId="3C404202" w14:textId="77777777" w:rsidR="00AD4CEB" w:rsidRDefault="00AD4CEB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输出：添加成功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失败</w:t>
      </w:r>
    </w:p>
    <w:p w14:paraId="08310AC4" w14:textId="77777777" w:rsidR="00AD4CEB" w:rsidRPr="00AD4CEB" w:rsidRDefault="00AD4CEB" w:rsidP="00AD4CEB"/>
    <w:p w14:paraId="5C76B1FB" w14:textId="77777777" w:rsidR="0069258B" w:rsidRDefault="0069258B" w:rsidP="0069258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12"/>
        <w:gridCol w:w="1479"/>
        <w:gridCol w:w="1029"/>
        <w:gridCol w:w="1479"/>
        <w:gridCol w:w="903"/>
        <w:gridCol w:w="2047"/>
      </w:tblGrid>
      <w:tr w:rsidR="00AD4CEB" w:rsidRPr="00AD4CEB" w14:paraId="35E4F51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6CD8A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7FB6D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56BB2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18978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39988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5E78C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0CA7D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参数说明</w:t>
            </w:r>
          </w:p>
        </w:tc>
      </w:tr>
      <w:tr w:rsidR="00AD4CEB" w:rsidRPr="00AD4CEB" w14:paraId="7D0329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AC7AD" w14:textId="77777777" w:rsidR="00AD4CEB" w:rsidRPr="00AD4CEB" w:rsidRDefault="00AD4CEB" w:rsidP="00AD4CEB">
            <w:r w:rsidRPr="00AD4CE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AEF4B" w14:textId="77777777" w:rsidR="00AD4CEB" w:rsidRPr="00AD4CEB" w:rsidRDefault="00AD4CEB" w:rsidP="00AD4CEB">
            <w:r w:rsidRPr="00AD4CEB">
              <w:t>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AF9F9" w14:textId="77777777" w:rsidR="00AD4CEB" w:rsidRPr="00AD4CEB" w:rsidRDefault="00AD4CEB" w:rsidP="00AD4CEB">
            <w:r w:rsidRPr="00AD4CEB">
              <w:t>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48453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526D8" w14:textId="77777777" w:rsidR="00AD4CEB" w:rsidRPr="00AD4CEB" w:rsidRDefault="00AD4CEB" w:rsidP="00AD4CEB">
            <w:r w:rsidRPr="00AD4CEB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FD2E8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AEF17" w14:textId="77777777" w:rsidR="00AD4CEB" w:rsidRPr="00AD4CEB" w:rsidRDefault="00AD4CEB" w:rsidP="00AD4CEB">
            <w:r w:rsidRPr="00AD4CEB">
              <w:t>用户登录账号</w:t>
            </w:r>
          </w:p>
        </w:tc>
      </w:tr>
      <w:tr w:rsidR="00AD4CEB" w:rsidRPr="00AD4CEB" w14:paraId="7514F3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BA057" w14:textId="77777777" w:rsidR="00AD4CEB" w:rsidRPr="00AD4CEB" w:rsidRDefault="00AD4CEB" w:rsidP="00AD4CEB">
            <w:r w:rsidRPr="00AD4CEB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31B93" w14:textId="77777777" w:rsidR="00AD4CEB" w:rsidRPr="00AD4CEB" w:rsidRDefault="00AD4CEB" w:rsidP="00AD4CEB">
            <w:r w:rsidRPr="00AD4CEB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9485" w14:textId="77777777" w:rsidR="00AD4CEB" w:rsidRPr="00AD4CEB" w:rsidRDefault="00AD4CEB" w:rsidP="00AD4CEB">
            <w:r w:rsidRPr="00AD4CEB">
              <w:t>密码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F7C0C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6A802" w14:textId="77777777" w:rsidR="00AD4CEB" w:rsidRPr="00AD4CEB" w:rsidRDefault="00AD4CEB" w:rsidP="00AD4CEB">
            <w:r w:rsidRPr="00AD4CEB"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831CA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ADCC9" w14:textId="77777777" w:rsidR="00AD4CEB" w:rsidRPr="00AD4CEB" w:rsidRDefault="00AD4CEB" w:rsidP="00AD4CEB">
            <w:r w:rsidRPr="00AD4CEB">
              <w:t>用户登录密码</w:t>
            </w:r>
          </w:p>
        </w:tc>
      </w:tr>
      <w:tr w:rsidR="00AD4CEB" w:rsidRPr="00AD4CEB" w14:paraId="5D719A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E527" w14:textId="77777777" w:rsidR="00AD4CEB" w:rsidRPr="00AD4CEB" w:rsidRDefault="00AD4CEB" w:rsidP="00AD4CEB">
            <w:r w:rsidRPr="00AD4CEB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2D705" w14:textId="77777777" w:rsidR="00AD4CEB" w:rsidRPr="00AD4CEB" w:rsidRDefault="00AD4CEB" w:rsidP="00AD4CEB">
            <w:r w:rsidRPr="00AD4CEB"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FAA17" w14:textId="77777777" w:rsidR="00AD4CEB" w:rsidRPr="00AD4CEB" w:rsidRDefault="00AD4CEB" w:rsidP="00AD4CEB">
            <w:r w:rsidRPr="00AD4CEB">
              <w:t>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D14F1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91A31" w14:textId="77777777" w:rsidR="00AD4CEB" w:rsidRPr="00AD4CEB" w:rsidRDefault="00AD4CEB" w:rsidP="00AD4CEB">
            <w:r w:rsidRPr="00AD4CE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ED64B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FC4E7" w14:textId="77777777" w:rsidR="00AD4CEB" w:rsidRPr="00AD4CEB" w:rsidRDefault="00AD4CEB" w:rsidP="00AD4CEB">
            <w:r w:rsidRPr="00AD4CEB">
              <w:t>用户真实姓名</w:t>
            </w:r>
          </w:p>
        </w:tc>
      </w:tr>
      <w:tr w:rsidR="00AD4CEB" w:rsidRPr="00AD4CEB" w14:paraId="04CBE9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C0C3" w14:textId="77777777" w:rsidR="00AD4CEB" w:rsidRPr="00AD4CEB" w:rsidRDefault="00AD4CEB" w:rsidP="00AD4CEB">
            <w:r w:rsidRPr="00AD4CEB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3E93B" w14:textId="77777777" w:rsidR="00AD4CEB" w:rsidRPr="00AD4CEB" w:rsidRDefault="00AD4CEB" w:rsidP="00AD4CEB">
            <w:r w:rsidRPr="00AD4CEB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767F5" w14:textId="77777777" w:rsidR="00AD4CEB" w:rsidRPr="00AD4CEB" w:rsidRDefault="00AD4CEB" w:rsidP="00AD4CEB">
            <w:r w:rsidRPr="00AD4CEB"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BEE95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C9609" w14:textId="77777777" w:rsidR="00AD4CEB" w:rsidRPr="00AD4CEB" w:rsidRDefault="00AD4CEB" w:rsidP="00AD4CEB">
            <w:r w:rsidRPr="00AD4CE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48AD2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E72ED" w14:textId="77777777" w:rsidR="00AD4CEB" w:rsidRPr="00AD4CEB" w:rsidRDefault="00AD4CEB" w:rsidP="00AD4CEB">
            <w:r w:rsidRPr="00AD4CEB">
              <w:t>用户角色权限</w:t>
            </w:r>
          </w:p>
        </w:tc>
      </w:tr>
      <w:tr w:rsidR="00AD4CEB" w:rsidRPr="00AD4CEB" w14:paraId="679779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27989" w14:textId="77777777" w:rsidR="00AD4CEB" w:rsidRPr="00AD4CEB" w:rsidRDefault="00AD4CEB" w:rsidP="00AD4CEB">
            <w:r w:rsidRPr="00AD4CEB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D4500" w14:textId="77777777" w:rsidR="00AD4CEB" w:rsidRPr="00AD4CEB" w:rsidRDefault="00AD4CEB" w:rsidP="00AD4CEB">
            <w:r w:rsidRPr="00AD4CEB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CEEBB" w14:textId="77777777" w:rsidR="00AD4CEB" w:rsidRPr="00AD4CEB" w:rsidRDefault="00AD4CEB" w:rsidP="00AD4CEB">
            <w:r w:rsidRPr="00AD4CEB">
              <w:t>电话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F850E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02D25" w14:textId="77777777" w:rsidR="00AD4CEB" w:rsidRPr="00AD4CEB" w:rsidRDefault="00AD4CEB" w:rsidP="00AD4CEB">
            <w:r w:rsidRPr="00AD4CEB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0D416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51C32" w14:textId="77777777" w:rsidR="00AD4CEB" w:rsidRPr="00AD4CEB" w:rsidRDefault="00AD4CEB" w:rsidP="00AD4CEB">
            <w:r w:rsidRPr="00AD4CEB">
              <w:t>用户联系电话</w:t>
            </w:r>
          </w:p>
        </w:tc>
      </w:tr>
    </w:tbl>
    <w:p w14:paraId="39205E03" w14:textId="77777777" w:rsidR="0069258B" w:rsidRPr="007D7582" w:rsidRDefault="0069258B" w:rsidP="0069258B"/>
    <w:p w14:paraId="29C36FDC" w14:textId="77777777" w:rsidR="0069258B" w:rsidRDefault="0069258B" w:rsidP="0069258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105"/>
        <w:gridCol w:w="1373"/>
        <w:gridCol w:w="955"/>
        <w:gridCol w:w="1373"/>
        <w:gridCol w:w="838"/>
        <w:gridCol w:w="2772"/>
      </w:tblGrid>
      <w:tr w:rsidR="00AD4CEB" w:rsidRPr="00AD4CEB" w14:paraId="69128F4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70B6F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E8A3A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991F0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066DF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76C2E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DDB3B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03AF5" w14:textId="77777777" w:rsidR="00AD4CEB" w:rsidRPr="00AD4CEB" w:rsidRDefault="00AD4CEB" w:rsidP="00AD4CEB">
            <w:pPr>
              <w:rPr>
                <w:b/>
                <w:bCs/>
              </w:rPr>
            </w:pPr>
            <w:r w:rsidRPr="00AD4CEB">
              <w:rPr>
                <w:b/>
                <w:bCs/>
              </w:rPr>
              <w:t>参数说明</w:t>
            </w:r>
          </w:p>
        </w:tc>
      </w:tr>
      <w:tr w:rsidR="00AD4CEB" w:rsidRPr="00AD4CEB" w14:paraId="3123C5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FCBE6" w14:textId="77777777" w:rsidR="00AD4CEB" w:rsidRPr="00AD4CEB" w:rsidRDefault="00AD4CEB" w:rsidP="00AD4CEB">
            <w:r w:rsidRPr="00AD4CE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DEB01" w14:textId="77777777" w:rsidR="00AD4CEB" w:rsidRPr="00AD4CEB" w:rsidRDefault="00AD4CEB" w:rsidP="00AD4CEB">
            <w:r w:rsidRPr="00AD4CEB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D64E5" w14:textId="77777777" w:rsidR="00AD4CEB" w:rsidRPr="00AD4CEB" w:rsidRDefault="00AD4CEB" w:rsidP="00AD4CEB">
            <w:r w:rsidRPr="00AD4CEB">
              <w:t>结果提示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495BC" w14:textId="77777777" w:rsidR="00AD4CEB" w:rsidRPr="00AD4CEB" w:rsidRDefault="00AD4CEB" w:rsidP="00AD4CEB">
            <w:r w:rsidRPr="00AD4CE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1208C" w14:textId="77777777" w:rsidR="00AD4CEB" w:rsidRPr="00AD4CEB" w:rsidRDefault="00AD4CEB" w:rsidP="00AD4CEB">
            <w:r w:rsidRPr="00AD4CE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A46C4" w14:textId="77777777" w:rsidR="00AD4CEB" w:rsidRPr="00AD4CEB" w:rsidRDefault="00AD4CEB" w:rsidP="00AD4CEB">
            <w:r w:rsidRPr="00AD4CE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9B7FB" w14:textId="77777777" w:rsidR="00AD4CEB" w:rsidRPr="00AD4CEB" w:rsidRDefault="00AD4CEB" w:rsidP="00AD4CEB">
            <w:r w:rsidRPr="00AD4CEB">
              <w:t>返回添加成功</w:t>
            </w:r>
            <w:r w:rsidRPr="00AD4CEB">
              <w:t xml:space="preserve"> / </w:t>
            </w:r>
            <w:r w:rsidRPr="00AD4CEB">
              <w:t>失败</w:t>
            </w:r>
          </w:p>
        </w:tc>
      </w:tr>
    </w:tbl>
    <w:p w14:paraId="445A4ECD" w14:textId="77777777" w:rsidR="00AD4CEB" w:rsidRPr="00AD4CEB" w:rsidRDefault="00AD4CEB" w:rsidP="00AD4CEB">
      <w:r w:rsidRPr="00AD4CEB">
        <w:rPr>
          <w:b/>
          <w:bCs/>
        </w:rPr>
        <w:t>请求方式</w:t>
      </w:r>
      <w:r w:rsidRPr="00AD4CEB">
        <w:t>：</w:t>
      </w:r>
      <w:r w:rsidRPr="00AD4CEB">
        <w:t>POST</w:t>
      </w:r>
    </w:p>
    <w:p w14:paraId="578DE4A4" w14:textId="77777777" w:rsidR="00AD4CEB" w:rsidRPr="00AD4CEB" w:rsidRDefault="00AD4CEB" w:rsidP="00AD4CEB">
      <w:r w:rsidRPr="00AD4CEB">
        <w:rPr>
          <w:b/>
          <w:bCs/>
        </w:rPr>
        <w:t>请求地址</w:t>
      </w:r>
      <w:r w:rsidRPr="00AD4CEB">
        <w:t>：</w:t>
      </w:r>
      <w:hyperlink r:id="rId15" w:tgtFrame="_blank" w:history="1">
        <w:r w:rsidRPr="00AD4CEB">
          <w:rPr>
            <w:rStyle w:val="ab"/>
          </w:rPr>
          <w:t>http://127.0.0.1:8180/user/add</w:t>
        </w:r>
      </w:hyperlink>
    </w:p>
    <w:p w14:paraId="79893D11" w14:textId="77777777" w:rsidR="00AD4CEB" w:rsidRPr="00AD4CEB" w:rsidRDefault="00AD4CEB" w:rsidP="00AD4CEB">
      <w:r w:rsidRPr="00AD4CEB">
        <w:rPr>
          <w:b/>
          <w:bCs/>
        </w:rPr>
        <w:t>请求内容</w:t>
      </w:r>
      <w:r w:rsidRPr="00AD4CEB">
        <w:t>：</w:t>
      </w:r>
    </w:p>
    <w:p w14:paraId="20F8BF0C" w14:textId="77777777" w:rsidR="00AD4CEB" w:rsidRPr="00AD4CEB" w:rsidRDefault="00AD4CEB" w:rsidP="00AD4CEB">
      <w:r w:rsidRPr="00AD4CEB">
        <w:t>json</w:t>
      </w:r>
    </w:p>
    <w:p w14:paraId="01C5EB3B" w14:textId="77777777" w:rsidR="00AD4CEB" w:rsidRPr="00AD4CEB" w:rsidRDefault="00AD4CEB" w:rsidP="00AD4CEB">
      <w:r w:rsidRPr="00AD4CEB">
        <w:t>{</w:t>
      </w:r>
    </w:p>
    <w:p w14:paraId="20DDEEEF" w14:textId="77777777" w:rsidR="00AD4CEB" w:rsidRPr="00AD4CEB" w:rsidRDefault="00AD4CEB" w:rsidP="00AD4CEB">
      <w:r w:rsidRPr="00AD4CEB">
        <w:t xml:space="preserve">  "account": "admin01",</w:t>
      </w:r>
    </w:p>
    <w:p w14:paraId="7D23F8A7" w14:textId="77777777" w:rsidR="00AD4CEB" w:rsidRPr="00AD4CEB" w:rsidRDefault="00AD4CEB" w:rsidP="00AD4CEB">
      <w:r w:rsidRPr="00AD4CEB">
        <w:t xml:space="preserve">  "password": "123456",</w:t>
      </w:r>
    </w:p>
    <w:p w14:paraId="6807077E" w14:textId="77777777" w:rsidR="00AD4CEB" w:rsidRPr="00AD4CEB" w:rsidRDefault="00AD4CEB" w:rsidP="00AD4CEB">
      <w:r w:rsidRPr="00AD4CEB">
        <w:t xml:space="preserve">  "name": "</w:t>
      </w:r>
      <w:r>
        <w:rPr>
          <w:rFonts w:hint="eastAsia"/>
        </w:rPr>
        <w:t>李想</w:t>
      </w:r>
      <w:r w:rsidRPr="00AD4CEB">
        <w:t>",</w:t>
      </w:r>
    </w:p>
    <w:p w14:paraId="70B74B1B" w14:textId="77777777" w:rsidR="00AD4CEB" w:rsidRPr="00AD4CEB" w:rsidRDefault="00AD4CEB" w:rsidP="00AD4CEB">
      <w:r w:rsidRPr="00AD4CEB">
        <w:t xml:space="preserve">  "role": "Teacher",</w:t>
      </w:r>
    </w:p>
    <w:p w14:paraId="42C93EF3" w14:textId="77777777" w:rsidR="00AD4CEB" w:rsidRPr="00AD4CEB" w:rsidRDefault="00AD4CEB" w:rsidP="00AD4CEB">
      <w:r w:rsidRPr="00AD4CEB">
        <w:t xml:space="preserve">  "phone": "13800138000"</w:t>
      </w:r>
    </w:p>
    <w:p w14:paraId="3D80B8BC" w14:textId="77777777" w:rsidR="00AD4CEB" w:rsidRPr="00AD4CEB" w:rsidRDefault="00AD4CEB" w:rsidP="00AD4CEB">
      <w:r w:rsidRPr="00AD4CEB">
        <w:t>}</w:t>
      </w:r>
    </w:p>
    <w:p w14:paraId="0E3BD094" w14:textId="77777777" w:rsidR="00AD4CEB" w:rsidRPr="00AD4CEB" w:rsidRDefault="00AD4CEB" w:rsidP="00AD4CEB">
      <w:r w:rsidRPr="00AD4CEB">
        <w:rPr>
          <w:b/>
          <w:bCs/>
        </w:rPr>
        <w:t>应答内容</w:t>
      </w:r>
      <w:r w:rsidRPr="00AD4CEB">
        <w:t>：</w:t>
      </w:r>
    </w:p>
    <w:p w14:paraId="27BD6DCC" w14:textId="77777777" w:rsidR="00AD4CEB" w:rsidRPr="00AD4CEB" w:rsidRDefault="00AD4CEB" w:rsidP="00AD4CEB">
      <w:r w:rsidRPr="00AD4CEB">
        <w:t>json</w:t>
      </w:r>
    </w:p>
    <w:p w14:paraId="2929EF25" w14:textId="77777777" w:rsidR="00AD4CEB" w:rsidRPr="00AD4CEB" w:rsidRDefault="00AD4CEB" w:rsidP="00AD4CEB">
      <w:r w:rsidRPr="00AD4CEB">
        <w:t>{</w:t>
      </w:r>
    </w:p>
    <w:p w14:paraId="48C83595" w14:textId="77777777" w:rsidR="00AD4CEB" w:rsidRPr="00AD4CEB" w:rsidRDefault="00AD4CEB" w:rsidP="00AD4CEB">
      <w:r w:rsidRPr="00AD4CEB">
        <w:t xml:space="preserve">  "msg": "</w:t>
      </w:r>
      <w:r w:rsidRPr="00AD4CEB">
        <w:t>添加成功</w:t>
      </w:r>
      <w:r w:rsidRPr="00AD4CEB">
        <w:t>"</w:t>
      </w:r>
    </w:p>
    <w:p w14:paraId="43BC787C" w14:textId="77777777" w:rsidR="00AD4CEB" w:rsidRPr="00AD4CEB" w:rsidRDefault="00AD4CEB" w:rsidP="00AD4CEB">
      <w:r w:rsidRPr="00AD4CEB">
        <w:t>}</w:t>
      </w:r>
    </w:p>
    <w:p w14:paraId="30670158" w14:textId="77777777" w:rsidR="0069258B" w:rsidRDefault="0069258B" w:rsidP="0069258B">
      <w:pPr>
        <w:rPr>
          <w:lang w:val="x-none"/>
        </w:rPr>
      </w:pPr>
    </w:p>
    <w:p w14:paraId="7AAB4DB4" w14:textId="77777777" w:rsidR="00366FC6" w:rsidRDefault="00366FC6" w:rsidP="00895F3A"/>
    <w:p w14:paraId="18D0F033" w14:textId="77777777" w:rsidR="00366FC6" w:rsidRPr="00895F3A" w:rsidRDefault="00366FC6" w:rsidP="00895F3A"/>
    <w:p w14:paraId="229B871B" w14:textId="77777777" w:rsidR="00842C91" w:rsidRDefault="00AD4CEB" w:rsidP="00895F3A">
      <w:pPr>
        <w:pStyle w:val="3"/>
      </w:pPr>
      <w:bookmarkStart w:id="92" w:name="_Toc228313735"/>
      <w:bookmarkStart w:id="93" w:name="_Toc228313881"/>
      <w:bookmarkStart w:id="94" w:name="_Toc232537025"/>
      <w:r>
        <w:rPr>
          <w:rFonts w:hint="eastAsia"/>
        </w:rPr>
        <w:t>用户列表</w:t>
      </w:r>
      <w:bookmarkEnd w:id="92"/>
      <w:bookmarkEnd w:id="93"/>
      <w:bookmarkEnd w:id="94"/>
    </w:p>
    <w:p w14:paraId="439AE196" w14:textId="77777777" w:rsidR="00AD4CEB" w:rsidRDefault="00AD4CEB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/user/list</w:t>
      </w:r>
    </w:p>
    <w:p w14:paraId="27CD1BF9" w14:textId="77777777" w:rsidR="00AD4CEB" w:rsidRDefault="00AD4CEB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输出：用户列表数据</w:t>
      </w:r>
    </w:p>
    <w:p w14:paraId="02B6E931" w14:textId="77777777" w:rsidR="00AD4CEB" w:rsidRPr="00AD4CEB" w:rsidRDefault="00AD4CEB" w:rsidP="00AD4CEB"/>
    <w:p w14:paraId="3E1CA616" w14:textId="77777777" w:rsidR="00842C91" w:rsidRDefault="00842C91" w:rsidP="00842C9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78"/>
        <w:gridCol w:w="1588"/>
        <w:gridCol w:w="970"/>
        <w:gridCol w:w="1588"/>
        <w:gridCol w:w="970"/>
        <w:gridCol w:w="1890"/>
      </w:tblGrid>
      <w:tr w:rsidR="00A95B9B" w:rsidRPr="00A95B9B" w14:paraId="2B4F4DE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C770E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0357F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101B5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B5BE9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1EDB5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92088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1CAD6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参数说明</w:t>
            </w:r>
          </w:p>
        </w:tc>
      </w:tr>
      <w:tr w:rsidR="00A95B9B" w:rsidRPr="00A95B9B" w14:paraId="562DB2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B9E49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41F6C" w14:textId="77777777" w:rsidR="00A95B9B" w:rsidRPr="00A95B9B" w:rsidRDefault="00A95B9B" w:rsidP="00A95B9B">
            <w:r w:rsidRPr="00A95B9B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66853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CF5D1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F3F92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6AC90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6F910" w14:textId="77777777" w:rsidR="00A95B9B" w:rsidRPr="00A95B9B" w:rsidRDefault="00A95B9B" w:rsidP="00A95B9B">
            <w:r w:rsidRPr="00A95B9B">
              <w:t>无输入参数</w:t>
            </w:r>
          </w:p>
        </w:tc>
      </w:tr>
    </w:tbl>
    <w:p w14:paraId="321680BD" w14:textId="77777777" w:rsidR="00842C91" w:rsidRPr="007D7582" w:rsidRDefault="00842C91" w:rsidP="00842C91"/>
    <w:p w14:paraId="24559EB7" w14:textId="77777777" w:rsidR="00842C91" w:rsidRDefault="00842C91" w:rsidP="00842C9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131"/>
        <w:gridCol w:w="1337"/>
        <w:gridCol w:w="930"/>
        <w:gridCol w:w="1337"/>
        <w:gridCol w:w="816"/>
        <w:gridCol w:w="2886"/>
      </w:tblGrid>
      <w:tr w:rsidR="00A95B9B" w:rsidRPr="00A95B9B" w14:paraId="0733162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693F9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7617F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3F4CA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2D74D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A90B9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EC452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E8A0F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参数说明</w:t>
            </w:r>
          </w:p>
        </w:tc>
      </w:tr>
      <w:tr w:rsidR="00A95B9B" w:rsidRPr="00A95B9B" w14:paraId="115852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497B3" w14:textId="77777777" w:rsidR="00A95B9B" w:rsidRPr="00A95B9B" w:rsidRDefault="00A95B9B" w:rsidP="00A95B9B">
            <w:r w:rsidRPr="00A95B9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C9235" w14:textId="77777777" w:rsidR="00A95B9B" w:rsidRPr="00A95B9B" w:rsidRDefault="00A95B9B" w:rsidP="00A95B9B">
            <w:r w:rsidRPr="00A95B9B">
              <w:t>userList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1CF78" w14:textId="77777777" w:rsidR="00A95B9B" w:rsidRPr="00A95B9B" w:rsidRDefault="00A95B9B" w:rsidP="00A95B9B">
            <w:r w:rsidRPr="00A95B9B">
              <w:t>用户列表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13517" w14:textId="77777777" w:rsidR="00A95B9B" w:rsidRPr="00A95B9B" w:rsidRDefault="00A95B9B" w:rsidP="00A95B9B">
            <w:r w:rsidRPr="00A95B9B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E8EFD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085BB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740A8" w14:textId="77777777" w:rsidR="00A95B9B" w:rsidRPr="00A95B9B" w:rsidRDefault="00A95B9B" w:rsidP="00A95B9B">
            <w:r w:rsidRPr="00A95B9B">
              <w:t>返回所有用户信息集合</w:t>
            </w:r>
          </w:p>
        </w:tc>
      </w:tr>
      <w:tr w:rsidR="00A95B9B" w:rsidRPr="00A95B9B" w14:paraId="5C46AA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5B729" w14:textId="77777777" w:rsidR="00A95B9B" w:rsidRPr="00A95B9B" w:rsidRDefault="00A95B9B" w:rsidP="00A95B9B">
            <w:r w:rsidRPr="00A95B9B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04A74" w14:textId="77777777" w:rsidR="00A95B9B" w:rsidRPr="00A95B9B" w:rsidRDefault="00A95B9B" w:rsidP="00A95B9B">
            <w:r w:rsidRPr="00A95B9B">
              <w:t>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52492" w14:textId="77777777" w:rsidR="00A95B9B" w:rsidRPr="00A95B9B" w:rsidRDefault="00A95B9B" w:rsidP="00A95B9B">
            <w:r w:rsidRPr="00A95B9B">
              <w:t>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8EC79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4CC7A" w14:textId="77777777" w:rsidR="00A95B9B" w:rsidRPr="00A95B9B" w:rsidRDefault="00A95B9B" w:rsidP="00A95B9B">
            <w:r w:rsidRPr="00A95B9B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53B17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8A1DE" w14:textId="77777777" w:rsidR="00A95B9B" w:rsidRPr="00A95B9B" w:rsidRDefault="00A95B9B" w:rsidP="00A95B9B">
            <w:r w:rsidRPr="00A95B9B">
              <w:t>用户登录账号</w:t>
            </w:r>
          </w:p>
        </w:tc>
      </w:tr>
      <w:tr w:rsidR="00A95B9B" w:rsidRPr="00A95B9B" w14:paraId="62AA4A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9A217" w14:textId="77777777" w:rsidR="00A95B9B" w:rsidRPr="00A95B9B" w:rsidRDefault="00A95B9B" w:rsidP="00A95B9B">
            <w:r w:rsidRPr="00A95B9B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0F0A" w14:textId="77777777" w:rsidR="00A95B9B" w:rsidRPr="00A95B9B" w:rsidRDefault="00A95B9B" w:rsidP="00A95B9B">
            <w:r w:rsidRPr="00A95B9B"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9E5CC" w14:textId="77777777" w:rsidR="00A95B9B" w:rsidRPr="00A95B9B" w:rsidRDefault="00A95B9B" w:rsidP="00A95B9B">
            <w:r w:rsidRPr="00A95B9B">
              <w:t>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1A3FD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D1BCA" w14:textId="77777777" w:rsidR="00A95B9B" w:rsidRPr="00A95B9B" w:rsidRDefault="00A95B9B" w:rsidP="00A95B9B">
            <w:r w:rsidRPr="00A95B9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01065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19767" w14:textId="77777777" w:rsidR="00A95B9B" w:rsidRPr="00A95B9B" w:rsidRDefault="00A95B9B" w:rsidP="00A95B9B">
            <w:r w:rsidRPr="00A95B9B">
              <w:t>用户真实姓名</w:t>
            </w:r>
          </w:p>
        </w:tc>
      </w:tr>
      <w:tr w:rsidR="00A95B9B" w:rsidRPr="00A95B9B" w14:paraId="10E705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5E2E" w14:textId="77777777" w:rsidR="00A95B9B" w:rsidRPr="00A95B9B" w:rsidRDefault="00A95B9B" w:rsidP="00A95B9B">
            <w:r w:rsidRPr="00A95B9B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0D2CB" w14:textId="77777777" w:rsidR="00A95B9B" w:rsidRPr="00A95B9B" w:rsidRDefault="00A95B9B" w:rsidP="00A95B9B">
            <w:r w:rsidRPr="00A95B9B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3858C" w14:textId="77777777" w:rsidR="00A95B9B" w:rsidRPr="00A95B9B" w:rsidRDefault="00A95B9B" w:rsidP="00A95B9B">
            <w:r w:rsidRPr="00A95B9B"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7107E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09A4C" w14:textId="77777777" w:rsidR="00A95B9B" w:rsidRPr="00A95B9B" w:rsidRDefault="00A95B9B" w:rsidP="00A95B9B">
            <w:r w:rsidRPr="00A95B9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C3E5B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126B6" w14:textId="77777777" w:rsidR="00A95B9B" w:rsidRPr="00A95B9B" w:rsidRDefault="00A95B9B" w:rsidP="00A95B9B">
            <w:r w:rsidRPr="00A95B9B">
              <w:t>用户角色</w:t>
            </w:r>
          </w:p>
        </w:tc>
      </w:tr>
      <w:tr w:rsidR="00A95B9B" w:rsidRPr="00A95B9B" w14:paraId="7A3BAC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A3925" w14:textId="77777777" w:rsidR="00A95B9B" w:rsidRPr="00A95B9B" w:rsidRDefault="00A95B9B" w:rsidP="00A95B9B">
            <w:r w:rsidRPr="00A95B9B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F04C7" w14:textId="77777777" w:rsidR="00A95B9B" w:rsidRPr="00A95B9B" w:rsidRDefault="00A95B9B" w:rsidP="00A95B9B">
            <w:r w:rsidRPr="00A95B9B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712F2" w14:textId="77777777" w:rsidR="00A95B9B" w:rsidRPr="00A95B9B" w:rsidRDefault="00A95B9B" w:rsidP="00A95B9B">
            <w:r w:rsidRPr="00A95B9B">
              <w:t>电话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EA0C9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B14D0" w14:textId="77777777" w:rsidR="00A95B9B" w:rsidRPr="00A95B9B" w:rsidRDefault="00A95B9B" w:rsidP="00A95B9B">
            <w:r w:rsidRPr="00A95B9B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4895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F2783" w14:textId="77777777" w:rsidR="00A95B9B" w:rsidRPr="00A95B9B" w:rsidRDefault="00A95B9B" w:rsidP="00A95B9B">
            <w:r w:rsidRPr="00A95B9B">
              <w:t>联系电话</w:t>
            </w:r>
          </w:p>
        </w:tc>
      </w:tr>
      <w:tr w:rsidR="00A95B9B" w:rsidRPr="00A95B9B" w14:paraId="6F6FCB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6B061" w14:textId="77777777" w:rsidR="00A95B9B" w:rsidRPr="00A95B9B" w:rsidRDefault="00A95B9B" w:rsidP="00A95B9B">
            <w:r w:rsidRPr="00A95B9B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96BCE" w14:textId="77777777" w:rsidR="00A95B9B" w:rsidRPr="00A95B9B" w:rsidRDefault="00A95B9B" w:rsidP="00A95B9B">
            <w:r w:rsidRPr="00A95B9B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98D43" w14:textId="77777777" w:rsidR="00A95B9B" w:rsidRPr="00A95B9B" w:rsidRDefault="00A95B9B" w:rsidP="00A95B9B">
            <w:r w:rsidRPr="00A95B9B">
              <w:t>邮箱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D0B7E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DDE6" w14:textId="77777777" w:rsidR="00A95B9B" w:rsidRPr="00A95B9B" w:rsidRDefault="00A95B9B" w:rsidP="00A95B9B">
            <w:r w:rsidRPr="00A95B9B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3CDF3" w14:textId="77777777" w:rsidR="00A95B9B" w:rsidRPr="00A95B9B" w:rsidRDefault="00A95B9B" w:rsidP="00A95B9B">
            <w:r w:rsidRPr="00A95B9B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08D76" w14:textId="77777777" w:rsidR="00A95B9B" w:rsidRPr="00A95B9B" w:rsidRDefault="00A95B9B" w:rsidP="00A95B9B">
            <w:r w:rsidRPr="00A95B9B">
              <w:t>用户邮箱</w:t>
            </w:r>
          </w:p>
        </w:tc>
      </w:tr>
    </w:tbl>
    <w:p w14:paraId="2EEB1CF8" w14:textId="77777777" w:rsidR="00842C91" w:rsidRDefault="00842C91" w:rsidP="00842C91">
      <w:pPr>
        <w:rPr>
          <w:lang w:val="x-none"/>
        </w:rPr>
      </w:pPr>
    </w:p>
    <w:p w14:paraId="0CC31C4E" w14:textId="77777777" w:rsidR="00A95B9B" w:rsidRPr="00A95B9B" w:rsidRDefault="00A95B9B" w:rsidP="00A95B9B">
      <w:r w:rsidRPr="00A95B9B">
        <w:rPr>
          <w:b/>
          <w:bCs/>
        </w:rPr>
        <w:t>请求方式</w:t>
      </w:r>
      <w:r w:rsidRPr="00A95B9B">
        <w:t>：</w:t>
      </w:r>
      <w:r w:rsidRPr="00A95B9B">
        <w:t>GET</w:t>
      </w:r>
    </w:p>
    <w:p w14:paraId="34219761" w14:textId="77777777" w:rsidR="00A95B9B" w:rsidRPr="00A95B9B" w:rsidRDefault="00A95B9B" w:rsidP="00A95B9B">
      <w:r w:rsidRPr="00A95B9B">
        <w:rPr>
          <w:b/>
          <w:bCs/>
        </w:rPr>
        <w:t>请求地址</w:t>
      </w:r>
      <w:r w:rsidRPr="00A95B9B">
        <w:t>：</w:t>
      </w:r>
      <w:hyperlink r:id="rId16" w:tgtFrame="_blank" w:history="1">
        <w:r w:rsidRPr="00A95B9B">
          <w:rPr>
            <w:rStyle w:val="ab"/>
          </w:rPr>
          <w:t>http://127.0.0.1:8180/user/list</w:t>
        </w:r>
      </w:hyperlink>
    </w:p>
    <w:p w14:paraId="07B9432D" w14:textId="77777777" w:rsidR="00A95B9B" w:rsidRPr="00A95B9B" w:rsidRDefault="00A95B9B" w:rsidP="00A95B9B">
      <w:r w:rsidRPr="00A95B9B">
        <w:rPr>
          <w:b/>
          <w:bCs/>
        </w:rPr>
        <w:t>请求内容</w:t>
      </w:r>
      <w:r w:rsidRPr="00A95B9B">
        <w:t>：</w:t>
      </w:r>
    </w:p>
    <w:p w14:paraId="6952CE24" w14:textId="77777777" w:rsidR="00A95B9B" w:rsidRPr="00A95B9B" w:rsidRDefault="00A95B9B" w:rsidP="00A95B9B">
      <w:r w:rsidRPr="00A95B9B">
        <w:t>json</w:t>
      </w:r>
    </w:p>
    <w:p w14:paraId="28BB2F25" w14:textId="77777777" w:rsidR="00A95B9B" w:rsidRPr="00A95B9B" w:rsidRDefault="00A95B9B" w:rsidP="00A95B9B">
      <w:r w:rsidRPr="00A95B9B">
        <w:t>{}</w:t>
      </w:r>
    </w:p>
    <w:p w14:paraId="300C5FC8" w14:textId="77777777" w:rsidR="00A95B9B" w:rsidRPr="00A95B9B" w:rsidRDefault="00A95B9B" w:rsidP="00A95B9B">
      <w:r w:rsidRPr="00A95B9B">
        <w:rPr>
          <w:b/>
          <w:bCs/>
        </w:rPr>
        <w:t>应答内容</w:t>
      </w:r>
      <w:r w:rsidRPr="00A95B9B">
        <w:t>：</w:t>
      </w:r>
    </w:p>
    <w:p w14:paraId="65C33E1E" w14:textId="77777777" w:rsidR="00A95B9B" w:rsidRPr="00A95B9B" w:rsidRDefault="00A95B9B" w:rsidP="00A95B9B">
      <w:r w:rsidRPr="00A95B9B">
        <w:t>json</w:t>
      </w:r>
    </w:p>
    <w:p w14:paraId="0E32E329" w14:textId="77777777" w:rsidR="00A95B9B" w:rsidRPr="00A95B9B" w:rsidRDefault="00A95B9B" w:rsidP="00A95B9B">
      <w:r w:rsidRPr="00A95B9B">
        <w:t>{</w:t>
      </w:r>
    </w:p>
    <w:p w14:paraId="514162B3" w14:textId="77777777" w:rsidR="00A95B9B" w:rsidRPr="00A95B9B" w:rsidRDefault="00A95B9B" w:rsidP="00A95B9B">
      <w:r w:rsidRPr="00A95B9B">
        <w:t xml:space="preserve">  "userList": [</w:t>
      </w:r>
    </w:p>
    <w:p w14:paraId="54745FD1" w14:textId="77777777" w:rsidR="00A95B9B" w:rsidRPr="00A95B9B" w:rsidRDefault="00A95B9B" w:rsidP="00A95B9B">
      <w:r w:rsidRPr="00A95B9B">
        <w:t xml:space="preserve">    {</w:t>
      </w:r>
    </w:p>
    <w:p w14:paraId="0F8CB942" w14:textId="77777777" w:rsidR="00A95B9B" w:rsidRPr="00A95B9B" w:rsidRDefault="00A95B9B" w:rsidP="00A95B9B">
      <w:r w:rsidRPr="00A95B9B">
        <w:t xml:space="preserve">      "account": "19119",</w:t>
      </w:r>
    </w:p>
    <w:p w14:paraId="24ABD4C5" w14:textId="77777777" w:rsidR="00A95B9B" w:rsidRPr="00A95B9B" w:rsidRDefault="00A95B9B" w:rsidP="00A95B9B">
      <w:r w:rsidRPr="00A95B9B">
        <w:t xml:space="preserve">      "name": "</w:t>
      </w:r>
      <w:r>
        <w:rPr>
          <w:rFonts w:hint="eastAsia"/>
        </w:rPr>
        <w:t>李想</w:t>
      </w:r>
      <w:r w:rsidRPr="00A95B9B">
        <w:t>",</w:t>
      </w:r>
    </w:p>
    <w:p w14:paraId="6F0E6174" w14:textId="77777777" w:rsidR="00A95B9B" w:rsidRPr="00A95B9B" w:rsidRDefault="00A95B9B" w:rsidP="00A95B9B">
      <w:r w:rsidRPr="00A95B9B">
        <w:t xml:space="preserve">      "role": "Teacher",</w:t>
      </w:r>
    </w:p>
    <w:p w14:paraId="15BDA1D2" w14:textId="77777777" w:rsidR="00A95B9B" w:rsidRPr="00A95B9B" w:rsidRDefault="00A95B9B" w:rsidP="00A95B9B">
      <w:r w:rsidRPr="00A95B9B">
        <w:t xml:space="preserve">      "phone": "13800138000",</w:t>
      </w:r>
    </w:p>
    <w:p w14:paraId="26F5A060" w14:textId="77777777" w:rsidR="00A95B9B" w:rsidRPr="00A95B9B" w:rsidRDefault="00A95B9B" w:rsidP="00A95B9B">
      <w:r w:rsidRPr="00A95B9B">
        <w:t xml:space="preserve">      "email": "songzp@cgt.edu.cn"</w:t>
      </w:r>
    </w:p>
    <w:p w14:paraId="3816475C" w14:textId="77777777" w:rsidR="00A95B9B" w:rsidRPr="00A95B9B" w:rsidRDefault="00A95B9B" w:rsidP="00A95B9B">
      <w:r w:rsidRPr="00A95B9B">
        <w:t xml:space="preserve">    }</w:t>
      </w:r>
    </w:p>
    <w:p w14:paraId="49BC6F03" w14:textId="77777777" w:rsidR="00A95B9B" w:rsidRPr="00A95B9B" w:rsidRDefault="00A95B9B" w:rsidP="00A95B9B">
      <w:r w:rsidRPr="00A95B9B">
        <w:t xml:space="preserve">  ]</w:t>
      </w:r>
    </w:p>
    <w:p w14:paraId="5CFB90B8" w14:textId="77777777" w:rsidR="00A95B9B" w:rsidRPr="00A95B9B" w:rsidRDefault="00A95B9B" w:rsidP="00A95B9B">
      <w:r w:rsidRPr="00A95B9B">
        <w:t>}</w:t>
      </w:r>
    </w:p>
    <w:p w14:paraId="39EBB963" w14:textId="77777777" w:rsidR="00842C91" w:rsidRDefault="00842C91" w:rsidP="0097163E"/>
    <w:p w14:paraId="2333DCF0" w14:textId="77777777" w:rsidR="00531941" w:rsidRDefault="00A95B9B" w:rsidP="00531941">
      <w:pPr>
        <w:pStyle w:val="3"/>
      </w:pPr>
      <w:bookmarkStart w:id="95" w:name="_Toc228313736"/>
      <w:bookmarkStart w:id="96" w:name="_Toc228313882"/>
      <w:bookmarkStart w:id="97" w:name="_Toc232537026"/>
      <w:r>
        <w:rPr>
          <w:rFonts w:hint="eastAsia"/>
        </w:rPr>
        <w:t>删除用户</w:t>
      </w:r>
      <w:bookmarkEnd w:id="95"/>
      <w:bookmarkEnd w:id="96"/>
      <w:bookmarkEnd w:id="97"/>
    </w:p>
    <w:p w14:paraId="17AFB217" w14:textId="77777777" w:rsidR="00A95B9B" w:rsidRDefault="00A95B9B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/user/delete</w:t>
      </w:r>
    </w:p>
    <w:p w14:paraId="4A4FDA19" w14:textId="77777777" w:rsidR="00A95B9B" w:rsidRDefault="00A95B9B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lastRenderedPageBreak/>
        <w:t>输入：用户</w:t>
      </w:r>
      <w:r>
        <w:rPr>
          <w:rFonts w:ascii="Arial" w:eastAsia="等线" w:hAnsi="Arial" w:cs="Arial"/>
        </w:rPr>
        <w:t xml:space="preserve"> ID</w:t>
      </w:r>
    </w:p>
    <w:p w14:paraId="746EBE55" w14:textId="77777777" w:rsidR="00A95B9B" w:rsidRDefault="00A95B9B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输出：删除成功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失败</w:t>
      </w:r>
    </w:p>
    <w:p w14:paraId="5788A722" w14:textId="77777777" w:rsidR="00A95B9B" w:rsidRPr="00A95B9B" w:rsidRDefault="00A95B9B" w:rsidP="00A95B9B"/>
    <w:p w14:paraId="30809EB1" w14:textId="77777777" w:rsidR="00531941" w:rsidRDefault="00531941" w:rsidP="0053194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071"/>
        <w:gridCol w:w="1330"/>
        <w:gridCol w:w="1025"/>
        <w:gridCol w:w="1330"/>
        <w:gridCol w:w="812"/>
        <w:gridCol w:w="2872"/>
      </w:tblGrid>
      <w:tr w:rsidR="00A95B9B" w:rsidRPr="00A95B9B" w14:paraId="6FD9EC3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4AFE3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C6B29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7D99C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42E15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8B180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E351F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8B3E3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参数说明</w:t>
            </w:r>
          </w:p>
        </w:tc>
      </w:tr>
      <w:tr w:rsidR="00A95B9B" w:rsidRPr="00A95B9B" w14:paraId="0137E0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271D" w14:textId="77777777" w:rsidR="00A95B9B" w:rsidRPr="00A95B9B" w:rsidRDefault="00A95B9B" w:rsidP="00A95B9B">
            <w:r w:rsidRPr="00A95B9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43B35" w14:textId="77777777" w:rsidR="00A95B9B" w:rsidRPr="00A95B9B" w:rsidRDefault="00A95B9B" w:rsidP="00A95B9B">
            <w:r w:rsidRPr="00A95B9B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03886" w14:textId="77777777" w:rsidR="00A95B9B" w:rsidRPr="00A95B9B" w:rsidRDefault="00A95B9B" w:rsidP="00A95B9B">
            <w:r w:rsidRPr="00A95B9B">
              <w:t>用户</w:t>
            </w:r>
            <w:r w:rsidRPr="00A95B9B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51F1A" w14:textId="77777777" w:rsidR="00A95B9B" w:rsidRPr="00A95B9B" w:rsidRDefault="00A95B9B" w:rsidP="00A95B9B">
            <w:r w:rsidRPr="00A95B9B"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73204" w14:textId="77777777" w:rsidR="00A95B9B" w:rsidRPr="00A95B9B" w:rsidRDefault="00A95B9B" w:rsidP="00A95B9B">
            <w:r w:rsidRPr="00A95B9B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689D0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1B98A" w14:textId="77777777" w:rsidR="00A95B9B" w:rsidRPr="00A95B9B" w:rsidRDefault="00A95B9B" w:rsidP="00A95B9B">
            <w:r w:rsidRPr="00A95B9B">
              <w:t>要删除的用户唯一标识</w:t>
            </w:r>
          </w:p>
        </w:tc>
      </w:tr>
    </w:tbl>
    <w:p w14:paraId="57A0716B" w14:textId="77777777" w:rsidR="00531941" w:rsidRPr="00A95B9B" w:rsidRDefault="00531941" w:rsidP="00531941"/>
    <w:p w14:paraId="412C09DD" w14:textId="77777777" w:rsidR="00531941" w:rsidRDefault="00531941" w:rsidP="0053194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53"/>
        <w:gridCol w:w="1308"/>
        <w:gridCol w:w="910"/>
        <w:gridCol w:w="1308"/>
        <w:gridCol w:w="799"/>
        <w:gridCol w:w="3077"/>
      </w:tblGrid>
      <w:tr w:rsidR="00A95B9B" w:rsidRPr="00A95B9B" w14:paraId="738406C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3291E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D48D4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BA30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6C716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07660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A237B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00106" w14:textId="77777777" w:rsidR="00A95B9B" w:rsidRPr="00A95B9B" w:rsidRDefault="00A95B9B" w:rsidP="00A95B9B">
            <w:pPr>
              <w:rPr>
                <w:b/>
                <w:bCs/>
              </w:rPr>
            </w:pPr>
            <w:r w:rsidRPr="00A95B9B">
              <w:rPr>
                <w:b/>
                <w:bCs/>
              </w:rPr>
              <w:t>参数说明</w:t>
            </w:r>
          </w:p>
        </w:tc>
      </w:tr>
      <w:tr w:rsidR="00A95B9B" w:rsidRPr="00A95B9B" w14:paraId="523536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460E6" w14:textId="77777777" w:rsidR="00A95B9B" w:rsidRPr="00A95B9B" w:rsidRDefault="00A95B9B" w:rsidP="00A95B9B">
            <w:r w:rsidRPr="00A95B9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62D59" w14:textId="77777777" w:rsidR="00A95B9B" w:rsidRPr="00A95B9B" w:rsidRDefault="00A95B9B" w:rsidP="00A95B9B">
            <w:r w:rsidRPr="00A95B9B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68859" w14:textId="77777777" w:rsidR="00A95B9B" w:rsidRPr="00A95B9B" w:rsidRDefault="00A95B9B" w:rsidP="00A95B9B">
            <w:r w:rsidRPr="00A95B9B">
              <w:t>操作结果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99014" w14:textId="77777777" w:rsidR="00A95B9B" w:rsidRPr="00A95B9B" w:rsidRDefault="00A95B9B" w:rsidP="00A95B9B">
            <w:r w:rsidRPr="00A95B9B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92F9F" w14:textId="77777777" w:rsidR="00A95B9B" w:rsidRPr="00A95B9B" w:rsidRDefault="00A95B9B" w:rsidP="00A95B9B">
            <w:r w:rsidRPr="00A95B9B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4D762" w14:textId="77777777" w:rsidR="00A95B9B" w:rsidRPr="00A95B9B" w:rsidRDefault="00A95B9B" w:rsidP="00A95B9B">
            <w:r w:rsidRPr="00A95B9B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77E4E" w14:textId="77777777" w:rsidR="00A95B9B" w:rsidRPr="00A95B9B" w:rsidRDefault="00A95B9B" w:rsidP="00A95B9B">
            <w:r w:rsidRPr="00A95B9B">
              <w:t>返回删除成功或删除失败</w:t>
            </w:r>
          </w:p>
        </w:tc>
      </w:tr>
    </w:tbl>
    <w:p w14:paraId="5E7A8C3F" w14:textId="77777777" w:rsidR="00A95B9B" w:rsidRPr="00A95B9B" w:rsidRDefault="00A95B9B" w:rsidP="00A95B9B">
      <w:r w:rsidRPr="00A95B9B">
        <w:rPr>
          <w:b/>
          <w:bCs/>
        </w:rPr>
        <w:t>请求地址</w:t>
      </w:r>
      <w:r w:rsidRPr="00A95B9B">
        <w:t>：</w:t>
      </w:r>
      <w:r w:rsidRPr="00A95B9B">
        <w:t>/user/delete</w:t>
      </w:r>
    </w:p>
    <w:p w14:paraId="1E63429A" w14:textId="77777777" w:rsidR="00A95B9B" w:rsidRPr="00A95B9B" w:rsidRDefault="00A95B9B" w:rsidP="00A95B9B">
      <w:r w:rsidRPr="00A95B9B">
        <w:rPr>
          <w:b/>
          <w:bCs/>
        </w:rPr>
        <w:t>请求方式</w:t>
      </w:r>
      <w:r w:rsidRPr="00A95B9B">
        <w:t>：</w:t>
      </w:r>
      <w:r w:rsidRPr="00A95B9B">
        <w:t>POST</w:t>
      </w:r>
    </w:p>
    <w:p w14:paraId="60FECF22" w14:textId="77777777" w:rsidR="00A95B9B" w:rsidRPr="00A95B9B" w:rsidRDefault="00A95B9B" w:rsidP="00A95B9B">
      <w:r w:rsidRPr="00A95B9B">
        <w:rPr>
          <w:b/>
          <w:bCs/>
        </w:rPr>
        <w:t>请求内容</w:t>
      </w:r>
      <w:r w:rsidRPr="00A95B9B">
        <w:t>：</w:t>
      </w:r>
    </w:p>
    <w:p w14:paraId="2A5D263E" w14:textId="77777777" w:rsidR="00A95B9B" w:rsidRPr="00A95B9B" w:rsidRDefault="00A95B9B" w:rsidP="00A95B9B">
      <w:r w:rsidRPr="00A95B9B">
        <w:t>json</w:t>
      </w:r>
    </w:p>
    <w:p w14:paraId="5290D8A9" w14:textId="77777777" w:rsidR="00A95B9B" w:rsidRPr="00A95B9B" w:rsidRDefault="00A95B9B" w:rsidP="00A95B9B">
      <w:r w:rsidRPr="00A95B9B">
        <w:t>{</w:t>
      </w:r>
    </w:p>
    <w:p w14:paraId="19D4B7D2" w14:textId="77777777" w:rsidR="00A95B9B" w:rsidRPr="00A95B9B" w:rsidRDefault="00A95B9B" w:rsidP="00A95B9B">
      <w:r w:rsidRPr="00A95B9B">
        <w:t xml:space="preserve">  "id": 1</w:t>
      </w:r>
    </w:p>
    <w:p w14:paraId="109CA066" w14:textId="77777777" w:rsidR="00A95B9B" w:rsidRPr="00A95B9B" w:rsidRDefault="00A95B9B" w:rsidP="00A95B9B">
      <w:r w:rsidRPr="00A95B9B">
        <w:t>}</w:t>
      </w:r>
    </w:p>
    <w:p w14:paraId="63C229DE" w14:textId="77777777" w:rsidR="00A95B9B" w:rsidRPr="00A95B9B" w:rsidRDefault="00A95B9B" w:rsidP="00A95B9B">
      <w:r w:rsidRPr="00A95B9B">
        <w:rPr>
          <w:b/>
          <w:bCs/>
        </w:rPr>
        <w:t>应答内容</w:t>
      </w:r>
      <w:r w:rsidRPr="00A95B9B">
        <w:t>：</w:t>
      </w:r>
    </w:p>
    <w:p w14:paraId="2ACD080F" w14:textId="77777777" w:rsidR="00A95B9B" w:rsidRPr="00A95B9B" w:rsidRDefault="00A95B9B" w:rsidP="00A95B9B">
      <w:r w:rsidRPr="00A95B9B">
        <w:t>json</w:t>
      </w:r>
    </w:p>
    <w:p w14:paraId="16BAFC32" w14:textId="77777777" w:rsidR="00A95B9B" w:rsidRPr="00A95B9B" w:rsidRDefault="00A95B9B" w:rsidP="00A95B9B">
      <w:r w:rsidRPr="00A95B9B">
        <w:t>{</w:t>
      </w:r>
    </w:p>
    <w:p w14:paraId="1E69CE5A" w14:textId="77777777" w:rsidR="00A95B9B" w:rsidRPr="00A95B9B" w:rsidRDefault="00A95B9B" w:rsidP="00A95B9B">
      <w:r w:rsidRPr="00A95B9B">
        <w:t xml:space="preserve">  "msg": "</w:t>
      </w:r>
      <w:r w:rsidRPr="00A95B9B">
        <w:t>删除成功</w:t>
      </w:r>
      <w:r w:rsidRPr="00A95B9B">
        <w:t>"</w:t>
      </w:r>
    </w:p>
    <w:p w14:paraId="5C1E1169" w14:textId="77777777" w:rsidR="00A95B9B" w:rsidRPr="00A95B9B" w:rsidRDefault="00A95B9B" w:rsidP="00A95B9B">
      <w:r w:rsidRPr="00A95B9B">
        <w:t>}</w:t>
      </w:r>
    </w:p>
    <w:p w14:paraId="088EC443" w14:textId="77777777" w:rsidR="00531941" w:rsidRPr="00A95B9B" w:rsidRDefault="00531941" w:rsidP="00531941"/>
    <w:p w14:paraId="680BED05" w14:textId="77777777" w:rsidR="001655DD" w:rsidRDefault="001655DD" w:rsidP="0097163E"/>
    <w:p w14:paraId="2C90B8E0" w14:textId="77777777" w:rsidR="006F58EC" w:rsidRDefault="006F58EC" w:rsidP="0097163E"/>
    <w:p w14:paraId="47113DF8" w14:textId="77777777" w:rsidR="008F0E97" w:rsidRDefault="00A95B9B" w:rsidP="008F0E97">
      <w:pPr>
        <w:pStyle w:val="3"/>
      </w:pPr>
      <w:bookmarkStart w:id="98" w:name="_Toc228313737"/>
      <w:bookmarkStart w:id="99" w:name="_Toc228313883"/>
      <w:bookmarkStart w:id="100" w:name="_Toc232537027"/>
      <w:r>
        <w:rPr>
          <w:rFonts w:hint="eastAsia"/>
        </w:rPr>
        <w:t>采购配置模板</w:t>
      </w:r>
      <w:bookmarkEnd w:id="98"/>
      <w:bookmarkEnd w:id="99"/>
      <w:bookmarkEnd w:id="100"/>
    </w:p>
    <w:p w14:paraId="7B832FB4" w14:textId="77777777" w:rsidR="00A95B9B" w:rsidRDefault="00A95B9B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/template/save</w:t>
      </w:r>
    </w:p>
    <w:p w14:paraId="72C9F9B5" w14:textId="77777777" w:rsidR="00A95B9B" w:rsidRDefault="00A95B9B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输入：字段列表、必填项</w:t>
      </w:r>
    </w:p>
    <w:p w14:paraId="497D958E" w14:textId="77777777" w:rsidR="00A95B9B" w:rsidRDefault="00A95B9B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输出：保存成功</w:t>
      </w:r>
    </w:p>
    <w:p w14:paraId="71DF4BB7" w14:textId="77777777" w:rsidR="00A95B9B" w:rsidRPr="00A95B9B" w:rsidRDefault="00A95B9B" w:rsidP="00A95B9B"/>
    <w:p w14:paraId="1E68913C" w14:textId="77777777" w:rsidR="008F0E97" w:rsidRDefault="008F0E97" w:rsidP="008F0E9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459"/>
        <w:gridCol w:w="1486"/>
        <w:gridCol w:w="841"/>
        <w:gridCol w:w="1248"/>
        <w:gridCol w:w="762"/>
        <w:gridCol w:w="2695"/>
      </w:tblGrid>
      <w:tr w:rsidR="00B2641F" w:rsidRPr="00B2641F" w14:paraId="4438B81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8780D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2489C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88A39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B88CC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BB6A7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AF585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9A26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4569DF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A2BE2" w14:textId="77777777" w:rsidR="00B2641F" w:rsidRPr="00B2641F" w:rsidRDefault="00B2641F" w:rsidP="00B2641F">
            <w:r w:rsidRPr="00B2641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2506B" w14:textId="77777777" w:rsidR="00B2641F" w:rsidRPr="00B2641F" w:rsidRDefault="00B2641F" w:rsidP="00B2641F">
            <w:r w:rsidRPr="00B2641F">
              <w:t>fieldList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4187A" w14:textId="77777777" w:rsidR="00B2641F" w:rsidRPr="00B2641F" w:rsidRDefault="00B2641F" w:rsidP="00B2641F">
            <w:r w:rsidRPr="00B2641F">
              <w:t>字段列表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BC0B0" w14:textId="77777777" w:rsidR="00B2641F" w:rsidRPr="00B2641F" w:rsidRDefault="00B2641F" w:rsidP="00B2641F">
            <w:r w:rsidRPr="00B2641F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BD48A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5793D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90176" w14:textId="77777777" w:rsidR="00B2641F" w:rsidRPr="00B2641F" w:rsidRDefault="00B2641F" w:rsidP="00B2641F">
            <w:r w:rsidRPr="00B2641F">
              <w:t>采购模板包含的字段</w:t>
            </w:r>
          </w:p>
        </w:tc>
      </w:tr>
      <w:tr w:rsidR="00B2641F" w:rsidRPr="00B2641F" w14:paraId="195A23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82CC7" w14:textId="77777777" w:rsidR="00B2641F" w:rsidRPr="00B2641F" w:rsidRDefault="00B2641F" w:rsidP="00B2641F">
            <w:r w:rsidRPr="00B2641F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A71BB" w14:textId="77777777" w:rsidR="00B2641F" w:rsidRPr="00B2641F" w:rsidRDefault="00B2641F" w:rsidP="00B2641F">
            <w:r w:rsidRPr="00B2641F">
              <w:t>requiredList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A0FEA" w14:textId="77777777" w:rsidR="00B2641F" w:rsidRPr="00B2641F" w:rsidRDefault="00B2641F" w:rsidP="00B2641F">
            <w:r w:rsidRPr="00B2641F">
              <w:t>必填项列表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15CF2" w14:textId="77777777" w:rsidR="00B2641F" w:rsidRPr="00B2641F" w:rsidRDefault="00B2641F" w:rsidP="00B2641F">
            <w:r w:rsidRPr="00B2641F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7A10E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A7A91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CD668" w14:textId="77777777" w:rsidR="00B2641F" w:rsidRPr="00B2641F" w:rsidRDefault="00B2641F" w:rsidP="00B2641F">
            <w:r w:rsidRPr="00B2641F">
              <w:t>模板中必须填写的字段</w:t>
            </w:r>
          </w:p>
        </w:tc>
      </w:tr>
    </w:tbl>
    <w:p w14:paraId="320E1006" w14:textId="77777777" w:rsidR="008F0E97" w:rsidRPr="007D7582" w:rsidRDefault="008F0E97" w:rsidP="008F0E97"/>
    <w:p w14:paraId="60898095" w14:textId="77777777" w:rsidR="008F0E97" w:rsidRDefault="008F0E97" w:rsidP="008F0E9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02"/>
        <w:gridCol w:w="1617"/>
        <w:gridCol w:w="1125"/>
        <w:gridCol w:w="1617"/>
        <w:gridCol w:w="988"/>
        <w:gridCol w:w="1617"/>
      </w:tblGrid>
      <w:tr w:rsidR="00B2641F" w:rsidRPr="00B2641F" w14:paraId="35899E8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6BC22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C1C54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769ED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797C4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62A86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A14F2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25F94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3AEE98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3CB94" w14:textId="77777777" w:rsidR="00B2641F" w:rsidRPr="00B2641F" w:rsidRDefault="00B2641F" w:rsidP="00B2641F">
            <w:r w:rsidRPr="00B2641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5D67D" w14:textId="77777777" w:rsidR="00B2641F" w:rsidRPr="00B2641F" w:rsidRDefault="00B2641F" w:rsidP="00B2641F">
            <w:r w:rsidRPr="00B2641F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25EA3" w14:textId="77777777" w:rsidR="00B2641F" w:rsidRPr="00B2641F" w:rsidRDefault="00B2641F" w:rsidP="00B2641F">
            <w:r w:rsidRPr="00B2641F">
              <w:t>操作结果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57C57" w14:textId="77777777" w:rsidR="00B2641F" w:rsidRPr="00B2641F" w:rsidRDefault="00B2641F" w:rsidP="00B2641F">
            <w:r w:rsidRPr="00B2641F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FE961" w14:textId="77777777" w:rsidR="00B2641F" w:rsidRPr="00B2641F" w:rsidRDefault="00B2641F" w:rsidP="00B2641F">
            <w:r w:rsidRPr="00B2641F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8E491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5363D" w14:textId="77777777" w:rsidR="00B2641F" w:rsidRPr="00B2641F" w:rsidRDefault="00B2641F" w:rsidP="00B2641F">
            <w:r w:rsidRPr="00B2641F">
              <w:t>保存成功</w:t>
            </w:r>
          </w:p>
        </w:tc>
      </w:tr>
    </w:tbl>
    <w:p w14:paraId="6E599AE1" w14:textId="77777777" w:rsidR="008F0E97" w:rsidRDefault="008F0E97" w:rsidP="008F0E97">
      <w:pPr>
        <w:rPr>
          <w:lang w:val="x-none"/>
        </w:rPr>
      </w:pPr>
    </w:p>
    <w:p w14:paraId="7E97A66A" w14:textId="77777777" w:rsidR="00B2641F" w:rsidRPr="00B2641F" w:rsidRDefault="00B2641F" w:rsidP="00B2641F">
      <w:r w:rsidRPr="00B2641F">
        <w:rPr>
          <w:b/>
          <w:bCs/>
        </w:rPr>
        <w:t>请求地址</w:t>
      </w:r>
      <w:r w:rsidRPr="00B2641F">
        <w:t>：</w:t>
      </w:r>
      <w:r w:rsidRPr="00B2641F">
        <w:t>/template/save</w:t>
      </w:r>
    </w:p>
    <w:p w14:paraId="1AD83A4E" w14:textId="77777777" w:rsidR="00B2641F" w:rsidRPr="00B2641F" w:rsidRDefault="00B2641F" w:rsidP="00B2641F">
      <w:r w:rsidRPr="00B2641F">
        <w:rPr>
          <w:b/>
          <w:bCs/>
        </w:rPr>
        <w:t>请求方式</w:t>
      </w:r>
      <w:r w:rsidRPr="00B2641F">
        <w:t>：</w:t>
      </w:r>
      <w:r w:rsidRPr="00B2641F">
        <w:t>POST</w:t>
      </w:r>
    </w:p>
    <w:p w14:paraId="7441774F" w14:textId="77777777" w:rsidR="00B2641F" w:rsidRPr="00B2641F" w:rsidRDefault="00B2641F" w:rsidP="00B2641F">
      <w:r w:rsidRPr="00B2641F">
        <w:rPr>
          <w:b/>
          <w:bCs/>
        </w:rPr>
        <w:t>请求内容</w:t>
      </w:r>
      <w:r w:rsidRPr="00B2641F">
        <w:t>：</w:t>
      </w:r>
    </w:p>
    <w:p w14:paraId="0E8AFBA7" w14:textId="77777777" w:rsidR="00B2641F" w:rsidRPr="00B2641F" w:rsidRDefault="00B2641F" w:rsidP="00B2641F">
      <w:r w:rsidRPr="00B2641F">
        <w:t>json</w:t>
      </w:r>
    </w:p>
    <w:p w14:paraId="04E4E327" w14:textId="77777777" w:rsidR="00B2641F" w:rsidRPr="00B2641F" w:rsidRDefault="00B2641F" w:rsidP="00B2641F">
      <w:r w:rsidRPr="00B2641F">
        <w:t>{</w:t>
      </w:r>
    </w:p>
    <w:p w14:paraId="5BEB0C75" w14:textId="77777777" w:rsidR="00B2641F" w:rsidRPr="00B2641F" w:rsidRDefault="00B2641F" w:rsidP="00B2641F">
      <w:r w:rsidRPr="00B2641F">
        <w:t xml:space="preserve">  "fieldList": ["</w:t>
      </w:r>
      <w:r w:rsidRPr="00B2641F">
        <w:t>物资名称</w:t>
      </w:r>
      <w:r w:rsidRPr="00B2641F">
        <w:t>","</w:t>
      </w:r>
      <w:r w:rsidRPr="00B2641F">
        <w:t>规格</w:t>
      </w:r>
      <w:r w:rsidRPr="00B2641F">
        <w:t>","</w:t>
      </w:r>
      <w:r w:rsidRPr="00B2641F">
        <w:t>数量</w:t>
      </w:r>
      <w:r w:rsidRPr="00B2641F">
        <w:t>","</w:t>
      </w:r>
      <w:r w:rsidRPr="00B2641F">
        <w:t>用途</w:t>
      </w:r>
      <w:r w:rsidRPr="00B2641F">
        <w:t>"],</w:t>
      </w:r>
    </w:p>
    <w:p w14:paraId="6349D4AB" w14:textId="77777777" w:rsidR="00B2641F" w:rsidRPr="00B2641F" w:rsidRDefault="00B2641F" w:rsidP="00B2641F">
      <w:r w:rsidRPr="00B2641F">
        <w:t xml:space="preserve">  "requiredList": ["</w:t>
      </w:r>
      <w:r w:rsidRPr="00B2641F">
        <w:t>物资名称</w:t>
      </w:r>
      <w:r w:rsidRPr="00B2641F">
        <w:t>","</w:t>
      </w:r>
      <w:r w:rsidRPr="00B2641F">
        <w:t>数量</w:t>
      </w:r>
      <w:r w:rsidRPr="00B2641F">
        <w:t>"]</w:t>
      </w:r>
    </w:p>
    <w:p w14:paraId="2270A11B" w14:textId="77777777" w:rsidR="00B2641F" w:rsidRPr="00B2641F" w:rsidRDefault="00B2641F" w:rsidP="00B2641F">
      <w:r w:rsidRPr="00B2641F">
        <w:t>}</w:t>
      </w:r>
    </w:p>
    <w:p w14:paraId="55E13B62" w14:textId="77777777" w:rsidR="00B2641F" w:rsidRPr="00B2641F" w:rsidRDefault="00B2641F" w:rsidP="00B2641F">
      <w:r w:rsidRPr="00B2641F">
        <w:rPr>
          <w:b/>
          <w:bCs/>
        </w:rPr>
        <w:t>应答内容</w:t>
      </w:r>
      <w:r w:rsidRPr="00B2641F">
        <w:t>：</w:t>
      </w:r>
    </w:p>
    <w:p w14:paraId="3CB00FBE" w14:textId="77777777" w:rsidR="00B2641F" w:rsidRPr="00B2641F" w:rsidRDefault="00B2641F" w:rsidP="00B2641F">
      <w:r w:rsidRPr="00B2641F">
        <w:t>json</w:t>
      </w:r>
    </w:p>
    <w:p w14:paraId="4958D081" w14:textId="77777777" w:rsidR="00B2641F" w:rsidRPr="00B2641F" w:rsidRDefault="00B2641F" w:rsidP="00B2641F">
      <w:r w:rsidRPr="00B2641F">
        <w:t>{</w:t>
      </w:r>
    </w:p>
    <w:p w14:paraId="6F43AE97" w14:textId="77777777" w:rsidR="00B2641F" w:rsidRPr="00B2641F" w:rsidRDefault="00B2641F" w:rsidP="00B2641F">
      <w:r w:rsidRPr="00B2641F">
        <w:t xml:space="preserve">  "msg": "</w:t>
      </w:r>
      <w:r w:rsidRPr="00B2641F">
        <w:t>保存成功</w:t>
      </w:r>
      <w:r w:rsidRPr="00B2641F">
        <w:t>"</w:t>
      </w:r>
    </w:p>
    <w:p w14:paraId="128DCCDF" w14:textId="77777777" w:rsidR="00B2641F" w:rsidRPr="00B2641F" w:rsidRDefault="00B2641F" w:rsidP="00B2641F">
      <w:r w:rsidRPr="00B2641F">
        <w:t>}</w:t>
      </w:r>
    </w:p>
    <w:p w14:paraId="64F93DC8" w14:textId="77777777" w:rsidR="005C3FBE" w:rsidRDefault="005C3FBE" w:rsidP="0097163E"/>
    <w:p w14:paraId="48C41964" w14:textId="77777777" w:rsidR="006F58EC" w:rsidRDefault="00B2641F" w:rsidP="006F58EC">
      <w:pPr>
        <w:pStyle w:val="3"/>
      </w:pPr>
      <w:bookmarkStart w:id="101" w:name="_Toc228313738"/>
      <w:bookmarkStart w:id="102" w:name="_Toc228313884"/>
      <w:bookmarkStart w:id="103" w:name="_Toc232537028"/>
      <w:r>
        <w:rPr>
          <w:rFonts w:hint="eastAsia"/>
        </w:rPr>
        <w:t>获取采购模板</w:t>
      </w:r>
      <w:bookmarkEnd w:id="101"/>
      <w:bookmarkEnd w:id="102"/>
      <w:bookmarkEnd w:id="103"/>
    </w:p>
    <w:p w14:paraId="260EF536" w14:textId="77777777" w:rsidR="00B2641F" w:rsidRDefault="00B2641F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/template/get</w:t>
      </w:r>
    </w:p>
    <w:p w14:paraId="26E1D0F7" w14:textId="77777777" w:rsidR="00B2641F" w:rsidRDefault="00B2641F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输出：模板字段</w:t>
      </w:r>
      <w:r>
        <w:rPr>
          <w:rFonts w:ascii="Arial" w:eastAsia="等线" w:hAnsi="Arial" w:cs="Arial"/>
        </w:rPr>
        <w:t xml:space="preserve"> JSON</w:t>
      </w:r>
    </w:p>
    <w:p w14:paraId="401A5DFC" w14:textId="77777777" w:rsidR="00B2641F" w:rsidRPr="00B2641F" w:rsidRDefault="00B2641F" w:rsidP="00B2641F"/>
    <w:p w14:paraId="4E94669C" w14:textId="77777777" w:rsidR="006F58EC" w:rsidRDefault="006F58EC" w:rsidP="006F58EC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B2641F" w:rsidRPr="00B2641F" w14:paraId="6E44622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15540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04547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E8424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040A1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C3B61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EB860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4274D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33DA96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66050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9B780" w14:textId="77777777" w:rsidR="00B2641F" w:rsidRPr="00B2641F" w:rsidRDefault="00B2641F" w:rsidP="00B2641F">
            <w:r w:rsidRPr="00B2641F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18C8E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A025E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9C7BC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04D3E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0041D" w14:textId="77777777" w:rsidR="00B2641F" w:rsidRPr="00B2641F" w:rsidRDefault="00B2641F" w:rsidP="00B2641F">
            <w:r w:rsidRPr="00B2641F">
              <w:t>无参数</w:t>
            </w:r>
          </w:p>
        </w:tc>
      </w:tr>
    </w:tbl>
    <w:p w14:paraId="63BADEBD" w14:textId="77777777" w:rsidR="006F58EC" w:rsidRPr="007D7582" w:rsidRDefault="006F58EC" w:rsidP="006F58EC"/>
    <w:p w14:paraId="12FFE216" w14:textId="77777777" w:rsidR="006F58EC" w:rsidRDefault="006F58EC" w:rsidP="006F58EC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183"/>
        <w:gridCol w:w="1331"/>
        <w:gridCol w:w="911"/>
        <w:gridCol w:w="1331"/>
        <w:gridCol w:w="813"/>
        <w:gridCol w:w="2872"/>
      </w:tblGrid>
      <w:tr w:rsidR="00B2641F" w:rsidRPr="00B2641F" w14:paraId="7CEB1FC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12F45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F5CA2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1825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85D3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49BF0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F0713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F4948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52C796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F0037" w14:textId="77777777" w:rsidR="00B2641F" w:rsidRPr="00B2641F" w:rsidRDefault="00B2641F" w:rsidP="00B2641F">
            <w:r w:rsidRPr="00B2641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81F9D" w14:textId="77777777" w:rsidR="00B2641F" w:rsidRPr="00B2641F" w:rsidRDefault="00B2641F" w:rsidP="00B2641F">
            <w:r w:rsidRPr="00B2641F">
              <w:t>template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19783" w14:textId="77777777" w:rsidR="00B2641F" w:rsidRPr="00B2641F" w:rsidRDefault="00B2641F" w:rsidP="00B2641F">
            <w:r w:rsidRPr="00B2641F">
              <w:t>模板字段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E4F64" w14:textId="77777777" w:rsidR="00B2641F" w:rsidRPr="00B2641F" w:rsidRDefault="00B2641F" w:rsidP="00B2641F">
            <w:r w:rsidRPr="00B2641F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857CB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CBD85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F7711" w14:textId="77777777" w:rsidR="00B2641F" w:rsidRPr="00B2641F" w:rsidRDefault="00B2641F" w:rsidP="00B2641F">
            <w:r w:rsidRPr="00B2641F">
              <w:t>采购模板完整配置信息</w:t>
            </w:r>
          </w:p>
        </w:tc>
      </w:tr>
    </w:tbl>
    <w:p w14:paraId="4DF7B974" w14:textId="77777777" w:rsidR="006F58EC" w:rsidRPr="00B2641F" w:rsidRDefault="006F58EC" w:rsidP="006F58EC"/>
    <w:p w14:paraId="33927FAB" w14:textId="77777777" w:rsidR="00B2641F" w:rsidRPr="00B2641F" w:rsidRDefault="00B2641F" w:rsidP="00B2641F">
      <w:r w:rsidRPr="00B2641F">
        <w:rPr>
          <w:b/>
          <w:bCs/>
        </w:rPr>
        <w:t>请求地址</w:t>
      </w:r>
      <w:r w:rsidRPr="00B2641F">
        <w:t>：</w:t>
      </w:r>
      <w:r w:rsidRPr="00B2641F">
        <w:t>/template/get</w:t>
      </w:r>
    </w:p>
    <w:p w14:paraId="16388583" w14:textId="77777777" w:rsidR="00B2641F" w:rsidRPr="00B2641F" w:rsidRDefault="00B2641F" w:rsidP="00B2641F">
      <w:r w:rsidRPr="00B2641F">
        <w:rPr>
          <w:b/>
          <w:bCs/>
        </w:rPr>
        <w:t>请求方式</w:t>
      </w:r>
      <w:r w:rsidRPr="00B2641F">
        <w:t>：</w:t>
      </w:r>
      <w:r w:rsidRPr="00B2641F">
        <w:t>GET</w:t>
      </w:r>
    </w:p>
    <w:p w14:paraId="1166A385" w14:textId="77777777" w:rsidR="00B2641F" w:rsidRPr="00B2641F" w:rsidRDefault="00B2641F" w:rsidP="00B2641F">
      <w:r w:rsidRPr="00B2641F">
        <w:rPr>
          <w:b/>
          <w:bCs/>
        </w:rPr>
        <w:t>请求内容</w:t>
      </w:r>
      <w:r w:rsidRPr="00B2641F">
        <w:t>：</w:t>
      </w:r>
    </w:p>
    <w:p w14:paraId="299BF03F" w14:textId="77777777" w:rsidR="00B2641F" w:rsidRPr="00B2641F" w:rsidRDefault="00B2641F" w:rsidP="00B2641F">
      <w:r w:rsidRPr="00B2641F">
        <w:t>json</w:t>
      </w:r>
    </w:p>
    <w:p w14:paraId="5E5C6CF0" w14:textId="77777777" w:rsidR="00B2641F" w:rsidRPr="00B2641F" w:rsidRDefault="00B2641F" w:rsidP="00B2641F">
      <w:r w:rsidRPr="00B2641F">
        <w:t>{}</w:t>
      </w:r>
    </w:p>
    <w:p w14:paraId="1ACC1B0A" w14:textId="77777777" w:rsidR="00B2641F" w:rsidRPr="00B2641F" w:rsidRDefault="00B2641F" w:rsidP="00B2641F">
      <w:r w:rsidRPr="00B2641F">
        <w:rPr>
          <w:b/>
          <w:bCs/>
        </w:rPr>
        <w:t>应答内容</w:t>
      </w:r>
      <w:r w:rsidRPr="00B2641F">
        <w:t>：</w:t>
      </w:r>
    </w:p>
    <w:p w14:paraId="23361F08" w14:textId="77777777" w:rsidR="00B2641F" w:rsidRPr="00B2641F" w:rsidRDefault="00B2641F" w:rsidP="00B2641F">
      <w:r w:rsidRPr="00B2641F">
        <w:t>json</w:t>
      </w:r>
    </w:p>
    <w:p w14:paraId="6E514BEC" w14:textId="77777777" w:rsidR="00B2641F" w:rsidRPr="00B2641F" w:rsidRDefault="00B2641F" w:rsidP="00B2641F">
      <w:r w:rsidRPr="00B2641F">
        <w:t>{</w:t>
      </w:r>
    </w:p>
    <w:p w14:paraId="3FDA8AA8" w14:textId="77777777" w:rsidR="00B2641F" w:rsidRPr="00B2641F" w:rsidRDefault="00B2641F" w:rsidP="00B2641F">
      <w:r w:rsidRPr="00B2641F">
        <w:t xml:space="preserve">  "template": {</w:t>
      </w:r>
    </w:p>
    <w:p w14:paraId="3E06147D" w14:textId="77777777" w:rsidR="00B2641F" w:rsidRPr="00B2641F" w:rsidRDefault="00B2641F" w:rsidP="00B2641F">
      <w:r w:rsidRPr="00B2641F">
        <w:t xml:space="preserve">    "fieldList": ["</w:t>
      </w:r>
      <w:r w:rsidRPr="00B2641F">
        <w:t>物资名称</w:t>
      </w:r>
      <w:r w:rsidRPr="00B2641F">
        <w:t>","</w:t>
      </w:r>
      <w:r w:rsidRPr="00B2641F">
        <w:t>规格</w:t>
      </w:r>
      <w:r w:rsidRPr="00B2641F">
        <w:t>","</w:t>
      </w:r>
      <w:r w:rsidRPr="00B2641F">
        <w:t>数量</w:t>
      </w:r>
      <w:r w:rsidRPr="00B2641F">
        <w:t>","</w:t>
      </w:r>
      <w:r w:rsidRPr="00B2641F">
        <w:t>用途</w:t>
      </w:r>
      <w:r w:rsidRPr="00B2641F">
        <w:t>"],</w:t>
      </w:r>
    </w:p>
    <w:p w14:paraId="0A4CE7DD" w14:textId="77777777" w:rsidR="00B2641F" w:rsidRPr="00B2641F" w:rsidRDefault="00B2641F" w:rsidP="00B2641F">
      <w:r w:rsidRPr="00B2641F">
        <w:t xml:space="preserve">    "requiredList": ["</w:t>
      </w:r>
      <w:r w:rsidRPr="00B2641F">
        <w:t>物资名称</w:t>
      </w:r>
      <w:r w:rsidRPr="00B2641F">
        <w:t>","</w:t>
      </w:r>
      <w:r w:rsidRPr="00B2641F">
        <w:t>数量</w:t>
      </w:r>
      <w:r w:rsidRPr="00B2641F">
        <w:t>"]</w:t>
      </w:r>
    </w:p>
    <w:p w14:paraId="4367C4B4" w14:textId="77777777" w:rsidR="00B2641F" w:rsidRPr="00B2641F" w:rsidRDefault="00B2641F" w:rsidP="00B2641F">
      <w:r w:rsidRPr="00B2641F">
        <w:t xml:space="preserve">  }</w:t>
      </w:r>
    </w:p>
    <w:p w14:paraId="7EF208CD" w14:textId="77777777" w:rsidR="00B2641F" w:rsidRPr="00B2641F" w:rsidRDefault="00B2641F" w:rsidP="00B2641F">
      <w:r w:rsidRPr="00B2641F">
        <w:t>}</w:t>
      </w:r>
    </w:p>
    <w:p w14:paraId="26489164" w14:textId="77777777" w:rsidR="003C1B17" w:rsidRDefault="003C1B17" w:rsidP="001948EF"/>
    <w:p w14:paraId="48FE78FA" w14:textId="77777777" w:rsidR="008E032E" w:rsidRDefault="00B2641F" w:rsidP="008E032E">
      <w:pPr>
        <w:pStyle w:val="3"/>
      </w:pPr>
      <w:bookmarkStart w:id="104" w:name="_Toc228313739"/>
      <w:bookmarkStart w:id="105" w:name="_Toc228313885"/>
      <w:bookmarkStart w:id="106" w:name="_Toc232537029"/>
      <w:r>
        <w:rPr>
          <w:rFonts w:hint="eastAsia"/>
        </w:rPr>
        <w:t>添加物资信息</w:t>
      </w:r>
      <w:bookmarkEnd w:id="104"/>
      <w:bookmarkEnd w:id="105"/>
      <w:bookmarkEnd w:id="106"/>
    </w:p>
    <w:p w14:paraId="6573EBE1" w14:textId="77777777" w:rsidR="00B2641F" w:rsidRDefault="00B2641F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/material/add</w:t>
      </w:r>
    </w:p>
    <w:p w14:paraId="2B2D0782" w14:textId="77777777" w:rsidR="00B2641F" w:rsidRDefault="00B2641F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输入：物资名称、规格、单价、单位</w:t>
      </w:r>
    </w:p>
    <w:p w14:paraId="7985C7DC" w14:textId="77777777" w:rsidR="00B2641F" w:rsidRDefault="00B2641F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输出：添加成功</w:t>
      </w:r>
    </w:p>
    <w:p w14:paraId="1C51479F" w14:textId="77777777" w:rsidR="00B2641F" w:rsidRPr="00B2641F" w:rsidRDefault="00B2641F" w:rsidP="00B2641F"/>
    <w:p w14:paraId="75356C9C" w14:textId="77777777" w:rsidR="008E032E" w:rsidRDefault="008E032E" w:rsidP="008E032E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908"/>
        <w:gridCol w:w="1446"/>
        <w:gridCol w:w="1240"/>
        <w:gridCol w:w="1446"/>
        <w:gridCol w:w="883"/>
        <w:gridCol w:w="1446"/>
      </w:tblGrid>
      <w:tr w:rsidR="00B2641F" w:rsidRPr="00B2641F" w14:paraId="155DBE2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49250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DC16E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285E7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7F32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88305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7652F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1740D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57D2F6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40D05" w14:textId="77777777" w:rsidR="00B2641F" w:rsidRPr="00B2641F" w:rsidRDefault="00B2641F" w:rsidP="00B2641F">
            <w:r w:rsidRPr="00B2641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45D85" w14:textId="77777777" w:rsidR="00B2641F" w:rsidRPr="00B2641F" w:rsidRDefault="00B2641F" w:rsidP="00B2641F">
            <w:r w:rsidRPr="00B2641F">
              <w:t>materialName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495F4" w14:textId="77777777" w:rsidR="00B2641F" w:rsidRPr="00B2641F" w:rsidRDefault="00B2641F" w:rsidP="00B2641F">
            <w:r w:rsidRPr="00B2641F">
              <w:t>物资名称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974ED" w14:textId="77777777" w:rsidR="00B2641F" w:rsidRPr="00B2641F" w:rsidRDefault="00B2641F" w:rsidP="00B2641F">
            <w:r w:rsidRPr="00B2641F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78648" w14:textId="77777777" w:rsidR="00B2641F" w:rsidRPr="00B2641F" w:rsidRDefault="00B2641F" w:rsidP="00B2641F">
            <w:r w:rsidRPr="00B2641F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76C38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F880C" w14:textId="77777777" w:rsidR="00B2641F" w:rsidRPr="00B2641F" w:rsidRDefault="00B2641F" w:rsidP="00B2641F">
            <w:r w:rsidRPr="00B2641F">
              <w:t>物资名称</w:t>
            </w:r>
          </w:p>
        </w:tc>
      </w:tr>
      <w:tr w:rsidR="00B2641F" w:rsidRPr="00B2641F" w14:paraId="2944A9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3B48C" w14:textId="77777777" w:rsidR="00B2641F" w:rsidRPr="00B2641F" w:rsidRDefault="00B2641F" w:rsidP="00B2641F">
            <w:r w:rsidRPr="00B2641F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24C08" w14:textId="77777777" w:rsidR="00B2641F" w:rsidRPr="00B2641F" w:rsidRDefault="00B2641F" w:rsidP="00B2641F">
            <w:r w:rsidRPr="00B2641F">
              <w:t>spec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B9B56" w14:textId="77777777" w:rsidR="00B2641F" w:rsidRPr="00B2641F" w:rsidRDefault="00B2641F" w:rsidP="00B2641F">
            <w:r w:rsidRPr="00B2641F">
              <w:t>规格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2F035" w14:textId="77777777" w:rsidR="00B2641F" w:rsidRPr="00B2641F" w:rsidRDefault="00B2641F" w:rsidP="00B2641F">
            <w:r w:rsidRPr="00B2641F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6036A" w14:textId="77777777" w:rsidR="00B2641F" w:rsidRPr="00B2641F" w:rsidRDefault="00B2641F" w:rsidP="00B2641F">
            <w:r w:rsidRPr="00B2641F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DAB09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5494" w14:textId="77777777" w:rsidR="00B2641F" w:rsidRPr="00B2641F" w:rsidRDefault="00B2641F" w:rsidP="00B2641F">
            <w:r w:rsidRPr="00B2641F">
              <w:t>规格型号</w:t>
            </w:r>
          </w:p>
        </w:tc>
      </w:tr>
      <w:tr w:rsidR="00B2641F" w:rsidRPr="00B2641F" w14:paraId="620B14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A5753" w14:textId="77777777" w:rsidR="00B2641F" w:rsidRPr="00B2641F" w:rsidRDefault="00B2641F" w:rsidP="00B2641F">
            <w:r w:rsidRPr="00B2641F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4ECB5" w14:textId="77777777" w:rsidR="00B2641F" w:rsidRPr="00B2641F" w:rsidRDefault="00B2641F" w:rsidP="00B2641F">
            <w:r w:rsidRPr="00B2641F"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9C8A1" w14:textId="77777777" w:rsidR="00B2641F" w:rsidRPr="00B2641F" w:rsidRDefault="00B2641F" w:rsidP="00B2641F">
            <w:r w:rsidRPr="00B2641F">
              <w:t>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2790C" w14:textId="77777777" w:rsidR="00B2641F" w:rsidRPr="00B2641F" w:rsidRDefault="00B2641F" w:rsidP="00B2641F">
            <w:r w:rsidRPr="00B2641F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A6972" w14:textId="77777777" w:rsidR="00B2641F" w:rsidRPr="00B2641F" w:rsidRDefault="00B2641F" w:rsidP="00B2641F">
            <w:r w:rsidRPr="00B2641F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C1B13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76784" w14:textId="77777777" w:rsidR="00B2641F" w:rsidRPr="00B2641F" w:rsidRDefault="00B2641F" w:rsidP="00B2641F">
            <w:r w:rsidRPr="00B2641F">
              <w:t>物资单价</w:t>
            </w:r>
          </w:p>
        </w:tc>
      </w:tr>
      <w:tr w:rsidR="00B2641F" w:rsidRPr="00B2641F" w14:paraId="578AC7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FEB52" w14:textId="77777777" w:rsidR="00B2641F" w:rsidRPr="00B2641F" w:rsidRDefault="00B2641F" w:rsidP="00B2641F">
            <w:r w:rsidRPr="00B2641F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38D57" w14:textId="77777777" w:rsidR="00B2641F" w:rsidRPr="00B2641F" w:rsidRDefault="00B2641F" w:rsidP="00B2641F">
            <w:r w:rsidRPr="00B2641F"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239AA" w14:textId="77777777" w:rsidR="00B2641F" w:rsidRPr="00B2641F" w:rsidRDefault="00B2641F" w:rsidP="00B2641F">
            <w:r w:rsidRPr="00B2641F">
              <w:t>单位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B20B9" w14:textId="77777777" w:rsidR="00B2641F" w:rsidRPr="00B2641F" w:rsidRDefault="00B2641F" w:rsidP="00B2641F">
            <w:r w:rsidRPr="00B2641F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33D9C" w14:textId="77777777" w:rsidR="00B2641F" w:rsidRPr="00B2641F" w:rsidRDefault="00B2641F" w:rsidP="00B2641F">
            <w:r w:rsidRPr="00B2641F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F72CB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3CFE1" w14:textId="77777777" w:rsidR="00B2641F" w:rsidRPr="00B2641F" w:rsidRDefault="00B2641F" w:rsidP="00B2641F">
            <w:r w:rsidRPr="00B2641F">
              <w:t>计量单位</w:t>
            </w:r>
          </w:p>
        </w:tc>
      </w:tr>
    </w:tbl>
    <w:p w14:paraId="02172E45" w14:textId="77777777" w:rsidR="008E032E" w:rsidRPr="007D7582" w:rsidRDefault="008E032E" w:rsidP="008E032E"/>
    <w:p w14:paraId="4E56B4B4" w14:textId="77777777" w:rsidR="008E032E" w:rsidRDefault="008E032E" w:rsidP="008E032E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02"/>
        <w:gridCol w:w="1617"/>
        <w:gridCol w:w="1125"/>
        <w:gridCol w:w="1617"/>
        <w:gridCol w:w="988"/>
        <w:gridCol w:w="1617"/>
      </w:tblGrid>
      <w:tr w:rsidR="00B2641F" w:rsidRPr="00B2641F" w14:paraId="4F2DBD5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F3A9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154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8EB9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13D0E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00080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0141C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025FA" w14:textId="77777777" w:rsidR="00B2641F" w:rsidRPr="00B2641F" w:rsidRDefault="00B2641F" w:rsidP="00B2641F">
            <w:pPr>
              <w:rPr>
                <w:b/>
                <w:bCs/>
              </w:rPr>
            </w:pPr>
            <w:r w:rsidRPr="00B2641F">
              <w:rPr>
                <w:b/>
                <w:bCs/>
              </w:rPr>
              <w:t>参数说明</w:t>
            </w:r>
          </w:p>
        </w:tc>
      </w:tr>
      <w:tr w:rsidR="00B2641F" w:rsidRPr="00B2641F" w14:paraId="1E3967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48992" w14:textId="77777777" w:rsidR="00B2641F" w:rsidRPr="00B2641F" w:rsidRDefault="00B2641F" w:rsidP="00B2641F">
            <w:r w:rsidRPr="00B2641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E61E9" w14:textId="77777777" w:rsidR="00B2641F" w:rsidRPr="00B2641F" w:rsidRDefault="00B2641F" w:rsidP="00B2641F">
            <w:r w:rsidRPr="00B2641F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EE023" w14:textId="77777777" w:rsidR="00B2641F" w:rsidRPr="00B2641F" w:rsidRDefault="00B2641F" w:rsidP="00B2641F">
            <w:r w:rsidRPr="00B2641F">
              <w:t>操作结果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99D46" w14:textId="77777777" w:rsidR="00B2641F" w:rsidRPr="00B2641F" w:rsidRDefault="00B2641F" w:rsidP="00B2641F">
            <w:r w:rsidRPr="00B2641F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331F6" w14:textId="77777777" w:rsidR="00B2641F" w:rsidRPr="00B2641F" w:rsidRDefault="00B2641F" w:rsidP="00B2641F">
            <w:r w:rsidRPr="00B2641F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098A9" w14:textId="77777777" w:rsidR="00B2641F" w:rsidRPr="00B2641F" w:rsidRDefault="00B2641F" w:rsidP="00B2641F">
            <w:r w:rsidRPr="00B2641F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D739F" w14:textId="77777777" w:rsidR="00B2641F" w:rsidRPr="00B2641F" w:rsidRDefault="00B2641F" w:rsidP="00B2641F">
            <w:r w:rsidRPr="00B2641F">
              <w:t>添加成功</w:t>
            </w:r>
          </w:p>
        </w:tc>
      </w:tr>
    </w:tbl>
    <w:p w14:paraId="1B4C9FDD" w14:textId="77777777" w:rsidR="00B2641F" w:rsidRPr="00B2641F" w:rsidRDefault="00B2641F" w:rsidP="00B2641F">
      <w:r w:rsidRPr="00B2641F">
        <w:rPr>
          <w:b/>
          <w:bCs/>
        </w:rPr>
        <w:t>请求地址</w:t>
      </w:r>
      <w:r w:rsidRPr="00B2641F">
        <w:t>：</w:t>
      </w:r>
      <w:r w:rsidRPr="00B2641F">
        <w:t>/material/add</w:t>
      </w:r>
    </w:p>
    <w:p w14:paraId="659DA698" w14:textId="77777777" w:rsidR="00B2641F" w:rsidRPr="00B2641F" w:rsidRDefault="00B2641F" w:rsidP="00B2641F">
      <w:r w:rsidRPr="00B2641F">
        <w:rPr>
          <w:b/>
          <w:bCs/>
        </w:rPr>
        <w:t>请求方式</w:t>
      </w:r>
      <w:r w:rsidRPr="00B2641F">
        <w:t>：</w:t>
      </w:r>
      <w:r w:rsidRPr="00B2641F">
        <w:t>POST</w:t>
      </w:r>
    </w:p>
    <w:p w14:paraId="6C0CEFBB" w14:textId="77777777" w:rsidR="00B2641F" w:rsidRPr="00B2641F" w:rsidRDefault="00B2641F" w:rsidP="00B2641F">
      <w:r w:rsidRPr="00B2641F">
        <w:rPr>
          <w:b/>
          <w:bCs/>
        </w:rPr>
        <w:t>请求内容</w:t>
      </w:r>
      <w:r w:rsidRPr="00B2641F">
        <w:t>：</w:t>
      </w:r>
    </w:p>
    <w:p w14:paraId="4755C2F5" w14:textId="77777777" w:rsidR="00B2641F" w:rsidRPr="00B2641F" w:rsidRDefault="00B2641F" w:rsidP="00B2641F">
      <w:r w:rsidRPr="00B2641F">
        <w:t>json</w:t>
      </w:r>
    </w:p>
    <w:p w14:paraId="40250BBE" w14:textId="77777777" w:rsidR="00B2641F" w:rsidRPr="00B2641F" w:rsidRDefault="00B2641F" w:rsidP="00B2641F">
      <w:r w:rsidRPr="00B2641F">
        <w:t>{</w:t>
      </w:r>
    </w:p>
    <w:p w14:paraId="68405096" w14:textId="77777777" w:rsidR="00B2641F" w:rsidRPr="00B2641F" w:rsidRDefault="00B2641F" w:rsidP="00B2641F">
      <w:r w:rsidRPr="00B2641F">
        <w:t xml:space="preserve">  "materialName": "</w:t>
      </w:r>
      <w:r w:rsidRPr="00B2641F">
        <w:t>笔记本电脑</w:t>
      </w:r>
      <w:r w:rsidRPr="00B2641F">
        <w:t>",</w:t>
      </w:r>
    </w:p>
    <w:p w14:paraId="06607F29" w14:textId="77777777" w:rsidR="00B2641F" w:rsidRPr="00B2641F" w:rsidRDefault="00B2641F" w:rsidP="00B2641F">
      <w:r w:rsidRPr="00B2641F">
        <w:t xml:space="preserve">  "spec": "i5 16G 512G",</w:t>
      </w:r>
    </w:p>
    <w:p w14:paraId="3EFAF441" w14:textId="77777777" w:rsidR="00B2641F" w:rsidRPr="00B2641F" w:rsidRDefault="00B2641F" w:rsidP="00B2641F">
      <w:r w:rsidRPr="00B2641F">
        <w:t xml:space="preserve">  "price": 4500,</w:t>
      </w:r>
    </w:p>
    <w:p w14:paraId="3C792978" w14:textId="77777777" w:rsidR="00B2641F" w:rsidRPr="00B2641F" w:rsidRDefault="00B2641F" w:rsidP="00B2641F">
      <w:r w:rsidRPr="00B2641F">
        <w:t xml:space="preserve">  "unit": "</w:t>
      </w:r>
      <w:r w:rsidRPr="00B2641F">
        <w:t>台</w:t>
      </w:r>
      <w:r w:rsidRPr="00B2641F">
        <w:t>"</w:t>
      </w:r>
    </w:p>
    <w:p w14:paraId="0F38C1DB" w14:textId="77777777" w:rsidR="00B2641F" w:rsidRPr="00B2641F" w:rsidRDefault="00B2641F" w:rsidP="00B2641F">
      <w:r w:rsidRPr="00B2641F">
        <w:t>}</w:t>
      </w:r>
    </w:p>
    <w:p w14:paraId="0F719932" w14:textId="77777777" w:rsidR="00B2641F" w:rsidRPr="00B2641F" w:rsidRDefault="00B2641F" w:rsidP="00B2641F">
      <w:r w:rsidRPr="00B2641F">
        <w:rPr>
          <w:b/>
          <w:bCs/>
        </w:rPr>
        <w:t>应答内容</w:t>
      </w:r>
      <w:r w:rsidRPr="00B2641F">
        <w:t>：</w:t>
      </w:r>
    </w:p>
    <w:p w14:paraId="140ED434" w14:textId="77777777" w:rsidR="00B2641F" w:rsidRPr="00B2641F" w:rsidRDefault="00B2641F" w:rsidP="00B2641F">
      <w:r w:rsidRPr="00B2641F">
        <w:t>json</w:t>
      </w:r>
    </w:p>
    <w:p w14:paraId="17EF9BD8" w14:textId="77777777" w:rsidR="00B2641F" w:rsidRPr="00B2641F" w:rsidRDefault="00B2641F" w:rsidP="00B2641F">
      <w:r w:rsidRPr="00B2641F">
        <w:t>{</w:t>
      </w:r>
    </w:p>
    <w:p w14:paraId="5E3A75D9" w14:textId="77777777" w:rsidR="00B2641F" w:rsidRPr="00B2641F" w:rsidRDefault="00B2641F" w:rsidP="00B2641F">
      <w:r w:rsidRPr="00B2641F">
        <w:t xml:space="preserve">  "msg": "</w:t>
      </w:r>
      <w:r w:rsidRPr="00B2641F">
        <w:t>添加成功</w:t>
      </w:r>
      <w:r w:rsidRPr="00B2641F">
        <w:t>"</w:t>
      </w:r>
    </w:p>
    <w:p w14:paraId="03C7F182" w14:textId="77777777" w:rsidR="00B2641F" w:rsidRPr="00B2641F" w:rsidRDefault="00B2641F" w:rsidP="00B2641F">
      <w:r w:rsidRPr="00B2641F">
        <w:t>}</w:t>
      </w:r>
    </w:p>
    <w:p w14:paraId="2888BC61" w14:textId="77777777" w:rsidR="008E032E" w:rsidRDefault="008E032E" w:rsidP="008E032E">
      <w:pPr>
        <w:rPr>
          <w:lang w:val="x-none"/>
        </w:rPr>
      </w:pPr>
    </w:p>
    <w:p w14:paraId="20AF98E7" w14:textId="77777777" w:rsidR="000154E4" w:rsidRDefault="000154E4" w:rsidP="000154E4">
      <w:pPr>
        <w:rPr>
          <w:rFonts w:ascii="宋体" w:hAnsi="宋体" w:cs="Arial" w:hint="eastAsia"/>
          <w:color w:val="000000"/>
        </w:rPr>
      </w:pPr>
    </w:p>
    <w:p w14:paraId="0B898A39" w14:textId="77777777" w:rsidR="000154E4" w:rsidRDefault="000154E4" w:rsidP="000154E4">
      <w:pPr>
        <w:rPr>
          <w:rFonts w:ascii="宋体" w:hAnsi="宋体" w:hint="eastAsia"/>
          <w:szCs w:val="24"/>
        </w:rPr>
      </w:pPr>
    </w:p>
    <w:p w14:paraId="368857F1" w14:textId="77777777" w:rsidR="00395687" w:rsidRDefault="00290FC1" w:rsidP="00395687">
      <w:pPr>
        <w:pStyle w:val="3"/>
      </w:pPr>
      <w:bookmarkStart w:id="107" w:name="_Toc228313740"/>
      <w:bookmarkStart w:id="108" w:name="_Toc228313886"/>
      <w:bookmarkStart w:id="109" w:name="_Toc232537030"/>
      <w:r>
        <w:rPr>
          <w:rFonts w:hint="eastAsia"/>
        </w:rPr>
        <w:t>物资列表</w:t>
      </w:r>
      <w:bookmarkEnd w:id="107"/>
      <w:bookmarkEnd w:id="108"/>
      <w:bookmarkEnd w:id="109"/>
    </w:p>
    <w:p w14:paraId="27A28AF9" w14:textId="77777777" w:rsidR="00290FC1" w:rsidRDefault="00290FC1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/material/list</w:t>
      </w:r>
    </w:p>
    <w:p w14:paraId="21BA44CE" w14:textId="77777777" w:rsidR="00290FC1" w:rsidRDefault="00290FC1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输出：物资列表</w:t>
      </w:r>
    </w:p>
    <w:p w14:paraId="01EE5E38" w14:textId="77777777" w:rsidR="00290FC1" w:rsidRPr="00290FC1" w:rsidRDefault="00290FC1" w:rsidP="00290FC1"/>
    <w:p w14:paraId="30A1337B" w14:textId="77777777" w:rsidR="00395687" w:rsidRDefault="00395687" w:rsidP="0039568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290FC1" w:rsidRPr="00290FC1" w14:paraId="736C64E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0C4D0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B22D9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4BD04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428A8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88595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962B7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D1287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参数说明</w:t>
            </w:r>
          </w:p>
        </w:tc>
      </w:tr>
      <w:tr w:rsidR="00290FC1" w:rsidRPr="00290FC1" w14:paraId="279B10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739E0" w14:textId="77777777" w:rsidR="00290FC1" w:rsidRPr="00290FC1" w:rsidRDefault="00290FC1" w:rsidP="00290FC1">
            <w:r w:rsidRPr="00290FC1"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40A7C" w14:textId="77777777" w:rsidR="00290FC1" w:rsidRPr="00290FC1" w:rsidRDefault="00290FC1" w:rsidP="00290FC1">
            <w:r w:rsidRPr="00290FC1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31529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F7EC4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EF9DF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4C398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06122" w14:textId="77777777" w:rsidR="00290FC1" w:rsidRPr="00290FC1" w:rsidRDefault="00290FC1" w:rsidP="00290FC1">
            <w:r w:rsidRPr="00290FC1">
              <w:t>无参数</w:t>
            </w:r>
          </w:p>
        </w:tc>
      </w:tr>
    </w:tbl>
    <w:p w14:paraId="02DC511D" w14:textId="77777777" w:rsidR="00395687" w:rsidRPr="007D7582" w:rsidRDefault="00395687" w:rsidP="00395687"/>
    <w:p w14:paraId="59206DD8" w14:textId="77777777" w:rsidR="00395687" w:rsidRDefault="00395687" w:rsidP="0039568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822"/>
        <w:gridCol w:w="1306"/>
        <w:gridCol w:w="911"/>
        <w:gridCol w:w="1306"/>
        <w:gridCol w:w="783"/>
        <w:gridCol w:w="2343"/>
      </w:tblGrid>
      <w:tr w:rsidR="00290FC1" w:rsidRPr="00290FC1" w14:paraId="4CFB15C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2ED08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C3C85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ABABE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AF1C0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92DCB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E6C76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3A8AF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参数说明</w:t>
            </w:r>
          </w:p>
        </w:tc>
      </w:tr>
      <w:tr w:rsidR="00290FC1" w:rsidRPr="00290FC1" w14:paraId="71BB1F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FECE1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F4F4D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materialList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21577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物资列表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E3D90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C9427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C8A03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779DE" w14:textId="77777777" w:rsidR="00290FC1" w:rsidRPr="00290FC1" w:rsidRDefault="00290FC1" w:rsidP="00290FC1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290FC1">
              <w:rPr>
                <w:rFonts w:ascii="宋体" w:hAnsi="宋体" w:cs="宋体"/>
                <w:kern w:val="0"/>
                <w:sz w:val="24"/>
                <w:szCs w:val="24"/>
              </w:rPr>
              <w:t>所有物资信息列表</w:t>
            </w:r>
          </w:p>
        </w:tc>
      </w:tr>
    </w:tbl>
    <w:p w14:paraId="32AABFC7" w14:textId="77777777" w:rsidR="00395687" w:rsidRDefault="00395687" w:rsidP="00290FC1">
      <w:pPr>
        <w:ind w:firstLineChars="200" w:firstLine="420"/>
        <w:rPr>
          <w:lang w:val="x-none"/>
        </w:rPr>
      </w:pPr>
    </w:p>
    <w:p w14:paraId="5B8C13ED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b/>
          <w:bCs/>
          <w:color w:val="000000"/>
        </w:rPr>
        <w:t>请求地址</w:t>
      </w:r>
      <w:r w:rsidRPr="00290FC1">
        <w:rPr>
          <w:rFonts w:ascii="宋体" w:hAnsi="宋体" w:cs="Arial"/>
          <w:color w:val="000000"/>
        </w:rPr>
        <w:t>：/material/list</w:t>
      </w:r>
    </w:p>
    <w:p w14:paraId="27E554C0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b/>
          <w:bCs/>
          <w:color w:val="000000"/>
        </w:rPr>
        <w:t>请求方式</w:t>
      </w:r>
      <w:r w:rsidRPr="00290FC1">
        <w:rPr>
          <w:rFonts w:ascii="宋体" w:hAnsi="宋体" w:cs="Arial"/>
          <w:color w:val="000000"/>
        </w:rPr>
        <w:t>：GET</w:t>
      </w:r>
    </w:p>
    <w:p w14:paraId="23F10193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b/>
          <w:bCs/>
          <w:color w:val="000000"/>
        </w:rPr>
        <w:t>请求内容</w:t>
      </w:r>
      <w:r w:rsidRPr="00290FC1">
        <w:rPr>
          <w:rFonts w:ascii="宋体" w:hAnsi="宋体" w:cs="Arial"/>
          <w:color w:val="000000"/>
        </w:rPr>
        <w:t>：</w:t>
      </w:r>
    </w:p>
    <w:p w14:paraId="6FD6243D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>json</w:t>
      </w:r>
    </w:p>
    <w:p w14:paraId="05392F13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>{}</w:t>
      </w:r>
    </w:p>
    <w:p w14:paraId="7DCFA991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b/>
          <w:bCs/>
          <w:color w:val="000000"/>
        </w:rPr>
        <w:t>应答内容</w:t>
      </w:r>
      <w:r w:rsidRPr="00290FC1">
        <w:rPr>
          <w:rFonts w:ascii="宋体" w:hAnsi="宋体" w:cs="Arial"/>
          <w:color w:val="000000"/>
        </w:rPr>
        <w:t>：</w:t>
      </w:r>
    </w:p>
    <w:p w14:paraId="22A90C53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>json</w:t>
      </w:r>
    </w:p>
    <w:p w14:paraId="4A4A8E50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>{</w:t>
      </w:r>
    </w:p>
    <w:p w14:paraId="29427BD0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"materialList": [</w:t>
      </w:r>
    </w:p>
    <w:p w14:paraId="7694B1DA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{</w:t>
      </w:r>
    </w:p>
    <w:p w14:paraId="4177E97D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  "id": 1,</w:t>
      </w:r>
    </w:p>
    <w:p w14:paraId="30452C77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  "materialName": "笔记本电脑",</w:t>
      </w:r>
    </w:p>
    <w:p w14:paraId="68C792B7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  "spec": "i5 16G",</w:t>
      </w:r>
    </w:p>
    <w:p w14:paraId="4B546D3E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  "price": 4500,</w:t>
      </w:r>
    </w:p>
    <w:p w14:paraId="00EFB98C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  "unit": "台"</w:t>
      </w:r>
    </w:p>
    <w:p w14:paraId="07ADD10E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  }</w:t>
      </w:r>
    </w:p>
    <w:p w14:paraId="3239CB79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 xml:space="preserve">  ]</w:t>
      </w:r>
    </w:p>
    <w:p w14:paraId="6E3FA793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  <w:r w:rsidRPr="00290FC1">
        <w:rPr>
          <w:rFonts w:ascii="宋体" w:hAnsi="宋体" w:cs="Arial"/>
          <w:color w:val="000000"/>
        </w:rPr>
        <w:t>}</w:t>
      </w:r>
    </w:p>
    <w:p w14:paraId="1B0CA6F5" w14:textId="77777777" w:rsidR="00290FC1" w:rsidRPr="00290FC1" w:rsidRDefault="00290FC1" w:rsidP="00290FC1">
      <w:pPr>
        <w:rPr>
          <w:rFonts w:ascii="宋体" w:hAnsi="宋体" w:cs="Arial" w:hint="eastAsia"/>
          <w:color w:val="000000"/>
        </w:rPr>
      </w:pPr>
    </w:p>
    <w:p w14:paraId="4F6DBA21" w14:textId="77777777" w:rsidR="00395687" w:rsidRDefault="00395687" w:rsidP="008E032E">
      <w:pPr>
        <w:rPr>
          <w:rFonts w:ascii="宋体" w:hAnsi="宋体" w:cs="Arial" w:hint="eastAsia"/>
          <w:color w:val="000000"/>
        </w:rPr>
      </w:pPr>
    </w:p>
    <w:p w14:paraId="3F8A5583" w14:textId="77777777" w:rsidR="008579C1" w:rsidRDefault="00290FC1" w:rsidP="008579C1">
      <w:pPr>
        <w:pStyle w:val="3"/>
      </w:pPr>
      <w:bookmarkStart w:id="110" w:name="_Toc228313741"/>
      <w:bookmarkStart w:id="111" w:name="_Toc228313887"/>
      <w:bookmarkStart w:id="112" w:name="_Toc232537031"/>
      <w:r>
        <w:rPr>
          <w:rFonts w:hint="eastAsia"/>
        </w:rPr>
        <w:t>提交采购申请</w:t>
      </w:r>
      <w:bookmarkEnd w:id="110"/>
      <w:bookmarkEnd w:id="111"/>
      <w:bookmarkEnd w:id="112"/>
    </w:p>
    <w:p w14:paraId="38FF4E0B" w14:textId="77777777" w:rsidR="00290FC1" w:rsidRDefault="00290FC1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址：</w:t>
      </w:r>
      <w:r>
        <w:rPr>
          <w:rFonts w:ascii="Arial" w:eastAsia="等线" w:hAnsi="Arial" w:cs="Arial"/>
        </w:rPr>
        <w:t>/purchase/submit</w:t>
      </w:r>
    </w:p>
    <w:p w14:paraId="3561D277" w14:textId="77777777" w:rsidR="00290FC1" w:rsidRDefault="00290FC1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输入：部门、物品、规格、数量、用途、文件路径</w:t>
      </w:r>
    </w:p>
    <w:p w14:paraId="04D3EA3D" w14:textId="77777777" w:rsidR="00290FC1" w:rsidRDefault="00290FC1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输出：提交成功，生成采购单号</w:t>
      </w:r>
    </w:p>
    <w:p w14:paraId="50CDD2D1" w14:textId="77777777" w:rsidR="00290FC1" w:rsidRPr="00290FC1" w:rsidRDefault="00290FC1" w:rsidP="00290FC1"/>
    <w:p w14:paraId="031D7FA9" w14:textId="77777777" w:rsidR="008579C1" w:rsidRDefault="008579C1" w:rsidP="008579C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214"/>
        <w:gridCol w:w="1472"/>
        <w:gridCol w:w="1261"/>
        <w:gridCol w:w="1472"/>
        <w:gridCol w:w="899"/>
        <w:gridCol w:w="2037"/>
      </w:tblGrid>
      <w:tr w:rsidR="00290FC1" w:rsidRPr="00290FC1" w14:paraId="3CE2582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720CE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25156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71A32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4D4B7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1678B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E0B1A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CA27D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参数说明</w:t>
            </w:r>
          </w:p>
        </w:tc>
      </w:tr>
      <w:tr w:rsidR="00290FC1" w:rsidRPr="00290FC1" w14:paraId="405915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D63C1" w14:textId="77777777" w:rsidR="00290FC1" w:rsidRPr="00290FC1" w:rsidRDefault="00290FC1" w:rsidP="00290FC1">
            <w:r w:rsidRPr="00290FC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8BFCC" w14:textId="77777777" w:rsidR="00290FC1" w:rsidRPr="00290FC1" w:rsidRDefault="00290FC1" w:rsidP="00290FC1">
            <w:r w:rsidRPr="00290FC1">
              <w:t>dept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2E966" w14:textId="77777777" w:rsidR="00290FC1" w:rsidRPr="00290FC1" w:rsidRDefault="00290FC1" w:rsidP="00290FC1">
            <w:r w:rsidRPr="00290FC1">
              <w:t>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0C44B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77412" w14:textId="77777777" w:rsidR="00290FC1" w:rsidRPr="00290FC1" w:rsidRDefault="00290FC1" w:rsidP="00290FC1">
            <w:r w:rsidRPr="00290FC1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CB612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1C115" w14:textId="77777777" w:rsidR="00290FC1" w:rsidRPr="00290FC1" w:rsidRDefault="00290FC1" w:rsidP="00290FC1">
            <w:r w:rsidRPr="00290FC1">
              <w:t>申请部门</w:t>
            </w:r>
          </w:p>
        </w:tc>
      </w:tr>
      <w:tr w:rsidR="00290FC1" w:rsidRPr="00290FC1" w14:paraId="006BD0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344E8" w14:textId="77777777" w:rsidR="00290FC1" w:rsidRPr="00290FC1" w:rsidRDefault="00290FC1" w:rsidP="00290FC1">
            <w:r w:rsidRPr="00290FC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744EE" w14:textId="77777777" w:rsidR="00290FC1" w:rsidRPr="00290FC1" w:rsidRDefault="00290FC1" w:rsidP="00290FC1">
            <w:r w:rsidRPr="00290FC1"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C57B2" w14:textId="77777777" w:rsidR="00290FC1" w:rsidRPr="00290FC1" w:rsidRDefault="00290FC1" w:rsidP="00290FC1">
            <w:r w:rsidRPr="00290FC1">
              <w:t>物品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D1D9C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5AA43" w14:textId="77777777" w:rsidR="00290FC1" w:rsidRPr="00290FC1" w:rsidRDefault="00290FC1" w:rsidP="00290FC1">
            <w:r w:rsidRPr="00290FC1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195D8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E6094" w14:textId="77777777" w:rsidR="00290FC1" w:rsidRPr="00290FC1" w:rsidRDefault="00290FC1" w:rsidP="00290FC1">
            <w:r w:rsidRPr="00290FC1">
              <w:t>采购物品名称</w:t>
            </w:r>
          </w:p>
        </w:tc>
      </w:tr>
      <w:tr w:rsidR="00290FC1" w:rsidRPr="00290FC1" w14:paraId="5E024F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71E4C" w14:textId="77777777" w:rsidR="00290FC1" w:rsidRPr="00290FC1" w:rsidRDefault="00290FC1" w:rsidP="00290FC1">
            <w:r w:rsidRPr="00290FC1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215D0" w14:textId="77777777" w:rsidR="00290FC1" w:rsidRPr="00290FC1" w:rsidRDefault="00290FC1" w:rsidP="00290FC1">
            <w:r w:rsidRPr="00290FC1">
              <w:t>spec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BA773" w14:textId="77777777" w:rsidR="00290FC1" w:rsidRPr="00290FC1" w:rsidRDefault="00290FC1" w:rsidP="00290FC1">
            <w:r w:rsidRPr="00290FC1">
              <w:t>规格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3CD47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0937" w14:textId="77777777" w:rsidR="00290FC1" w:rsidRPr="00290FC1" w:rsidRDefault="00290FC1" w:rsidP="00290FC1">
            <w:r w:rsidRPr="00290FC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95674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660F5" w14:textId="77777777" w:rsidR="00290FC1" w:rsidRPr="00290FC1" w:rsidRDefault="00290FC1" w:rsidP="00290FC1">
            <w:r w:rsidRPr="00290FC1">
              <w:t>规格</w:t>
            </w:r>
          </w:p>
        </w:tc>
      </w:tr>
      <w:tr w:rsidR="00290FC1" w:rsidRPr="00290FC1" w14:paraId="027F8F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F7A78" w14:textId="77777777" w:rsidR="00290FC1" w:rsidRPr="00290FC1" w:rsidRDefault="00290FC1" w:rsidP="00290FC1">
            <w:r w:rsidRPr="00290FC1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A11C8" w14:textId="77777777" w:rsidR="00290FC1" w:rsidRPr="00290FC1" w:rsidRDefault="00290FC1" w:rsidP="00290FC1">
            <w:r w:rsidRPr="00290FC1">
              <w:t>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8E45F" w14:textId="77777777" w:rsidR="00290FC1" w:rsidRPr="00290FC1" w:rsidRDefault="00290FC1" w:rsidP="00290FC1">
            <w:r w:rsidRPr="00290FC1"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DEB9F" w14:textId="77777777" w:rsidR="00290FC1" w:rsidRPr="00290FC1" w:rsidRDefault="00290FC1" w:rsidP="00290FC1">
            <w:r w:rsidRPr="00290FC1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52E2C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907C1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B52AE" w14:textId="77777777" w:rsidR="00290FC1" w:rsidRPr="00290FC1" w:rsidRDefault="00290FC1" w:rsidP="00290FC1">
            <w:r w:rsidRPr="00290FC1">
              <w:t>采购数量</w:t>
            </w:r>
          </w:p>
        </w:tc>
      </w:tr>
      <w:tr w:rsidR="00290FC1" w:rsidRPr="00290FC1" w14:paraId="49E9C0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AC3EF" w14:textId="77777777" w:rsidR="00290FC1" w:rsidRPr="00290FC1" w:rsidRDefault="00290FC1" w:rsidP="00290FC1">
            <w:r w:rsidRPr="00290FC1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BA509" w14:textId="77777777" w:rsidR="00290FC1" w:rsidRPr="00290FC1" w:rsidRDefault="00290FC1" w:rsidP="00290FC1">
            <w:r w:rsidRPr="00290FC1">
              <w:t>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0264" w14:textId="77777777" w:rsidR="00290FC1" w:rsidRPr="00290FC1" w:rsidRDefault="00290FC1" w:rsidP="00290FC1">
            <w:r w:rsidRPr="00290FC1">
              <w:t>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3920A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67010" w14:textId="77777777" w:rsidR="00290FC1" w:rsidRPr="00290FC1" w:rsidRDefault="00290FC1" w:rsidP="00290FC1">
            <w:r w:rsidRPr="00290FC1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5D4FA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85962" w14:textId="77777777" w:rsidR="00290FC1" w:rsidRPr="00290FC1" w:rsidRDefault="00290FC1" w:rsidP="00290FC1">
            <w:r w:rsidRPr="00290FC1">
              <w:t>使用用途</w:t>
            </w:r>
          </w:p>
        </w:tc>
      </w:tr>
      <w:tr w:rsidR="00290FC1" w:rsidRPr="00290FC1" w14:paraId="2CEFB7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AD9AE" w14:textId="77777777" w:rsidR="00290FC1" w:rsidRPr="00290FC1" w:rsidRDefault="00290FC1" w:rsidP="00290FC1">
            <w:r w:rsidRPr="00290FC1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DA7AC" w14:textId="77777777" w:rsidR="00290FC1" w:rsidRPr="00290FC1" w:rsidRDefault="00290FC1" w:rsidP="00290FC1">
            <w:r w:rsidRPr="00290FC1">
              <w:t>filePath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66BEC" w14:textId="77777777" w:rsidR="00290FC1" w:rsidRPr="00290FC1" w:rsidRDefault="00290FC1" w:rsidP="00290FC1">
            <w:r w:rsidRPr="00290FC1">
              <w:t>文件路径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6E8B7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AA638" w14:textId="77777777" w:rsidR="00290FC1" w:rsidRPr="00290FC1" w:rsidRDefault="00290FC1" w:rsidP="00290FC1">
            <w:r w:rsidRPr="00290FC1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7A85A" w14:textId="77777777" w:rsidR="00290FC1" w:rsidRPr="00290FC1" w:rsidRDefault="00290FC1" w:rsidP="00290FC1">
            <w:r w:rsidRPr="00290FC1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28831" w14:textId="77777777" w:rsidR="00290FC1" w:rsidRPr="00290FC1" w:rsidRDefault="00290FC1" w:rsidP="00290FC1">
            <w:r w:rsidRPr="00290FC1">
              <w:t>附件路径</w:t>
            </w:r>
          </w:p>
        </w:tc>
      </w:tr>
    </w:tbl>
    <w:p w14:paraId="0363C686" w14:textId="77777777" w:rsidR="008579C1" w:rsidRPr="007D7582" w:rsidRDefault="008579C1" w:rsidP="008579C1"/>
    <w:p w14:paraId="25C3B6E8" w14:textId="77777777" w:rsidR="008579C1" w:rsidRDefault="008579C1" w:rsidP="008579C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p w14:paraId="604CACE8" w14:textId="77777777" w:rsidR="00290FC1" w:rsidRDefault="00290FC1" w:rsidP="008579C1">
      <w:pPr>
        <w:rPr>
          <w:lang w:val="x-none"/>
        </w:rPr>
      </w:pPr>
      <w:r>
        <w:rPr>
          <w:rFonts w:hint="eastAsia"/>
          <w:lang w:val="x-none"/>
        </w:rPr>
        <w:t xml:space="preserve"> 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469"/>
        <w:gridCol w:w="1281"/>
        <w:gridCol w:w="891"/>
        <w:gridCol w:w="1281"/>
        <w:gridCol w:w="782"/>
        <w:gridCol w:w="2766"/>
      </w:tblGrid>
      <w:tr w:rsidR="00290FC1" w:rsidRPr="00290FC1" w14:paraId="23F088C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23D2F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22C69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E8732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554D7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4A77B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9D853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CBC4B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参数说明</w:t>
            </w:r>
          </w:p>
        </w:tc>
      </w:tr>
      <w:tr w:rsidR="00290FC1" w:rsidRPr="00290FC1" w14:paraId="6D2083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BF3C3" w14:textId="77777777" w:rsidR="00290FC1" w:rsidRPr="00290FC1" w:rsidRDefault="00290FC1" w:rsidP="00290FC1">
            <w:r w:rsidRPr="00290FC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365E5" w14:textId="77777777" w:rsidR="00290FC1" w:rsidRPr="00290FC1" w:rsidRDefault="00290FC1" w:rsidP="00290FC1">
            <w:r w:rsidRPr="00290FC1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C4CD" w14:textId="77777777" w:rsidR="00290FC1" w:rsidRPr="00290FC1" w:rsidRDefault="00290FC1" w:rsidP="00290FC1">
            <w:r w:rsidRPr="00290FC1">
              <w:t>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2D8AB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EFD0C" w14:textId="77777777" w:rsidR="00290FC1" w:rsidRPr="00290FC1" w:rsidRDefault="00290FC1" w:rsidP="00290FC1">
            <w:r w:rsidRPr="00290FC1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EA8E6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25CD6" w14:textId="77777777" w:rsidR="00290FC1" w:rsidRPr="00290FC1" w:rsidRDefault="00290FC1" w:rsidP="00290FC1">
            <w:r w:rsidRPr="00290FC1">
              <w:t>提交成功</w:t>
            </w:r>
          </w:p>
        </w:tc>
      </w:tr>
      <w:tr w:rsidR="00290FC1" w:rsidRPr="00290FC1" w14:paraId="01BEC1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E5526" w14:textId="77777777" w:rsidR="00290FC1" w:rsidRPr="00290FC1" w:rsidRDefault="00290FC1" w:rsidP="00290FC1">
            <w:r w:rsidRPr="00290FC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54BFA" w14:textId="77777777" w:rsidR="00290FC1" w:rsidRPr="00290FC1" w:rsidRDefault="00290FC1" w:rsidP="00290FC1">
            <w:r w:rsidRPr="00290FC1">
              <w:t>purchaseNo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07FFF" w14:textId="77777777" w:rsidR="00290FC1" w:rsidRPr="00290FC1" w:rsidRDefault="00290FC1" w:rsidP="00290FC1">
            <w:r w:rsidRPr="00290FC1">
              <w:t>采购单号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B5319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FAA7D" w14:textId="77777777" w:rsidR="00290FC1" w:rsidRPr="00290FC1" w:rsidRDefault="00290FC1" w:rsidP="00290FC1">
            <w:r w:rsidRPr="00290FC1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C7765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D2C71" w14:textId="77777777" w:rsidR="00290FC1" w:rsidRPr="00290FC1" w:rsidRDefault="00290FC1" w:rsidP="00290FC1">
            <w:r w:rsidRPr="00290FC1">
              <w:t>系统生成唯一采购单号</w:t>
            </w:r>
          </w:p>
        </w:tc>
      </w:tr>
    </w:tbl>
    <w:p w14:paraId="0E0756D7" w14:textId="77777777" w:rsidR="008579C1" w:rsidRDefault="008579C1" w:rsidP="008579C1"/>
    <w:p w14:paraId="4A9B3340" w14:textId="77777777" w:rsidR="00290FC1" w:rsidRPr="00290FC1" w:rsidRDefault="00290FC1" w:rsidP="00290FC1">
      <w:r w:rsidRPr="00290FC1">
        <w:rPr>
          <w:b/>
          <w:bCs/>
        </w:rPr>
        <w:t>请求地址</w:t>
      </w:r>
      <w:r w:rsidRPr="00290FC1">
        <w:t>：</w:t>
      </w:r>
      <w:r w:rsidRPr="00290FC1">
        <w:t>/purchase/submit</w:t>
      </w:r>
    </w:p>
    <w:p w14:paraId="3F09F11F" w14:textId="77777777" w:rsidR="00290FC1" w:rsidRPr="00290FC1" w:rsidRDefault="00290FC1" w:rsidP="00290FC1">
      <w:r w:rsidRPr="00290FC1">
        <w:rPr>
          <w:b/>
          <w:bCs/>
        </w:rPr>
        <w:t>请求方式</w:t>
      </w:r>
      <w:r w:rsidRPr="00290FC1">
        <w:t>：</w:t>
      </w:r>
      <w:r w:rsidRPr="00290FC1">
        <w:t>POST</w:t>
      </w:r>
    </w:p>
    <w:p w14:paraId="7B74080D" w14:textId="77777777" w:rsidR="00290FC1" w:rsidRPr="00290FC1" w:rsidRDefault="00290FC1" w:rsidP="00290FC1">
      <w:r w:rsidRPr="00290FC1">
        <w:rPr>
          <w:b/>
          <w:bCs/>
        </w:rPr>
        <w:t>请求内容</w:t>
      </w:r>
      <w:r w:rsidRPr="00290FC1">
        <w:t>：</w:t>
      </w:r>
    </w:p>
    <w:p w14:paraId="2D65DA1A" w14:textId="77777777" w:rsidR="00290FC1" w:rsidRPr="00290FC1" w:rsidRDefault="00290FC1" w:rsidP="00290FC1">
      <w:r w:rsidRPr="00290FC1">
        <w:t>json</w:t>
      </w:r>
    </w:p>
    <w:p w14:paraId="376CE931" w14:textId="77777777" w:rsidR="00290FC1" w:rsidRPr="00290FC1" w:rsidRDefault="00290FC1" w:rsidP="00290FC1">
      <w:r w:rsidRPr="00290FC1">
        <w:t>{</w:t>
      </w:r>
    </w:p>
    <w:p w14:paraId="683ADD28" w14:textId="77777777" w:rsidR="00290FC1" w:rsidRPr="00290FC1" w:rsidRDefault="00290FC1" w:rsidP="00290FC1">
      <w:r w:rsidRPr="00290FC1">
        <w:t xml:space="preserve">  "dept": "</w:t>
      </w:r>
      <w:r w:rsidRPr="00290FC1">
        <w:t>教务处</w:t>
      </w:r>
      <w:r w:rsidRPr="00290FC1">
        <w:t>",</w:t>
      </w:r>
    </w:p>
    <w:p w14:paraId="35433800" w14:textId="77777777" w:rsidR="00290FC1" w:rsidRPr="00290FC1" w:rsidRDefault="00290FC1" w:rsidP="00290FC1">
      <w:r w:rsidRPr="00290FC1">
        <w:t xml:space="preserve">  "item": "</w:t>
      </w:r>
      <w:r w:rsidRPr="00290FC1">
        <w:t>笔记本电脑</w:t>
      </w:r>
      <w:r w:rsidRPr="00290FC1">
        <w:t>",</w:t>
      </w:r>
    </w:p>
    <w:p w14:paraId="6EC82420" w14:textId="77777777" w:rsidR="00290FC1" w:rsidRPr="00290FC1" w:rsidRDefault="00290FC1" w:rsidP="00290FC1">
      <w:r w:rsidRPr="00290FC1">
        <w:t xml:space="preserve">  "spec": "i5 16G",</w:t>
      </w:r>
    </w:p>
    <w:p w14:paraId="0F1ECE72" w14:textId="77777777" w:rsidR="00290FC1" w:rsidRPr="00290FC1" w:rsidRDefault="00290FC1" w:rsidP="00290FC1">
      <w:r w:rsidRPr="00290FC1">
        <w:t xml:space="preserve">  "num": 2,</w:t>
      </w:r>
    </w:p>
    <w:p w14:paraId="2BE2B7C4" w14:textId="77777777" w:rsidR="00290FC1" w:rsidRPr="00290FC1" w:rsidRDefault="00290FC1" w:rsidP="00290FC1">
      <w:r w:rsidRPr="00290FC1">
        <w:t xml:space="preserve">  "usage": "</w:t>
      </w:r>
      <w:r w:rsidRPr="00290FC1">
        <w:t>办公使用</w:t>
      </w:r>
      <w:r w:rsidRPr="00290FC1">
        <w:t>",</w:t>
      </w:r>
    </w:p>
    <w:p w14:paraId="33B0B791" w14:textId="77777777" w:rsidR="00290FC1" w:rsidRPr="00290FC1" w:rsidRDefault="00290FC1" w:rsidP="00290FC1">
      <w:r w:rsidRPr="00290FC1">
        <w:t xml:space="preserve">  "filePath": "upload/123.png"</w:t>
      </w:r>
    </w:p>
    <w:p w14:paraId="1D7EF598" w14:textId="77777777" w:rsidR="00290FC1" w:rsidRPr="00290FC1" w:rsidRDefault="00290FC1" w:rsidP="00290FC1">
      <w:r w:rsidRPr="00290FC1">
        <w:t>}</w:t>
      </w:r>
    </w:p>
    <w:p w14:paraId="2AA07960" w14:textId="77777777" w:rsidR="00290FC1" w:rsidRPr="00290FC1" w:rsidRDefault="00290FC1" w:rsidP="00290FC1">
      <w:r w:rsidRPr="00290FC1">
        <w:rPr>
          <w:b/>
          <w:bCs/>
        </w:rPr>
        <w:t>应答内容</w:t>
      </w:r>
      <w:r w:rsidRPr="00290FC1">
        <w:t>：</w:t>
      </w:r>
    </w:p>
    <w:p w14:paraId="695D1158" w14:textId="77777777" w:rsidR="00290FC1" w:rsidRPr="00290FC1" w:rsidRDefault="00290FC1" w:rsidP="00290FC1">
      <w:r w:rsidRPr="00290FC1">
        <w:lastRenderedPageBreak/>
        <w:t>json</w:t>
      </w:r>
    </w:p>
    <w:p w14:paraId="326F4306" w14:textId="77777777" w:rsidR="00290FC1" w:rsidRPr="00290FC1" w:rsidRDefault="00290FC1" w:rsidP="00290FC1">
      <w:r w:rsidRPr="00290FC1">
        <w:t>{</w:t>
      </w:r>
    </w:p>
    <w:p w14:paraId="716AFFCA" w14:textId="77777777" w:rsidR="00290FC1" w:rsidRPr="00290FC1" w:rsidRDefault="00290FC1" w:rsidP="00290FC1">
      <w:r w:rsidRPr="00290FC1">
        <w:t xml:space="preserve">  "msg": "</w:t>
      </w:r>
      <w:r w:rsidRPr="00290FC1">
        <w:t>提交成功</w:t>
      </w:r>
      <w:r w:rsidRPr="00290FC1">
        <w:t>",</w:t>
      </w:r>
    </w:p>
    <w:p w14:paraId="30E3D495" w14:textId="77777777" w:rsidR="00290FC1" w:rsidRPr="00290FC1" w:rsidRDefault="00290FC1" w:rsidP="00290FC1">
      <w:r w:rsidRPr="00290FC1">
        <w:t xml:space="preserve">  "purchaseNo": "CG20260422001"</w:t>
      </w:r>
    </w:p>
    <w:p w14:paraId="2F5F16B2" w14:textId="77777777" w:rsidR="00290FC1" w:rsidRPr="00290FC1" w:rsidRDefault="00290FC1" w:rsidP="00290FC1">
      <w:r w:rsidRPr="00290FC1">
        <w:t>}</w:t>
      </w:r>
    </w:p>
    <w:p w14:paraId="6DF677D6" w14:textId="77777777" w:rsidR="00290FC1" w:rsidRDefault="00290FC1" w:rsidP="008579C1"/>
    <w:p w14:paraId="23605065" w14:textId="77777777" w:rsidR="00290FC1" w:rsidRPr="00290FC1" w:rsidRDefault="00290FC1" w:rsidP="008579C1"/>
    <w:p w14:paraId="40F8EBB6" w14:textId="77777777" w:rsidR="00243E5E" w:rsidRDefault="00290FC1" w:rsidP="00243E5E">
      <w:pPr>
        <w:pStyle w:val="3"/>
      </w:pPr>
      <w:bookmarkStart w:id="113" w:name="_Toc228313742"/>
      <w:bookmarkStart w:id="114" w:name="_Toc228313888"/>
      <w:bookmarkStart w:id="115" w:name="_Toc232537032"/>
      <w:r>
        <w:rPr>
          <w:rFonts w:hint="eastAsia"/>
        </w:rPr>
        <w:t>生成</w:t>
      </w:r>
      <w:r>
        <w:rPr>
          <w:rFonts w:hint="eastAsia"/>
        </w:rPr>
        <w:t>AI</w:t>
      </w:r>
      <w:r>
        <w:rPr>
          <w:rFonts w:hint="eastAsia"/>
        </w:rPr>
        <w:t>采购单</w:t>
      </w:r>
      <w:bookmarkEnd w:id="113"/>
      <w:bookmarkEnd w:id="114"/>
      <w:bookmarkEnd w:id="115"/>
    </w:p>
    <w:p w14:paraId="287787B9" w14:textId="77777777" w:rsidR="00290FC1" w:rsidRDefault="00290FC1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/purchase/aiGenerate</w:t>
      </w:r>
    </w:p>
    <w:p w14:paraId="0C9E9F8C" w14:textId="77777777" w:rsidR="00290FC1" w:rsidRDefault="00290FC1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输入：文字描述</w:t>
      </w:r>
    </w:p>
    <w:p w14:paraId="3C5B8172" w14:textId="77777777" w:rsidR="00290FC1" w:rsidRDefault="00290FC1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输出：自动填充采购单信息</w:t>
      </w:r>
    </w:p>
    <w:p w14:paraId="1D81C61D" w14:textId="77777777" w:rsidR="00290FC1" w:rsidRPr="00290FC1" w:rsidRDefault="00290FC1" w:rsidP="00290FC1"/>
    <w:p w14:paraId="1699F5E5" w14:textId="77777777" w:rsidR="00243E5E" w:rsidRDefault="00243E5E" w:rsidP="00243E5E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221"/>
        <w:gridCol w:w="1515"/>
        <w:gridCol w:w="1054"/>
        <w:gridCol w:w="1515"/>
        <w:gridCol w:w="925"/>
        <w:gridCol w:w="2097"/>
      </w:tblGrid>
      <w:tr w:rsidR="00290FC1" w:rsidRPr="00290FC1" w14:paraId="1BE934E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AFDE0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A503F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53A82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25ADB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43DEF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89A0B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A75E3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参数说明</w:t>
            </w:r>
          </w:p>
        </w:tc>
      </w:tr>
      <w:tr w:rsidR="00290FC1" w:rsidRPr="00290FC1" w14:paraId="1AF372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F0E34" w14:textId="77777777" w:rsidR="00290FC1" w:rsidRPr="00290FC1" w:rsidRDefault="00290FC1" w:rsidP="00290FC1">
            <w:r w:rsidRPr="00290FC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0D900" w14:textId="77777777" w:rsidR="00290FC1" w:rsidRPr="00290FC1" w:rsidRDefault="00290FC1" w:rsidP="00290FC1">
            <w:r w:rsidRPr="00290FC1">
              <w:t>desc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1B55C" w14:textId="77777777" w:rsidR="00290FC1" w:rsidRPr="00290FC1" w:rsidRDefault="00290FC1" w:rsidP="00290FC1">
            <w:r w:rsidRPr="00290FC1">
              <w:t>文字描述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75488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28B2C" w14:textId="77777777" w:rsidR="00290FC1" w:rsidRPr="00290FC1" w:rsidRDefault="00290FC1" w:rsidP="00290FC1">
            <w:r w:rsidRPr="00290FC1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1DF72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5BE54" w14:textId="77777777" w:rsidR="00290FC1" w:rsidRPr="00290FC1" w:rsidRDefault="00290FC1" w:rsidP="00290FC1">
            <w:r w:rsidRPr="00290FC1">
              <w:t>用户需求描述</w:t>
            </w:r>
          </w:p>
        </w:tc>
      </w:tr>
    </w:tbl>
    <w:p w14:paraId="088C18AF" w14:textId="77777777" w:rsidR="00243E5E" w:rsidRPr="007D7582" w:rsidRDefault="00243E5E" w:rsidP="00243E5E"/>
    <w:p w14:paraId="019BA25B" w14:textId="77777777" w:rsidR="00243E5E" w:rsidRDefault="00243E5E" w:rsidP="00243E5E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189"/>
        <w:gridCol w:w="1476"/>
        <w:gridCol w:w="1265"/>
        <w:gridCol w:w="1476"/>
        <w:gridCol w:w="902"/>
        <w:gridCol w:w="2043"/>
      </w:tblGrid>
      <w:tr w:rsidR="00290FC1" w:rsidRPr="00290FC1" w14:paraId="1435ADD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03A0D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FD904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56105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7CC3F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32EAE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29FFC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037B4" w14:textId="77777777" w:rsidR="00290FC1" w:rsidRPr="00290FC1" w:rsidRDefault="00290FC1" w:rsidP="00290FC1">
            <w:pPr>
              <w:rPr>
                <w:b/>
                <w:bCs/>
              </w:rPr>
            </w:pPr>
            <w:r w:rsidRPr="00290FC1">
              <w:rPr>
                <w:b/>
                <w:bCs/>
              </w:rPr>
              <w:t>参数说明</w:t>
            </w:r>
          </w:p>
        </w:tc>
      </w:tr>
      <w:tr w:rsidR="00290FC1" w:rsidRPr="00290FC1" w14:paraId="47EEC7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BB6F9" w14:textId="77777777" w:rsidR="00290FC1" w:rsidRPr="00290FC1" w:rsidRDefault="00290FC1" w:rsidP="00290FC1">
            <w:r w:rsidRPr="00290FC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7576E" w14:textId="77777777" w:rsidR="00290FC1" w:rsidRPr="00290FC1" w:rsidRDefault="00290FC1" w:rsidP="00290FC1">
            <w:r w:rsidRPr="00290FC1">
              <w:t>dept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20328" w14:textId="77777777" w:rsidR="00290FC1" w:rsidRPr="00290FC1" w:rsidRDefault="00290FC1" w:rsidP="00290FC1">
            <w:r w:rsidRPr="00290FC1">
              <w:t>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FFA77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84E1F" w14:textId="77777777" w:rsidR="00290FC1" w:rsidRPr="00290FC1" w:rsidRDefault="00290FC1" w:rsidP="00290FC1">
            <w:r w:rsidRPr="00290FC1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9B927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0E85A" w14:textId="77777777" w:rsidR="00290FC1" w:rsidRPr="00290FC1" w:rsidRDefault="00290FC1" w:rsidP="00290FC1">
            <w:r w:rsidRPr="00290FC1">
              <w:t>自动识别部门</w:t>
            </w:r>
          </w:p>
        </w:tc>
      </w:tr>
      <w:tr w:rsidR="00290FC1" w:rsidRPr="00290FC1" w14:paraId="387388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7D97A" w14:textId="77777777" w:rsidR="00290FC1" w:rsidRPr="00290FC1" w:rsidRDefault="00290FC1" w:rsidP="00290FC1">
            <w:r w:rsidRPr="00290FC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EF249" w14:textId="77777777" w:rsidR="00290FC1" w:rsidRPr="00290FC1" w:rsidRDefault="00290FC1" w:rsidP="00290FC1">
            <w:r w:rsidRPr="00290FC1"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1D9F9" w14:textId="77777777" w:rsidR="00290FC1" w:rsidRPr="00290FC1" w:rsidRDefault="00290FC1" w:rsidP="00290FC1">
            <w:r w:rsidRPr="00290FC1">
              <w:t>物品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3FE3F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D9A18" w14:textId="77777777" w:rsidR="00290FC1" w:rsidRPr="00290FC1" w:rsidRDefault="00290FC1" w:rsidP="00290FC1">
            <w:r w:rsidRPr="00290FC1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D5114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C353F" w14:textId="77777777" w:rsidR="00290FC1" w:rsidRPr="00290FC1" w:rsidRDefault="00290FC1" w:rsidP="00290FC1">
            <w:r w:rsidRPr="00290FC1">
              <w:t>物品名称</w:t>
            </w:r>
          </w:p>
        </w:tc>
      </w:tr>
      <w:tr w:rsidR="00290FC1" w:rsidRPr="00290FC1" w14:paraId="0706E0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B75AD" w14:textId="77777777" w:rsidR="00290FC1" w:rsidRPr="00290FC1" w:rsidRDefault="00290FC1" w:rsidP="00290FC1">
            <w:r w:rsidRPr="00290FC1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E3481" w14:textId="77777777" w:rsidR="00290FC1" w:rsidRPr="00290FC1" w:rsidRDefault="00290FC1" w:rsidP="00290FC1">
            <w:r w:rsidRPr="00290FC1">
              <w:t>spec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11DB8" w14:textId="77777777" w:rsidR="00290FC1" w:rsidRPr="00290FC1" w:rsidRDefault="00290FC1" w:rsidP="00290FC1">
            <w:r w:rsidRPr="00290FC1">
              <w:t>规格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DE20D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5EE21" w14:textId="77777777" w:rsidR="00290FC1" w:rsidRPr="00290FC1" w:rsidRDefault="00290FC1" w:rsidP="00290FC1">
            <w:r w:rsidRPr="00290FC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D46EC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6AAE4" w14:textId="77777777" w:rsidR="00290FC1" w:rsidRPr="00290FC1" w:rsidRDefault="00290FC1" w:rsidP="00290FC1">
            <w:r w:rsidRPr="00290FC1">
              <w:t>规格</w:t>
            </w:r>
          </w:p>
        </w:tc>
      </w:tr>
      <w:tr w:rsidR="00290FC1" w:rsidRPr="00290FC1" w14:paraId="780B78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E729B" w14:textId="77777777" w:rsidR="00290FC1" w:rsidRPr="00290FC1" w:rsidRDefault="00290FC1" w:rsidP="00290FC1">
            <w:r w:rsidRPr="00290FC1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F6DBD" w14:textId="77777777" w:rsidR="00290FC1" w:rsidRPr="00290FC1" w:rsidRDefault="00290FC1" w:rsidP="00290FC1">
            <w:r w:rsidRPr="00290FC1">
              <w:t>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1C5CC" w14:textId="77777777" w:rsidR="00290FC1" w:rsidRPr="00290FC1" w:rsidRDefault="00290FC1" w:rsidP="00290FC1">
            <w:r w:rsidRPr="00290FC1"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E10A7" w14:textId="77777777" w:rsidR="00290FC1" w:rsidRPr="00290FC1" w:rsidRDefault="00290FC1" w:rsidP="00290FC1">
            <w:r w:rsidRPr="00290FC1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1C616" w14:textId="77777777" w:rsidR="00290FC1" w:rsidRPr="00290FC1" w:rsidRDefault="00290FC1" w:rsidP="00290FC1">
            <w:r w:rsidRPr="00290FC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917A7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D3D75" w14:textId="77777777" w:rsidR="00290FC1" w:rsidRPr="00290FC1" w:rsidRDefault="00290FC1" w:rsidP="00290FC1">
            <w:r w:rsidRPr="00290FC1">
              <w:t>数量</w:t>
            </w:r>
          </w:p>
        </w:tc>
      </w:tr>
      <w:tr w:rsidR="00290FC1" w:rsidRPr="00290FC1" w14:paraId="2B7BBA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C0119" w14:textId="77777777" w:rsidR="00290FC1" w:rsidRPr="00290FC1" w:rsidRDefault="00290FC1" w:rsidP="00290FC1">
            <w:r w:rsidRPr="00290FC1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31A7D" w14:textId="77777777" w:rsidR="00290FC1" w:rsidRPr="00290FC1" w:rsidRDefault="00290FC1" w:rsidP="00290FC1">
            <w:r w:rsidRPr="00290FC1">
              <w:t>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BF15E" w14:textId="77777777" w:rsidR="00290FC1" w:rsidRPr="00290FC1" w:rsidRDefault="00290FC1" w:rsidP="00290FC1">
            <w:r w:rsidRPr="00290FC1">
              <w:t>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799B0" w14:textId="77777777" w:rsidR="00290FC1" w:rsidRPr="00290FC1" w:rsidRDefault="00290FC1" w:rsidP="00290FC1">
            <w:r w:rsidRPr="00290FC1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FB632" w14:textId="77777777" w:rsidR="00290FC1" w:rsidRPr="00290FC1" w:rsidRDefault="00290FC1" w:rsidP="00290FC1">
            <w:r w:rsidRPr="00290FC1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DA463" w14:textId="77777777" w:rsidR="00290FC1" w:rsidRPr="00290FC1" w:rsidRDefault="00290FC1" w:rsidP="00290FC1">
            <w:r w:rsidRPr="00290FC1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82623" w14:textId="77777777" w:rsidR="00290FC1" w:rsidRPr="00290FC1" w:rsidRDefault="00290FC1" w:rsidP="00290FC1">
            <w:r w:rsidRPr="00290FC1">
              <w:t>用途</w:t>
            </w:r>
          </w:p>
        </w:tc>
      </w:tr>
    </w:tbl>
    <w:p w14:paraId="44B712EA" w14:textId="77777777" w:rsidR="00243E5E" w:rsidRDefault="00243E5E" w:rsidP="00243E5E">
      <w:pPr>
        <w:rPr>
          <w:lang w:val="x-none"/>
        </w:rPr>
      </w:pPr>
    </w:p>
    <w:p w14:paraId="3E5D6E54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b/>
          <w:bCs/>
          <w:color w:val="000000"/>
        </w:rPr>
        <w:t>请求地址</w:t>
      </w:r>
      <w:r w:rsidRPr="00290FC1">
        <w:rPr>
          <w:rFonts w:ascii="Arial" w:hAnsi="Arial" w:cs="Arial"/>
          <w:color w:val="000000"/>
        </w:rPr>
        <w:t>：</w:t>
      </w:r>
      <w:r w:rsidRPr="00290FC1">
        <w:rPr>
          <w:rFonts w:ascii="Arial" w:hAnsi="Arial" w:cs="Arial"/>
          <w:color w:val="000000"/>
        </w:rPr>
        <w:t>/purchase/aiGenerate</w:t>
      </w:r>
    </w:p>
    <w:p w14:paraId="215E65C2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b/>
          <w:bCs/>
          <w:color w:val="000000"/>
        </w:rPr>
        <w:t>请求方式</w:t>
      </w:r>
      <w:r w:rsidRPr="00290FC1">
        <w:rPr>
          <w:rFonts w:ascii="Arial" w:hAnsi="Arial" w:cs="Arial"/>
          <w:color w:val="000000"/>
        </w:rPr>
        <w:t>：</w:t>
      </w:r>
      <w:r w:rsidRPr="00290FC1">
        <w:rPr>
          <w:rFonts w:ascii="Arial" w:hAnsi="Arial" w:cs="Arial"/>
          <w:color w:val="000000"/>
        </w:rPr>
        <w:t>POST</w:t>
      </w:r>
    </w:p>
    <w:p w14:paraId="3D7283C4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b/>
          <w:bCs/>
          <w:color w:val="000000"/>
        </w:rPr>
        <w:t>请求内容</w:t>
      </w:r>
      <w:r w:rsidRPr="00290FC1">
        <w:rPr>
          <w:rFonts w:ascii="Arial" w:hAnsi="Arial" w:cs="Arial"/>
          <w:color w:val="000000"/>
        </w:rPr>
        <w:t>：</w:t>
      </w:r>
    </w:p>
    <w:p w14:paraId="6D35CA32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json</w:t>
      </w:r>
    </w:p>
    <w:p w14:paraId="439AD1C1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{</w:t>
      </w:r>
    </w:p>
    <w:p w14:paraId="256DC10A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lastRenderedPageBreak/>
        <w:t xml:space="preserve">  "desc": "</w:t>
      </w:r>
      <w:r w:rsidRPr="00290FC1">
        <w:rPr>
          <w:rFonts w:ascii="Arial" w:hAnsi="Arial" w:cs="Arial"/>
          <w:color w:val="000000"/>
        </w:rPr>
        <w:t>需要采购</w:t>
      </w:r>
      <w:r w:rsidRPr="00290FC1">
        <w:rPr>
          <w:rFonts w:ascii="Arial" w:hAnsi="Arial" w:cs="Arial"/>
          <w:color w:val="000000"/>
        </w:rPr>
        <w:t>10</w:t>
      </w:r>
      <w:r w:rsidRPr="00290FC1">
        <w:rPr>
          <w:rFonts w:ascii="Arial" w:hAnsi="Arial" w:cs="Arial"/>
          <w:color w:val="000000"/>
        </w:rPr>
        <w:t>台办公电脑，用于教师办公</w:t>
      </w:r>
      <w:r w:rsidRPr="00290FC1">
        <w:rPr>
          <w:rFonts w:ascii="Arial" w:hAnsi="Arial" w:cs="Arial"/>
          <w:color w:val="000000"/>
        </w:rPr>
        <w:t>"</w:t>
      </w:r>
    </w:p>
    <w:p w14:paraId="7E9373FF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}</w:t>
      </w:r>
    </w:p>
    <w:p w14:paraId="79D5F5E5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b/>
          <w:bCs/>
          <w:color w:val="000000"/>
        </w:rPr>
        <w:t>应答内容</w:t>
      </w:r>
      <w:r w:rsidRPr="00290FC1">
        <w:rPr>
          <w:rFonts w:ascii="Arial" w:hAnsi="Arial" w:cs="Arial"/>
          <w:color w:val="000000"/>
        </w:rPr>
        <w:t>：</w:t>
      </w:r>
    </w:p>
    <w:p w14:paraId="20474090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json</w:t>
      </w:r>
    </w:p>
    <w:p w14:paraId="68849D37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{</w:t>
      </w:r>
    </w:p>
    <w:p w14:paraId="42903D11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 xml:space="preserve">  "dept": "</w:t>
      </w:r>
      <w:r w:rsidRPr="00290FC1">
        <w:rPr>
          <w:rFonts w:ascii="Arial" w:hAnsi="Arial" w:cs="Arial"/>
          <w:color w:val="000000"/>
        </w:rPr>
        <w:t>教务处</w:t>
      </w:r>
      <w:r w:rsidRPr="00290FC1">
        <w:rPr>
          <w:rFonts w:ascii="Arial" w:hAnsi="Arial" w:cs="Arial"/>
          <w:color w:val="000000"/>
        </w:rPr>
        <w:t>",</w:t>
      </w:r>
    </w:p>
    <w:p w14:paraId="32839935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 xml:space="preserve">  "item": "</w:t>
      </w:r>
      <w:r w:rsidRPr="00290FC1">
        <w:rPr>
          <w:rFonts w:ascii="Arial" w:hAnsi="Arial" w:cs="Arial"/>
          <w:color w:val="000000"/>
        </w:rPr>
        <w:t>电脑</w:t>
      </w:r>
      <w:r w:rsidRPr="00290FC1">
        <w:rPr>
          <w:rFonts w:ascii="Arial" w:hAnsi="Arial" w:cs="Arial"/>
          <w:color w:val="000000"/>
        </w:rPr>
        <w:t>",</w:t>
      </w:r>
    </w:p>
    <w:p w14:paraId="7D994C89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 xml:space="preserve">  "spec": "i5 16G 512G",</w:t>
      </w:r>
    </w:p>
    <w:p w14:paraId="7D1A0C24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 xml:space="preserve">  "num": 10,</w:t>
      </w:r>
    </w:p>
    <w:p w14:paraId="6B50C254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 xml:space="preserve">  "usage": "</w:t>
      </w:r>
      <w:r w:rsidRPr="00290FC1">
        <w:rPr>
          <w:rFonts w:ascii="Arial" w:hAnsi="Arial" w:cs="Arial"/>
          <w:color w:val="000000"/>
        </w:rPr>
        <w:t>办公</w:t>
      </w:r>
      <w:r w:rsidRPr="00290FC1">
        <w:rPr>
          <w:rFonts w:ascii="Arial" w:hAnsi="Arial" w:cs="Arial"/>
          <w:color w:val="000000"/>
        </w:rPr>
        <w:t>"</w:t>
      </w:r>
    </w:p>
    <w:p w14:paraId="143BF718" w14:textId="77777777" w:rsidR="00290FC1" w:rsidRPr="00290FC1" w:rsidRDefault="00290FC1" w:rsidP="00290FC1">
      <w:pPr>
        <w:rPr>
          <w:rFonts w:ascii="Arial" w:hAnsi="Arial" w:cs="Arial"/>
          <w:color w:val="000000"/>
        </w:rPr>
      </w:pPr>
      <w:r w:rsidRPr="00290FC1">
        <w:rPr>
          <w:rFonts w:ascii="Arial" w:hAnsi="Arial" w:cs="Arial"/>
          <w:color w:val="000000"/>
        </w:rPr>
        <w:t>}</w:t>
      </w:r>
    </w:p>
    <w:p w14:paraId="5B8320D2" w14:textId="77777777" w:rsidR="008E032E" w:rsidRDefault="008E032E" w:rsidP="0097163E">
      <w:pPr>
        <w:rPr>
          <w:rFonts w:ascii="Arial" w:hAnsi="Arial" w:cs="Arial"/>
          <w:color w:val="000000"/>
        </w:rPr>
      </w:pPr>
    </w:p>
    <w:p w14:paraId="508EEE9B" w14:textId="77777777" w:rsidR="00290FC1" w:rsidRDefault="00290FC1" w:rsidP="0097163E"/>
    <w:p w14:paraId="166493BE" w14:textId="77777777" w:rsidR="00305539" w:rsidRDefault="00290FC1" w:rsidP="00305539">
      <w:pPr>
        <w:pStyle w:val="3"/>
      </w:pPr>
      <w:bookmarkStart w:id="116" w:name="_Toc228313743"/>
      <w:bookmarkStart w:id="117" w:name="_Toc228313889"/>
      <w:bookmarkStart w:id="118" w:name="_Toc232537033"/>
      <w:r>
        <w:rPr>
          <w:rFonts w:hint="eastAsia"/>
        </w:rPr>
        <w:t>我的采购记录</w:t>
      </w:r>
      <w:bookmarkEnd w:id="116"/>
      <w:bookmarkEnd w:id="117"/>
      <w:bookmarkEnd w:id="118"/>
    </w:p>
    <w:p w14:paraId="2B8494ED" w14:textId="77777777" w:rsidR="00290FC1" w:rsidRDefault="00290FC1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/purchase/myList</w:t>
      </w:r>
    </w:p>
    <w:p w14:paraId="185204B8" w14:textId="77777777" w:rsidR="00290FC1" w:rsidRDefault="00290FC1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输出：当前登录人采购单列表</w:t>
      </w:r>
    </w:p>
    <w:p w14:paraId="1D8BB84D" w14:textId="77777777" w:rsidR="00290FC1" w:rsidRPr="00290FC1" w:rsidRDefault="00290FC1" w:rsidP="00290FC1"/>
    <w:p w14:paraId="142A10F5" w14:textId="77777777" w:rsidR="00305539" w:rsidRDefault="00305539" w:rsidP="00305539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AA7368" w:rsidRPr="00AA7368" w14:paraId="4AD06DE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9363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179BB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7B2AE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E9C72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49615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E8735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5E575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43B0DB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4294E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163A3" w14:textId="77777777" w:rsidR="00AA7368" w:rsidRPr="00AA7368" w:rsidRDefault="00AA7368" w:rsidP="00AA7368">
            <w:r w:rsidRPr="00AA7368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836EF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05D0C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E5040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99E9D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6AE14" w14:textId="77777777" w:rsidR="00AA7368" w:rsidRPr="00AA7368" w:rsidRDefault="00AA7368" w:rsidP="00AA7368">
            <w:r w:rsidRPr="00AA7368">
              <w:t>无参数</w:t>
            </w:r>
          </w:p>
        </w:tc>
      </w:tr>
    </w:tbl>
    <w:p w14:paraId="72EF28F0" w14:textId="77777777" w:rsidR="00305539" w:rsidRPr="007D7582" w:rsidRDefault="00305539" w:rsidP="00305539"/>
    <w:p w14:paraId="5C026ADC" w14:textId="77777777" w:rsidR="00305539" w:rsidRDefault="00305539" w:rsidP="00305539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586"/>
        <w:gridCol w:w="1558"/>
        <w:gridCol w:w="882"/>
        <w:gridCol w:w="1309"/>
        <w:gridCol w:w="800"/>
        <w:gridCol w:w="2319"/>
      </w:tblGrid>
      <w:tr w:rsidR="00AA7368" w:rsidRPr="00AA7368" w14:paraId="047EFAA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A5482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8F037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46AE3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5587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E8F9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75199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227D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4A8D26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1F40B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BFFA5" w14:textId="77777777" w:rsidR="00AA7368" w:rsidRPr="00AA7368" w:rsidRDefault="00AA7368" w:rsidP="00AA7368">
            <w:r w:rsidRPr="00AA7368">
              <w:t>purchaseList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B38E2" w14:textId="77777777" w:rsidR="00AA7368" w:rsidRPr="00AA7368" w:rsidRDefault="00AA7368" w:rsidP="00AA7368">
            <w:r w:rsidRPr="00AA7368">
              <w:t>采购单列表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1E4B5" w14:textId="77777777" w:rsidR="00AA7368" w:rsidRPr="00AA7368" w:rsidRDefault="00AA7368" w:rsidP="00AA7368">
            <w:r w:rsidRPr="00AA7368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FCCD9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25EA7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5DA86" w14:textId="77777777" w:rsidR="00AA7368" w:rsidRPr="00AA7368" w:rsidRDefault="00AA7368" w:rsidP="00AA7368">
            <w:r w:rsidRPr="00AA7368">
              <w:t>当前用户采购记录</w:t>
            </w:r>
          </w:p>
        </w:tc>
      </w:tr>
    </w:tbl>
    <w:p w14:paraId="2416E097" w14:textId="77777777" w:rsidR="00305539" w:rsidRDefault="00305539" w:rsidP="00305539">
      <w:pPr>
        <w:rPr>
          <w:lang w:val="x-none"/>
        </w:rPr>
      </w:pPr>
    </w:p>
    <w:p w14:paraId="1CB2D155" w14:textId="77777777" w:rsidR="00AA7368" w:rsidRPr="00AA7368" w:rsidRDefault="00AA7368" w:rsidP="00AA7368">
      <w:r w:rsidRPr="00AA7368">
        <w:rPr>
          <w:b/>
          <w:bCs/>
        </w:rPr>
        <w:t>请求地址</w:t>
      </w:r>
      <w:r w:rsidRPr="00AA7368">
        <w:t>：</w:t>
      </w:r>
      <w:r w:rsidRPr="00AA7368">
        <w:t>/purchase/myList</w:t>
      </w:r>
    </w:p>
    <w:p w14:paraId="13156081" w14:textId="77777777" w:rsidR="00AA7368" w:rsidRPr="00AA7368" w:rsidRDefault="00AA7368" w:rsidP="00AA7368">
      <w:r w:rsidRPr="00AA7368">
        <w:rPr>
          <w:b/>
          <w:bCs/>
        </w:rPr>
        <w:t>请求方式</w:t>
      </w:r>
      <w:r w:rsidRPr="00AA7368">
        <w:t>：</w:t>
      </w:r>
      <w:r w:rsidRPr="00AA7368">
        <w:t>GET</w:t>
      </w:r>
    </w:p>
    <w:p w14:paraId="3623F84D" w14:textId="77777777" w:rsidR="00AA7368" w:rsidRPr="00AA7368" w:rsidRDefault="00AA7368" w:rsidP="00AA7368">
      <w:r w:rsidRPr="00AA7368">
        <w:rPr>
          <w:b/>
          <w:bCs/>
        </w:rPr>
        <w:t>请求内容</w:t>
      </w:r>
      <w:r w:rsidRPr="00AA7368">
        <w:t>：</w:t>
      </w:r>
    </w:p>
    <w:p w14:paraId="1CF967BC" w14:textId="77777777" w:rsidR="00AA7368" w:rsidRPr="00AA7368" w:rsidRDefault="00AA7368" w:rsidP="00AA7368">
      <w:r w:rsidRPr="00AA7368">
        <w:t>json</w:t>
      </w:r>
    </w:p>
    <w:p w14:paraId="270D4EE5" w14:textId="77777777" w:rsidR="00AA7368" w:rsidRDefault="00AA7368" w:rsidP="00AA7368">
      <w:r w:rsidRPr="00AA7368">
        <w:t>{}</w:t>
      </w:r>
    </w:p>
    <w:p w14:paraId="4498787D" w14:textId="77777777" w:rsidR="00AA7368" w:rsidRPr="00AA7368" w:rsidRDefault="00AA7368" w:rsidP="00AA7368">
      <w:r>
        <w:rPr>
          <w:rFonts w:hint="eastAsia"/>
        </w:rPr>
        <w:t>应答内容</w:t>
      </w:r>
    </w:p>
    <w:p w14:paraId="28533053" w14:textId="77777777" w:rsidR="00AA7368" w:rsidRPr="00AA7368" w:rsidRDefault="00AA7368" w:rsidP="00AA7368">
      <w:r w:rsidRPr="00AA7368">
        <w:lastRenderedPageBreak/>
        <w:t>{</w:t>
      </w:r>
    </w:p>
    <w:p w14:paraId="1A719C9F" w14:textId="77777777" w:rsidR="00AA7368" w:rsidRPr="00AA7368" w:rsidRDefault="00AA7368" w:rsidP="00AA7368">
      <w:r w:rsidRPr="00AA7368">
        <w:t xml:space="preserve">  "purchaseList": [</w:t>
      </w:r>
    </w:p>
    <w:p w14:paraId="139249A5" w14:textId="77777777" w:rsidR="00AA7368" w:rsidRPr="00AA7368" w:rsidRDefault="00AA7368" w:rsidP="00AA7368">
      <w:r w:rsidRPr="00AA7368">
        <w:t xml:space="preserve">    {</w:t>
      </w:r>
    </w:p>
    <w:p w14:paraId="6E1FF629" w14:textId="77777777" w:rsidR="00AA7368" w:rsidRPr="00AA7368" w:rsidRDefault="00AA7368" w:rsidP="00AA7368">
      <w:r w:rsidRPr="00AA7368">
        <w:t xml:space="preserve">      "purchaseNo": "CG20260422001",</w:t>
      </w:r>
    </w:p>
    <w:p w14:paraId="5B337E13" w14:textId="77777777" w:rsidR="00AA7368" w:rsidRPr="00AA7368" w:rsidRDefault="00AA7368" w:rsidP="00AA7368">
      <w:r w:rsidRPr="00AA7368">
        <w:t xml:space="preserve">      "dept": "</w:t>
      </w:r>
      <w:r w:rsidRPr="00AA7368">
        <w:t>教务处</w:t>
      </w:r>
      <w:r w:rsidRPr="00AA7368">
        <w:t>",</w:t>
      </w:r>
    </w:p>
    <w:p w14:paraId="6178906B" w14:textId="77777777" w:rsidR="00AA7368" w:rsidRPr="00AA7368" w:rsidRDefault="00AA7368" w:rsidP="00AA7368">
      <w:r w:rsidRPr="00AA7368">
        <w:t xml:space="preserve">      "item": "</w:t>
      </w:r>
      <w:r w:rsidRPr="00AA7368">
        <w:t>电脑</w:t>
      </w:r>
      <w:r w:rsidRPr="00AA7368">
        <w:t>",</w:t>
      </w:r>
    </w:p>
    <w:p w14:paraId="694939D3" w14:textId="77777777" w:rsidR="00AA7368" w:rsidRPr="00AA7368" w:rsidRDefault="00AA7368" w:rsidP="00AA7368">
      <w:r w:rsidRPr="00AA7368">
        <w:t xml:space="preserve">      "status": "</w:t>
      </w:r>
      <w:r w:rsidRPr="00AA7368">
        <w:t>待审核</w:t>
      </w:r>
      <w:r w:rsidRPr="00AA7368">
        <w:t>"</w:t>
      </w:r>
    </w:p>
    <w:p w14:paraId="393C5581" w14:textId="77777777" w:rsidR="00AA7368" w:rsidRPr="00AA7368" w:rsidRDefault="00AA7368" w:rsidP="00AA7368">
      <w:r w:rsidRPr="00AA7368">
        <w:t xml:space="preserve">    }</w:t>
      </w:r>
    </w:p>
    <w:p w14:paraId="5AA90762" w14:textId="77777777" w:rsidR="00AA7368" w:rsidRPr="00AA7368" w:rsidRDefault="00AA7368" w:rsidP="00AA7368">
      <w:r w:rsidRPr="00AA7368">
        <w:t xml:space="preserve">  ]</w:t>
      </w:r>
    </w:p>
    <w:p w14:paraId="218D2C6B" w14:textId="77777777" w:rsidR="00AA7368" w:rsidRDefault="00AA7368" w:rsidP="00AA7368">
      <w:pPr>
        <w:rPr>
          <w:lang w:val="x-none"/>
        </w:rPr>
      </w:pPr>
      <w:r w:rsidRPr="00AA7368">
        <w:t>}</w:t>
      </w:r>
    </w:p>
    <w:p w14:paraId="3FEDDB57" w14:textId="77777777" w:rsidR="004B3D94" w:rsidRDefault="004B3D94" w:rsidP="006F3760">
      <w:pPr>
        <w:rPr>
          <w:rFonts w:ascii="宋体" w:hAnsi="宋体" w:cs="Arial" w:hint="eastAsia"/>
          <w:color w:val="000000"/>
        </w:rPr>
      </w:pPr>
    </w:p>
    <w:p w14:paraId="2304639C" w14:textId="77777777" w:rsidR="004B3D94" w:rsidRDefault="00AA7368" w:rsidP="004B3D94">
      <w:pPr>
        <w:pStyle w:val="3"/>
        <w:rPr>
          <w:rFonts w:ascii="宋体" w:hAnsi="宋体" w:cs="Arial" w:hint="eastAsia"/>
          <w:color w:val="000000"/>
        </w:rPr>
      </w:pPr>
      <w:bookmarkStart w:id="119" w:name="_Toc228313744"/>
      <w:bookmarkStart w:id="120" w:name="_Toc228313890"/>
      <w:bookmarkStart w:id="121" w:name="_Toc232537034"/>
      <w:r>
        <w:rPr>
          <w:rFonts w:ascii="宋体" w:hAnsi="宋体" w:cs="Arial" w:hint="eastAsia"/>
          <w:color w:val="000000"/>
        </w:rPr>
        <w:t>文件上传</w:t>
      </w:r>
      <w:bookmarkEnd w:id="119"/>
      <w:bookmarkEnd w:id="120"/>
      <w:bookmarkEnd w:id="121"/>
    </w:p>
    <w:p w14:paraId="7A6E2AB0" w14:textId="77777777" w:rsidR="00AA7368" w:rsidRDefault="00AA7368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/upload</w:t>
      </w:r>
    </w:p>
    <w:p w14:paraId="6F68AC07" w14:textId="77777777" w:rsidR="00AA7368" w:rsidRDefault="00AA7368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功能：上传图片到项目</w:t>
      </w:r>
      <w:r>
        <w:rPr>
          <w:rFonts w:ascii="Arial" w:eastAsia="等线" w:hAnsi="Arial" w:cs="Arial"/>
        </w:rPr>
        <w:t xml:space="preserve"> upload </w:t>
      </w:r>
      <w:r>
        <w:rPr>
          <w:rFonts w:ascii="Arial" w:eastAsia="等线" w:hAnsi="Arial" w:cs="Arial"/>
        </w:rPr>
        <w:t>目录</w:t>
      </w:r>
    </w:p>
    <w:p w14:paraId="1D9C7FC2" w14:textId="77777777" w:rsidR="00AA7368" w:rsidRDefault="00AA7368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输出：文件访问路径</w:t>
      </w:r>
      <w:r>
        <w:rPr>
          <w:rFonts w:ascii="Arial" w:eastAsia="等线" w:hAnsi="Arial" w:cs="Arial"/>
        </w:rPr>
        <w:t xml:space="preserve"> upload/xxx.png</w:t>
      </w:r>
    </w:p>
    <w:p w14:paraId="17DDE8A8" w14:textId="77777777" w:rsidR="00AA7368" w:rsidRPr="00AA7368" w:rsidRDefault="00AA7368" w:rsidP="00AA7368"/>
    <w:p w14:paraId="37332AD5" w14:textId="77777777" w:rsidR="004B3D94" w:rsidRDefault="004B3D94" w:rsidP="004B3D94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199"/>
        <w:gridCol w:w="1489"/>
        <w:gridCol w:w="909"/>
        <w:gridCol w:w="1489"/>
        <w:gridCol w:w="909"/>
        <w:gridCol w:w="2349"/>
      </w:tblGrid>
      <w:tr w:rsidR="00AA7368" w:rsidRPr="00AA7368" w14:paraId="15D6C1E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EF0E4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C278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64C6D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EC34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60774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8E1BB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88EA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23804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A0EE3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A1559" w14:textId="77777777" w:rsidR="00AA7368" w:rsidRPr="00AA7368" w:rsidRDefault="00AA7368" w:rsidP="00AA7368">
            <w:r w:rsidRPr="00AA7368"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1CCFA" w14:textId="77777777" w:rsidR="00AA7368" w:rsidRPr="00AA7368" w:rsidRDefault="00AA7368" w:rsidP="00AA7368">
            <w:r w:rsidRPr="00AA7368">
              <w:t>上传文件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15DE7" w14:textId="77777777" w:rsidR="00AA7368" w:rsidRPr="00AA7368" w:rsidRDefault="00AA7368" w:rsidP="00AA7368">
            <w:r w:rsidRPr="00AA7368"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C1A8B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3261A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9AAF4" w14:textId="77777777" w:rsidR="00AA7368" w:rsidRPr="00AA7368" w:rsidRDefault="00AA7368" w:rsidP="00AA7368">
            <w:r w:rsidRPr="00AA7368">
              <w:t>图片或附件文件</w:t>
            </w:r>
          </w:p>
        </w:tc>
      </w:tr>
    </w:tbl>
    <w:p w14:paraId="0B590CD8" w14:textId="77777777" w:rsidR="004B3D94" w:rsidRPr="007D7582" w:rsidRDefault="004B3D94" w:rsidP="004B3D94"/>
    <w:p w14:paraId="724E6014" w14:textId="77777777" w:rsidR="004B3D94" w:rsidRDefault="004B3D94" w:rsidP="004B3D94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138"/>
        <w:gridCol w:w="1910"/>
        <w:gridCol w:w="960"/>
        <w:gridCol w:w="1380"/>
        <w:gridCol w:w="843"/>
        <w:gridCol w:w="2178"/>
      </w:tblGrid>
      <w:tr w:rsidR="00AA7368" w:rsidRPr="00AA7368" w14:paraId="6883196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8E683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043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D5BA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335E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76CA2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F3F8C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59648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0E1E13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1742F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2EFAB" w14:textId="77777777" w:rsidR="00AA7368" w:rsidRPr="00AA7368" w:rsidRDefault="00AA7368" w:rsidP="00AA7368">
            <w:r w:rsidRPr="00AA7368">
              <w:t>filePath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11643" w14:textId="77777777" w:rsidR="00AA7368" w:rsidRPr="00AA7368" w:rsidRDefault="00AA7368" w:rsidP="00AA7368">
            <w:r w:rsidRPr="00AA7368">
              <w:t>文件访问路径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FE972" w14:textId="77777777" w:rsidR="00AA7368" w:rsidRPr="00AA7368" w:rsidRDefault="00AA7368" w:rsidP="00AA7368">
            <w:r w:rsidRPr="00AA736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BA3D7" w14:textId="77777777" w:rsidR="00AA7368" w:rsidRPr="00AA7368" w:rsidRDefault="00AA7368" w:rsidP="00AA7368">
            <w:r w:rsidRPr="00AA7368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93862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4FA2C" w14:textId="77777777" w:rsidR="00AA7368" w:rsidRPr="00AA7368" w:rsidRDefault="00AA7368" w:rsidP="00AA7368">
            <w:r w:rsidRPr="00AA7368">
              <w:t>上传后保存路径</w:t>
            </w:r>
          </w:p>
        </w:tc>
      </w:tr>
    </w:tbl>
    <w:p w14:paraId="32D05B64" w14:textId="77777777" w:rsidR="004B3D94" w:rsidRDefault="004B3D94" w:rsidP="004B3D94">
      <w:pPr>
        <w:rPr>
          <w:lang w:val="x-none"/>
        </w:rPr>
      </w:pPr>
    </w:p>
    <w:p w14:paraId="7E4ECE9C" w14:textId="77777777" w:rsidR="00AA7368" w:rsidRPr="00AA7368" w:rsidRDefault="00AA7368" w:rsidP="00AA7368">
      <w:r w:rsidRPr="00AA7368">
        <w:rPr>
          <w:b/>
          <w:bCs/>
        </w:rPr>
        <w:t>请求地址</w:t>
      </w:r>
      <w:r w:rsidRPr="00AA7368">
        <w:t>：</w:t>
      </w:r>
      <w:r w:rsidRPr="00AA7368">
        <w:t>/upload</w:t>
      </w:r>
    </w:p>
    <w:p w14:paraId="30593B39" w14:textId="77777777" w:rsidR="00AA7368" w:rsidRPr="00AA7368" w:rsidRDefault="00AA7368" w:rsidP="00AA7368">
      <w:r w:rsidRPr="00AA7368">
        <w:rPr>
          <w:b/>
          <w:bCs/>
        </w:rPr>
        <w:t>请求方式</w:t>
      </w:r>
      <w:r w:rsidRPr="00AA7368">
        <w:t>：</w:t>
      </w:r>
      <w:r w:rsidRPr="00AA7368">
        <w:t>POST</w:t>
      </w:r>
    </w:p>
    <w:p w14:paraId="6A41B99E" w14:textId="77777777" w:rsidR="00AA7368" w:rsidRPr="00AA7368" w:rsidRDefault="00AA7368" w:rsidP="00AA7368">
      <w:r w:rsidRPr="00AA7368">
        <w:rPr>
          <w:b/>
          <w:bCs/>
        </w:rPr>
        <w:t>请求内容</w:t>
      </w:r>
      <w:r w:rsidRPr="00AA7368">
        <w:t>：</w:t>
      </w:r>
    </w:p>
    <w:p w14:paraId="767AE046" w14:textId="77777777" w:rsidR="00AA7368" w:rsidRPr="00AA7368" w:rsidRDefault="00AA7368" w:rsidP="00AA7368">
      <w:r w:rsidRPr="00AA7368">
        <w:t>json</w:t>
      </w:r>
    </w:p>
    <w:p w14:paraId="62FAE3A0" w14:textId="77777777" w:rsidR="00AA7368" w:rsidRPr="00AA7368" w:rsidRDefault="00AA7368" w:rsidP="00AA7368">
      <w:r w:rsidRPr="00AA7368">
        <w:t>{}</w:t>
      </w:r>
    </w:p>
    <w:p w14:paraId="4DFB5740" w14:textId="77777777" w:rsidR="00AA7368" w:rsidRPr="00AA7368" w:rsidRDefault="00AA7368" w:rsidP="00AA7368">
      <w:r w:rsidRPr="00AA7368">
        <w:rPr>
          <w:b/>
          <w:bCs/>
        </w:rPr>
        <w:t>应答内容</w:t>
      </w:r>
      <w:r w:rsidRPr="00AA7368">
        <w:t>：</w:t>
      </w:r>
    </w:p>
    <w:p w14:paraId="3E4F2231" w14:textId="77777777" w:rsidR="00AA7368" w:rsidRPr="00AA7368" w:rsidRDefault="00AA7368" w:rsidP="00AA7368">
      <w:r w:rsidRPr="00AA7368">
        <w:t>json</w:t>
      </w:r>
    </w:p>
    <w:p w14:paraId="7CDF99DF" w14:textId="77777777" w:rsidR="00AA7368" w:rsidRPr="00AA7368" w:rsidRDefault="00AA7368" w:rsidP="00AA7368">
      <w:r w:rsidRPr="00AA7368">
        <w:lastRenderedPageBreak/>
        <w:t>{</w:t>
      </w:r>
    </w:p>
    <w:p w14:paraId="291F0BAE" w14:textId="77777777" w:rsidR="00AA7368" w:rsidRPr="00AA7368" w:rsidRDefault="00AA7368" w:rsidP="00AA7368">
      <w:r w:rsidRPr="00AA7368">
        <w:t xml:space="preserve">  "filePath": "upload/202604221023.png"</w:t>
      </w:r>
    </w:p>
    <w:p w14:paraId="270FDBDE" w14:textId="77777777" w:rsidR="00AA7368" w:rsidRPr="00AA7368" w:rsidRDefault="00AA7368" w:rsidP="00AA7368">
      <w:r w:rsidRPr="00AA7368">
        <w:t>}</w:t>
      </w:r>
    </w:p>
    <w:p w14:paraId="26729C55" w14:textId="77777777" w:rsidR="00AA7368" w:rsidRDefault="00AA7368" w:rsidP="004B3D94">
      <w:pPr>
        <w:rPr>
          <w:lang w:val="x-none"/>
        </w:rPr>
      </w:pPr>
    </w:p>
    <w:p w14:paraId="15E423B3" w14:textId="77777777" w:rsidR="004B3D94" w:rsidRDefault="004B3D94" w:rsidP="006F3760">
      <w:pPr>
        <w:rPr>
          <w:rFonts w:ascii="宋体" w:hAnsi="宋体" w:cs="Arial" w:hint="eastAsia"/>
          <w:color w:val="000000"/>
        </w:rPr>
      </w:pPr>
    </w:p>
    <w:p w14:paraId="6C3A540E" w14:textId="77777777" w:rsidR="004B3D94" w:rsidRDefault="00AA7368" w:rsidP="004B3D94">
      <w:pPr>
        <w:pStyle w:val="3"/>
        <w:rPr>
          <w:rFonts w:ascii="宋体" w:hAnsi="宋体" w:cs="Arial" w:hint="eastAsia"/>
          <w:color w:val="000000"/>
        </w:rPr>
      </w:pPr>
      <w:bookmarkStart w:id="122" w:name="_Toc228313745"/>
      <w:bookmarkStart w:id="123" w:name="_Toc228313891"/>
      <w:bookmarkStart w:id="124" w:name="_Toc232537035"/>
      <w:r>
        <w:rPr>
          <w:rFonts w:ascii="宋体" w:hAnsi="宋体" w:cs="Arial" w:hint="eastAsia"/>
          <w:color w:val="000000"/>
        </w:rPr>
        <w:t>待审核采购单</w:t>
      </w:r>
      <w:bookmarkEnd w:id="122"/>
      <w:bookmarkEnd w:id="123"/>
      <w:bookmarkEnd w:id="124"/>
    </w:p>
    <w:p w14:paraId="14B7889C" w14:textId="77777777" w:rsidR="00AA7368" w:rsidRDefault="00AA7368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/audit/list</w:t>
      </w:r>
    </w:p>
    <w:p w14:paraId="60009552" w14:textId="77777777" w:rsidR="00AA7368" w:rsidRDefault="00AA7368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输出：待审核列表</w:t>
      </w:r>
    </w:p>
    <w:p w14:paraId="116D6407" w14:textId="77777777" w:rsidR="00AA7368" w:rsidRPr="00AA7368" w:rsidRDefault="00AA7368" w:rsidP="00AA7368"/>
    <w:p w14:paraId="2CA30FF9" w14:textId="77777777" w:rsidR="00092FA1" w:rsidRDefault="00092FA1" w:rsidP="00AA7368">
      <w:pPr>
        <w:ind w:left="425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AA7368" w:rsidRPr="00AA7368" w14:paraId="06A31AA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89C7A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9FB5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69CC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83BDB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D0CB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C8464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FE2F8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6501C0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1B130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74D57" w14:textId="77777777" w:rsidR="00AA7368" w:rsidRPr="00AA7368" w:rsidRDefault="00AA7368" w:rsidP="00AA7368">
            <w:r w:rsidRPr="00AA7368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EC059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5E396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AF62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D1DCA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CAA66" w14:textId="77777777" w:rsidR="00AA7368" w:rsidRPr="00AA7368" w:rsidRDefault="00AA7368" w:rsidP="00AA7368">
            <w:r w:rsidRPr="00AA7368">
              <w:t>无参数</w:t>
            </w:r>
          </w:p>
        </w:tc>
      </w:tr>
    </w:tbl>
    <w:p w14:paraId="0F47B576" w14:textId="77777777" w:rsidR="00092FA1" w:rsidRPr="007D7582" w:rsidRDefault="00092FA1" w:rsidP="00092FA1"/>
    <w:p w14:paraId="4D092298" w14:textId="77777777" w:rsidR="00092FA1" w:rsidRDefault="00092FA1" w:rsidP="00092FA1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321"/>
        <w:gridCol w:w="1726"/>
        <w:gridCol w:w="977"/>
        <w:gridCol w:w="1451"/>
        <w:gridCol w:w="886"/>
        <w:gridCol w:w="2007"/>
      </w:tblGrid>
      <w:tr w:rsidR="00AA7368" w:rsidRPr="00AA7368" w14:paraId="5CF987B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0F9EE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1220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48A5E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D07B9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E1A4C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3CA7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C51C3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0F00ED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79A0B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D84CB" w14:textId="77777777" w:rsidR="00AA7368" w:rsidRPr="00AA7368" w:rsidRDefault="00AA7368" w:rsidP="00AA7368">
            <w:r w:rsidRPr="00AA7368">
              <w:t>auditList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C2FB2" w14:textId="77777777" w:rsidR="00AA7368" w:rsidRPr="00AA7368" w:rsidRDefault="00AA7368" w:rsidP="00AA7368">
            <w:r w:rsidRPr="00AA7368">
              <w:t>待审核列表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E923C" w14:textId="77777777" w:rsidR="00AA7368" w:rsidRPr="00AA7368" w:rsidRDefault="00AA7368" w:rsidP="00AA7368">
            <w:r w:rsidRPr="00AA7368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CE814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030C3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B9F74" w14:textId="77777777" w:rsidR="00AA7368" w:rsidRPr="00AA7368" w:rsidRDefault="00AA7368" w:rsidP="00AA7368">
            <w:r w:rsidRPr="00AA7368">
              <w:t>待审核采购单</w:t>
            </w:r>
          </w:p>
        </w:tc>
      </w:tr>
    </w:tbl>
    <w:p w14:paraId="31997382" w14:textId="77777777" w:rsidR="00092FA1" w:rsidRDefault="00092FA1" w:rsidP="00092FA1">
      <w:pPr>
        <w:rPr>
          <w:lang w:val="x-none"/>
        </w:rPr>
      </w:pPr>
    </w:p>
    <w:p w14:paraId="66F106DC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b/>
          <w:bCs/>
          <w:color w:val="000000"/>
        </w:rPr>
        <w:t>请求地址</w:t>
      </w:r>
      <w:r w:rsidRPr="00AA7368">
        <w:rPr>
          <w:rFonts w:ascii="Arial" w:hAnsi="Arial" w:cs="Arial"/>
          <w:color w:val="000000"/>
        </w:rPr>
        <w:t>：</w:t>
      </w:r>
      <w:r w:rsidRPr="00AA7368">
        <w:rPr>
          <w:rFonts w:ascii="Arial" w:hAnsi="Arial" w:cs="Arial"/>
          <w:color w:val="000000"/>
        </w:rPr>
        <w:t>/audit/list</w:t>
      </w:r>
    </w:p>
    <w:p w14:paraId="47A10E72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b/>
          <w:bCs/>
          <w:color w:val="000000"/>
        </w:rPr>
        <w:t>请求方式</w:t>
      </w:r>
      <w:r w:rsidRPr="00AA7368">
        <w:rPr>
          <w:rFonts w:ascii="Arial" w:hAnsi="Arial" w:cs="Arial"/>
          <w:color w:val="000000"/>
        </w:rPr>
        <w:t>：</w:t>
      </w:r>
      <w:r w:rsidRPr="00AA7368">
        <w:rPr>
          <w:rFonts w:ascii="Arial" w:hAnsi="Arial" w:cs="Arial"/>
          <w:color w:val="000000"/>
        </w:rPr>
        <w:t>GET</w:t>
      </w:r>
    </w:p>
    <w:p w14:paraId="08B4142B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b/>
          <w:bCs/>
          <w:color w:val="000000"/>
        </w:rPr>
        <w:t>请求内容</w:t>
      </w:r>
      <w:r w:rsidRPr="00AA7368">
        <w:rPr>
          <w:rFonts w:ascii="Arial" w:hAnsi="Arial" w:cs="Arial"/>
          <w:color w:val="000000"/>
        </w:rPr>
        <w:t>：</w:t>
      </w:r>
    </w:p>
    <w:p w14:paraId="7F76668C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>json</w:t>
      </w:r>
    </w:p>
    <w:p w14:paraId="7C48FA26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>{}</w:t>
      </w:r>
    </w:p>
    <w:p w14:paraId="16B17639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b/>
          <w:bCs/>
          <w:color w:val="000000"/>
        </w:rPr>
        <w:t>应答内容</w:t>
      </w:r>
      <w:r w:rsidRPr="00AA7368">
        <w:rPr>
          <w:rFonts w:ascii="Arial" w:hAnsi="Arial" w:cs="Arial"/>
          <w:color w:val="000000"/>
        </w:rPr>
        <w:t>：</w:t>
      </w:r>
    </w:p>
    <w:p w14:paraId="31112A45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>json</w:t>
      </w:r>
    </w:p>
    <w:p w14:paraId="7A8F706E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>{</w:t>
      </w:r>
    </w:p>
    <w:p w14:paraId="6BD92438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"auditList": [</w:t>
      </w:r>
    </w:p>
    <w:p w14:paraId="044F66B8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  {</w:t>
      </w:r>
    </w:p>
    <w:p w14:paraId="75244362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    "purchaseNo": "CG20260422001",</w:t>
      </w:r>
    </w:p>
    <w:p w14:paraId="0B39FCB1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    "dept": "</w:t>
      </w:r>
      <w:r w:rsidRPr="00AA7368">
        <w:rPr>
          <w:rFonts w:ascii="Arial" w:hAnsi="Arial" w:cs="Arial"/>
          <w:color w:val="000000"/>
        </w:rPr>
        <w:t>教务处</w:t>
      </w:r>
      <w:r w:rsidRPr="00AA7368">
        <w:rPr>
          <w:rFonts w:ascii="Arial" w:hAnsi="Arial" w:cs="Arial"/>
          <w:color w:val="000000"/>
        </w:rPr>
        <w:t>",</w:t>
      </w:r>
    </w:p>
    <w:p w14:paraId="4A9FCFF7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    "item": "</w:t>
      </w:r>
      <w:r w:rsidRPr="00AA7368">
        <w:rPr>
          <w:rFonts w:ascii="Arial" w:hAnsi="Arial" w:cs="Arial"/>
          <w:color w:val="000000"/>
        </w:rPr>
        <w:t>电脑</w:t>
      </w:r>
      <w:r w:rsidRPr="00AA7368">
        <w:rPr>
          <w:rFonts w:ascii="Arial" w:hAnsi="Arial" w:cs="Arial"/>
          <w:color w:val="000000"/>
        </w:rPr>
        <w:t>",</w:t>
      </w:r>
    </w:p>
    <w:p w14:paraId="6FFA2360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    "applyUser": "19119"</w:t>
      </w:r>
    </w:p>
    <w:p w14:paraId="6A2C023F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lastRenderedPageBreak/>
        <w:t xml:space="preserve">    }</w:t>
      </w:r>
    </w:p>
    <w:p w14:paraId="355F2C24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 xml:space="preserve">  ]</w:t>
      </w:r>
    </w:p>
    <w:p w14:paraId="1F2D2138" w14:textId="77777777" w:rsidR="00AA7368" w:rsidRPr="00AA7368" w:rsidRDefault="00AA7368" w:rsidP="00AA7368">
      <w:pPr>
        <w:rPr>
          <w:rFonts w:ascii="Arial" w:hAnsi="Arial" w:cs="Arial"/>
          <w:color w:val="000000"/>
        </w:rPr>
      </w:pPr>
      <w:r w:rsidRPr="00AA7368">
        <w:rPr>
          <w:rFonts w:ascii="Arial" w:hAnsi="Arial" w:cs="Arial"/>
          <w:color w:val="000000"/>
        </w:rPr>
        <w:t>}</w:t>
      </w:r>
    </w:p>
    <w:p w14:paraId="21602767" w14:textId="77777777" w:rsidR="004B3D94" w:rsidRDefault="004B3D94" w:rsidP="006F3760">
      <w:pPr>
        <w:rPr>
          <w:rFonts w:ascii="Arial" w:hAnsi="Arial" w:cs="Arial"/>
          <w:color w:val="000000"/>
        </w:rPr>
      </w:pPr>
    </w:p>
    <w:p w14:paraId="00D46DE4" w14:textId="77777777" w:rsidR="00AA7368" w:rsidRDefault="00AA7368" w:rsidP="006F3760"/>
    <w:p w14:paraId="708884A3" w14:textId="77777777" w:rsidR="008E4799" w:rsidRDefault="00AA7368" w:rsidP="008E4799">
      <w:pPr>
        <w:pStyle w:val="3"/>
      </w:pPr>
      <w:bookmarkStart w:id="125" w:name="_Toc228313746"/>
      <w:bookmarkStart w:id="126" w:name="_Toc228313892"/>
      <w:bookmarkStart w:id="127" w:name="_Toc232537036"/>
      <w:r>
        <w:rPr>
          <w:rFonts w:hint="eastAsia"/>
        </w:rPr>
        <w:t>审核操作</w:t>
      </w:r>
      <w:bookmarkEnd w:id="125"/>
      <w:bookmarkEnd w:id="126"/>
      <w:bookmarkEnd w:id="127"/>
    </w:p>
    <w:p w14:paraId="405565FD" w14:textId="77777777" w:rsidR="005D4DAA" w:rsidRDefault="005D4DAA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/audit/do</w:t>
      </w:r>
    </w:p>
    <w:p w14:paraId="27367B32" w14:textId="77777777" w:rsidR="005D4DAA" w:rsidRDefault="005D4DAA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输入：采购单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、结果、原因</w:t>
      </w:r>
    </w:p>
    <w:p w14:paraId="7020F04C" w14:textId="77777777" w:rsidR="005D4DAA" w:rsidRDefault="005D4DAA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输出：审核成功</w:t>
      </w:r>
    </w:p>
    <w:p w14:paraId="3AAF8A39" w14:textId="77777777" w:rsidR="005D4DAA" w:rsidRPr="005D4DAA" w:rsidRDefault="005D4DAA" w:rsidP="005D4DAA"/>
    <w:p w14:paraId="7B5674DC" w14:textId="77777777" w:rsidR="008E4799" w:rsidRDefault="008E4799" w:rsidP="008E4799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452"/>
        <w:gridCol w:w="1496"/>
        <w:gridCol w:w="1161"/>
        <w:gridCol w:w="1354"/>
        <w:gridCol w:w="827"/>
        <w:gridCol w:w="2136"/>
      </w:tblGrid>
      <w:tr w:rsidR="00AA7368" w:rsidRPr="00AA7368" w14:paraId="3C2D2A7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E190D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3EEC1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B0C39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0C3B2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4719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47635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786DA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654A2E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400B0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B1C68" w14:textId="77777777" w:rsidR="00AA7368" w:rsidRPr="00AA7368" w:rsidRDefault="00AA7368" w:rsidP="00AA7368">
            <w:r w:rsidRPr="00AA7368">
              <w:t>purchaseId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D8BA9" w14:textId="77777777" w:rsidR="00AA7368" w:rsidRPr="00AA7368" w:rsidRDefault="00AA7368" w:rsidP="00AA7368">
            <w:r w:rsidRPr="00AA7368">
              <w:t>采购单</w:t>
            </w:r>
            <w:r w:rsidRPr="00AA7368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3AFFB" w14:textId="77777777" w:rsidR="00AA7368" w:rsidRPr="00AA7368" w:rsidRDefault="00AA7368" w:rsidP="00AA7368">
            <w:r w:rsidRPr="00AA7368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30502" w14:textId="77777777" w:rsidR="00AA7368" w:rsidRPr="00AA7368" w:rsidRDefault="00AA7368" w:rsidP="00AA7368">
            <w:r w:rsidRPr="00AA7368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3C285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A22E9" w14:textId="77777777" w:rsidR="00AA7368" w:rsidRPr="00AA7368" w:rsidRDefault="00AA7368" w:rsidP="00AA7368">
            <w:r w:rsidRPr="00AA7368">
              <w:t>采购单</w:t>
            </w:r>
            <w:r w:rsidRPr="00AA7368">
              <w:t xml:space="preserve"> ID</w:t>
            </w:r>
          </w:p>
        </w:tc>
      </w:tr>
      <w:tr w:rsidR="00AA7368" w:rsidRPr="00AA7368" w14:paraId="336657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7710A" w14:textId="77777777" w:rsidR="00AA7368" w:rsidRPr="00AA7368" w:rsidRDefault="00AA7368" w:rsidP="00AA7368">
            <w:r w:rsidRPr="00AA736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88CD5" w14:textId="77777777" w:rsidR="00AA7368" w:rsidRPr="00AA7368" w:rsidRDefault="00AA7368" w:rsidP="00AA7368">
            <w:r w:rsidRPr="00AA7368">
              <w:t>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FBF69" w14:textId="77777777" w:rsidR="00AA7368" w:rsidRPr="00AA7368" w:rsidRDefault="00AA7368" w:rsidP="00AA7368">
            <w:r w:rsidRPr="00AA7368">
              <w:t>审核结果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F1F0C" w14:textId="77777777" w:rsidR="00AA7368" w:rsidRPr="00AA7368" w:rsidRDefault="00AA7368" w:rsidP="00AA7368">
            <w:r w:rsidRPr="00AA736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6EB85" w14:textId="77777777" w:rsidR="00AA7368" w:rsidRPr="00AA7368" w:rsidRDefault="00AA7368" w:rsidP="00AA7368">
            <w:r w:rsidRPr="00AA7368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63731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01F86" w14:textId="77777777" w:rsidR="00AA7368" w:rsidRPr="00AA7368" w:rsidRDefault="00AA7368" w:rsidP="00AA7368">
            <w:r w:rsidRPr="00AA7368">
              <w:t>通过</w:t>
            </w:r>
            <w:r w:rsidRPr="00AA7368">
              <w:t xml:space="preserve"> / </w:t>
            </w:r>
            <w:r w:rsidRPr="00AA7368">
              <w:t>驳回</w:t>
            </w:r>
          </w:p>
        </w:tc>
      </w:tr>
      <w:tr w:rsidR="00AA7368" w:rsidRPr="00AA7368" w14:paraId="4F86FC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64AC5" w14:textId="77777777" w:rsidR="00AA7368" w:rsidRPr="00AA7368" w:rsidRDefault="00AA7368" w:rsidP="00AA7368">
            <w:r w:rsidRPr="00AA736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F6752" w14:textId="77777777" w:rsidR="00AA7368" w:rsidRPr="00AA7368" w:rsidRDefault="00AA7368" w:rsidP="00AA7368">
            <w:r w:rsidRPr="00AA7368">
              <w:t>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B8317" w14:textId="77777777" w:rsidR="00AA7368" w:rsidRPr="00AA7368" w:rsidRDefault="00AA7368" w:rsidP="00AA7368">
            <w:r w:rsidRPr="00AA7368">
              <w:t>审核原因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DC13" w14:textId="77777777" w:rsidR="00AA7368" w:rsidRPr="00AA7368" w:rsidRDefault="00AA7368" w:rsidP="00AA7368">
            <w:r w:rsidRPr="00AA736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7B320" w14:textId="77777777" w:rsidR="00AA7368" w:rsidRPr="00AA7368" w:rsidRDefault="00AA7368" w:rsidP="00AA7368">
            <w:r w:rsidRPr="00AA7368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F8D85" w14:textId="77777777" w:rsidR="00AA7368" w:rsidRPr="00AA7368" w:rsidRDefault="00AA7368" w:rsidP="00AA7368">
            <w:r w:rsidRPr="00AA7368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4F850" w14:textId="77777777" w:rsidR="00AA7368" w:rsidRPr="00AA7368" w:rsidRDefault="00AA7368" w:rsidP="00AA7368">
            <w:r w:rsidRPr="00AA7368">
              <w:t>驳回或通过说明</w:t>
            </w:r>
          </w:p>
        </w:tc>
      </w:tr>
    </w:tbl>
    <w:p w14:paraId="08902E2F" w14:textId="77777777" w:rsidR="008E4799" w:rsidRPr="007D7582" w:rsidRDefault="008E4799" w:rsidP="008E4799"/>
    <w:p w14:paraId="1E488975" w14:textId="77777777" w:rsidR="008E4799" w:rsidRDefault="008E4799" w:rsidP="008E4799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02"/>
        <w:gridCol w:w="1617"/>
        <w:gridCol w:w="1125"/>
        <w:gridCol w:w="1617"/>
        <w:gridCol w:w="988"/>
        <w:gridCol w:w="1617"/>
      </w:tblGrid>
      <w:tr w:rsidR="00AA7368" w:rsidRPr="00AA7368" w14:paraId="47D7521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E12D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49013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812ED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AE8D6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33250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DCEFF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B05B8" w14:textId="77777777" w:rsidR="00AA7368" w:rsidRPr="00AA7368" w:rsidRDefault="00AA7368" w:rsidP="00AA7368">
            <w:pPr>
              <w:rPr>
                <w:b/>
                <w:bCs/>
              </w:rPr>
            </w:pPr>
            <w:r w:rsidRPr="00AA7368">
              <w:rPr>
                <w:b/>
                <w:bCs/>
              </w:rPr>
              <w:t>参数说明</w:t>
            </w:r>
          </w:p>
        </w:tc>
      </w:tr>
      <w:tr w:rsidR="00AA7368" w:rsidRPr="00AA7368" w14:paraId="414BB0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41112" w14:textId="77777777" w:rsidR="00AA7368" w:rsidRPr="00AA7368" w:rsidRDefault="00AA7368" w:rsidP="00AA7368">
            <w:r w:rsidRPr="00AA736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FB089" w14:textId="77777777" w:rsidR="00AA7368" w:rsidRPr="00AA7368" w:rsidRDefault="00AA7368" w:rsidP="00AA7368">
            <w:r w:rsidRPr="00AA7368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45F2B" w14:textId="77777777" w:rsidR="00AA7368" w:rsidRPr="00AA7368" w:rsidRDefault="00AA7368" w:rsidP="00AA7368">
            <w:r w:rsidRPr="00AA7368">
              <w:t>操作结果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3E7EF" w14:textId="77777777" w:rsidR="00AA7368" w:rsidRPr="00AA7368" w:rsidRDefault="00AA7368" w:rsidP="00AA7368">
            <w:r w:rsidRPr="00AA736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5AAA5" w14:textId="77777777" w:rsidR="00AA7368" w:rsidRPr="00AA7368" w:rsidRDefault="00AA7368" w:rsidP="00AA7368">
            <w:r w:rsidRPr="00AA7368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04838" w14:textId="77777777" w:rsidR="00AA7368" w:rsidRPr="00AA7368" w:rsidRDefault="00AA7368" w:rsidP="00AA7368">
            <w:r w:rsidRPr="00AA736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F62BD" w14:textId="77777777" w:rsidR="00AA7368" w:rsidRPr="00AA7368" w:rsidRDefault="00AA7368" w:rsidP="00AA7368">
            <w:r w:rsidRPr="00AA7368">
              <w:t>审核成功</w:t>
            </w:r>
          </w:p>
        </w:tc>
      </w:tr>
    </w:tbl>
    <w:p w14:paraId="0FC673CF" w14:textId="77777777" w:rsidR="008E4799" w:rsidRDefault="008E4799" w:rsidP="008E4799">
      <w:pPr>
        <w:rPr>
          <w:lang w:val="x-none"/>
        </w:rPr>
      </w:pPr>
    </w:p>
    <w:p w14:paraId="4B558931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b/>
          <w:bCs/>
          <w:color w:val="000000"/>
        </w:rPr>
        <w:t>请求内容</w:t>
      </w:r>
      <w:r w:rsidRPr="003914C5">
        <w:rPr>
          <w:rFonts w:ascii="Arial" w:hAnsi="Arial" w:cs="Arial"/>
          <w:color w:val="000000"/>
        </w:rPr>
        <w:t>：</w:t>
      </w:r>
    </w:p>
    <w:p w14:paraId="2B7CF119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json</w:t>
      </w:r>
    </w:p>
    <w:p w14:paraId="733A0CD1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{</w:t>
      </w:r>
    </w:p>
    <w:p w14:paraId="150AABBC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 xml:space="preserve">  "purchaseId": 1,</w:t>
      </w:r>
    </w:p>
    <w:p w14:paraId="556AFDDF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 xml:space="preserve">  "result": "</w:t>
      </w:r>
      <w:r w:rsidRPr="003914C5">
        <w:rPr>
          <w:rFonts w:ascii="Arial" w:hAnsi="Arial" w:cs="Arial"/>
          <w:color w:val="000000"/>
        </w:rPr>
        <w:t>通过</w:t>
      </w:r>
      <w:r w:rsidRPr="003914C5">
        <w:rPr>
          <w:rFonts w:ascii="Arial" w:hAnsi="Arial" w:cs="Arial"/>
          <w:color w:val="000000"/>
        </w:rPr>
        <w:t>",</w:t>
      </w:r>
    </w:p>
    <w:p w14:paraId="049A4528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 xml:space="preserve">  "reason": "</w:t>
      </w:r>
      <w:r w:rsidRPr="003914C5">
        <w:rPr>
          <w:rFonts w:ascii="Arial" w:hAnsi="Arial" w:cs="Arial"/>
          <w:color w:val="000000"/>
        </w:rPr>
        <w:t>符合采购标准</w:t>
      </w:r>
      <w:r w:rsidRPr="003914C5">
        <w:rPr>
          <w:rFonts w:ascii="Arial" w:hAnsi="Arial" w:cs="Arial"/>
          <w:color w:val="000000"/>
        </w:rPr>
        <w:t>"</w:t>
      </w:r>
    </w:p>
    <w:p w14:paraId="2D5BCDA6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}</w:t>
      </w:r>
    </w:p>
    <w:p w14:paraId="35ED2309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b/>
          <w:bCs/>
          <w:color w:val="000000"/>
        </w:rPr>
        <w:t>应答内容</w:t>
      </w:r>
      <w:r w:rsidRPr="003914C5">
        <w:rPr>
          <w:rFonts w:ascii="Arial" w:hAnsi="Arial" w:cs="Arial"/>
          <w:color w:val="000000"/>
        </w:rPr>
        <w:t>：</w:t>
      </w:r>
    </w:p>
    <w:p w14:paraId="6565DFEB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json</w:t>
      </w:r>
    </w:p>
    <w:p w14:paraId="104C176F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{</w:t>
      </w:r>
    </w:p>
    <w:p w14:paraId="522BC7BA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lastRenderedPageBreak/>
        <w:t xml:space="preserve">  "msg": "</w:t>
      </w:r>
      <w:r w:rsidRPr="003914C5">
        <w:rPr>
          <w:rFonts w:ascii="Arial" w:hAnsi="Arial" w:cs="Arial"/>
          <w:color w:val="000000"/>
        </w:rPr>
        <w:t>审核成功</w:t>
      </w:r>
      <w:r w:rsidRPr="003914C5">
        <w:rPr>
          <w:rFonts w:ascii="Arial" w:hAnsi="Arial" w:cs="Arial"/>
          <w:color w:val="000000"/>
        </w:rPr>
        <w:t>"</w:t>
      </w:r>
    </w:p>
    <w:p w14:paraId="749A1291" w14:textId="77777777" w:rsidR="003914C5" w:rsidRPr="003914C5" w:rsidRDefault="003914C5" w:rsidP="003914C5">
      <w:pPr>
        <w:rPr>
          <w:rFonts w:ascii="Arial" w:hAnsi="Arial" w:cs="Arial"/>
          <w:color w:val="000000"/>
        </w:rPr>
      </w:pPr>
      <w:r w:rsidRPr="003914C5">
        <w:rPr>
          <w:rFonts w:ascii="Arial" w:hAnsi="Arial" w:cs="Arial"/>
          <w:color w:val="000000"/>
        </w:rPr>
        <w:t>}</w:t>
      </w:r>
    </w:p>
    <w:p w14:paraId="55C7495F" w14:textId="77777777" w:rsidR="00BA1618" w:rsidRDefault="00BA1618" w:rsidP="0097163E">
      <w:pPr>
        <w:rPr>
          <w:rFonts w:ascii="Arial" w:hAnsi="Arial" w:cs="Arial"/>
          <w:color w:val="000000"/>
        </w:rPr>
      </w:pPr>
    </w:p>
    <w:p w14:paraId="5956B5B9" w14:textId="77777777" w:rsidR="003914C5" w:rsidRDefault="003914C5" w:rsidP="0097163E"/>
    <w:p w14:paraId="6E866FD8" w14:textId="77777777" w:rsidR="002A0798" w:rsidRDefault="005D4DAA" w:rsidP="002A0798">
      <w:pPr>
        <w:pStyle w:val="3"/>
      </w:pPr>
      <w:bookmarkStart w:id="128" w:name="_Toc228313747"/>
      <w:bookmarkStart w:id="129" w:name="_Toc228313893"/>
      <w:bookmarkStart w:id="130" w:name="_Toc232537037"/>
      <w:r>
        <w:rPr>
          <w:rFonts w:hint="eastAsia"/>
        </w:rPr>
        <w:t>审批记录查询</w:t>
      </w:r>
      <w:bookmarkEnd w:id="128"/>
      <w:bookmarkEnd w:id="129"/>
      <w:bookmarkEnd w:id="130"/>
    </w:p>
    <w:p w14:paraId="367D920D" w14:textId="77777777" w:rsidR="005D4DAA" w:rsidRDefault="005D4DAA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/audit/record</w:t>
      </w:r>
    </w:p>
    <w:p w14:paraId="0A58DBCF" w14:textId="77777777" w:rsidR="005D4DAA" w:rsidRDefault="005D4DAA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输出：已审核列表</w:t>
      </w:r>
    </w:p>
    <w:p w14:paraId="0DF55AEF" w14:textId="77777777" w:rsidR="005D4DAA" w:rsidRPr="005D4DAA" w:rsidRDefault="005D4DAA" w:rsidP="005D4DAA"/>
    <w:p w14:paraId="18AE4849" w14:textId="77777777" w:rsidR="002A0798" w:rsidRDefault="002A0798" w:rsidP="002A0798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5D4DAA" w:rsidRPr="005D4DAA" w14:paraId="44AE953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7DA9B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4E17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2A3D7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466FE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FE9B9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65B0A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F59A4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参数说明</w:t>
            </w:r>
          </w:p>
        </w:tc>
      </w:tr>
      <w:tr w:rsidR="005D4DAA" w:rsidRPr="005D4DAA" w14:paraId="3C74D9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00286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DC5D1" w14:textId="77777777" w:rsidR="005D4DAA" w:rsidRPr="005D4DAA" w:rsidRDefault="005D4DAA" w:rsidP="005D4DAA">
            <w:r w:rsidRPr="005D4DAA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AB593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4894A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3C142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9F80A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D633D" w14:textId="77777777" w:rsidR="005D4DAA" w:rsidRPr="005D4DAA" w:rsidRDefault="005D4DAA" w:rsidP="005D4DAA">
            <w:r w:rsidRPr="005D4DAA">
              <w:t>无参数</w:t>
            </w:r>
          </w:p>
        </w:tc>
      </w:tr>
    </w:tbl>
    <w:p w14:paraId="69BD62A7" w14:textId="77777777" w:rsidR="002A0798" w:rsidRPr="007D7582" w:rsidRDefault="002A0798" w:rsidP="002A0798"/>
    <w:p w14:paraId="217E8B71" w14:textId="77777777" w:rsidR="002A0798" w:rsidRDefault="002A0798" w:rsidP="002A0798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70"/>
        <w:gridCol w:w="1863"/>
        <w:gridCol w:w="907"/>
        <w:gridCol w:w="1346"/>
        <w:gridCol w:w="822"/>
        <w:gridCol w:w="2124"/>
      </w:tblGrid>
      <w:tr w:rsidR="005D4DAA" w:rsidRPr="005D4DAA" w14:paraId="0D2B3E5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841AD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C323C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FFDF7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EC238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DE836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241DA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500C3" w14:textId="77777777" w:rsidR="005D4DAA" w:rsidRPr="005D4DAA" w:rsidRDefault="005D4DAA" w:rsidP="005D4DAA">
            <w:pPr>
              <w:rPr>
                <w:b/>
                <w:bCs/>
              </w:rPr>
            </w:pPr>
            <w:r w:rsidRPr="005D4DAA">
              <w:rPr>
                <w:b/>
                <w:bCs/>
              </w:rPr>
              <w:t>参数说明</w:t>
            </w:r>
          </w:p>
        </w:tc>
      </w:tr>
      <w:tr w:rsidR="005D4DAA" w:rsidRPr="005D4DAA" w14:paraId="36B4B9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443A3" w14:textId="77777777" w:rsidR="005D4DAA" w:rsidRPr="005D4DAA" w:rsidRDefault="005D4DAA" w:rsidP="005D4DAA">
            <w:r w:rsidRPr="005D4DA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3937C" w14:textId="77777777" w:rsidR="005D4DAA" w:rsidRPr="005D4DAA" w:rsidRDefault="005D4DAA" w:rsidP="005D4DAA">
            <w:r w:rsidRPr="005D4DAA">
              <w:t>recordList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E02FF" w14:textId="77777777" w:rsidR="005D4DAA" w:rsidRPr="005D4DAA" w:rsidRDefault="005D4DAA" w:rsidP="005D4DAA">
            <w:r w:rsidRPr="005D4DAA">
              <w:t>审核记录列表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5A95B" w14:textId="77777777" w:rsidR="005D4DAA" w:rsidRPr="005D4DAA" w:rsidRDefault="005D4DAA" w:rsidP="005D4DAA">
            <w:r w:rsidRPr="005D4DAA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EF527" w14:textId="77777777" w:rsidR="005D4DAA" w:rsidRPr="005D4DAA" w:rsidRDefault="005D4DAA" w:rsidP="005D4DAA">
            <w:r w:rsidRPr="005D4DA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FC4FE" w14:textId="77777777" w:rsidR="005D4DAA" w:rsidRPr="005D4DAA" w:rsidRDefault="005D4DAA" w:rsidP="005D4DAA">
            <w:r w:rsidRPr="005D4DA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5066F" w14:textId="77777777" w:rsidR="005D4DAA" w:rsidRPr="005D4DAA" w:rsidRDefault="005D4DAA" w:rsidP="005D4DAA">
            <w:r w:rsidRPr="005D4DAA">
              <w:t>已审核完成记录</w:t>
            </w:r>
          </w:p>
        </w:tc>
      </w:tr>
    </w:tbl>
    <w:p w14:paraId="4E2CE531" w14:textId="77777777" w:rsidR="002A0798" w:rsidRDefault="002A0798" w:rsidP="002A0798">
      <w:pPr>
        <w:rPr>
          <w:lang w:val="x-none"/>
        </w:rPr>
      </w:pPr>
    </w:p>
    <w:p w14:paraId="2B617A18" w14:textId="77777777" w:rsidR="005D4DAA" w:rsidRPr="005D4DAA" w:rsidRDefault="005D4DAA" w:rsidP="005D4DAA">
      <w:r w:rsidRPr="005D4DAA">
        <w:rPr>
          <w:b/>
          <w:bCs/>
        </w:rPr>
        <w:t>请求内容</w:t>
      </w:r>
      <w:r w:rsidRPr="005D4DAA">
        <w:t>：</w:t>
      </w:r>
    </w:p>
    <w:p w14:paraId="5595B6C5" w14:textId="77777777" w:rsidR="005D4DAA" w:rsidRPr="005D4DAA" w:rsidRDefault="005D4DAA" w:rsidP="005D4DAA">
      <w:r w:rsidRPr="005D4DAA">
        <w:t>json</w:t>
      </w:r>
    </w:p>
    <w:p w14:paraId="6B918B6A" w14:textId="77777777" w:rsidR="005D4DAA" w:rsidRPr="005D4DAA" w:rsidRDefault="005D4DAA" w:rsidP="005D4DAA">
      <w:r w:rsidRPr="005D4DAA">
        <w:t>{}</w:t>
      </w:r>
    </w:p>
    <w:p w14:paraId="499E5845" w14:textId="77777777" w:rsidR="005D4DAA" w:rsidRPr="005D4DAA" w:rsidRDefault="005D4DAA" w:rsidP="005D4DAA">
      <w:r w:rsidRPr="005D4DAA">
        <w:rPr>
          <w:b/>
          <w:bCs/>
        </w:rPr>
        <w:t>应答内容</w:t>
      </w:r>
      <w:r w:rsidRPr="005D4DAA">
        <w:t>：</w:t>
      </w:r>
    </w:p>
    <w:p w14:paraId="5AAD2528" w14:textId="77777777" w:rsidR="005D4DAA" w:rsidRPr="005D4DAA" w:rsidRDefault="005D4DAA" w:rsidP="005D4DAA">
      <w:r w:rsidRPr="005D4DAA">
        <w:t>json</w:t>
      </w:r>
    </w:p>
    <w:p w14:paraId="3F77646B" w14:textId="77777777" w:rsidR="005D4DAA" w:rsidRPr="005D4DAA" w:rsidRDefault="005D4DAA" w:rsidP="005D4DAA">
      <w:r w:rsidRPr="005D4DAA">
        <w:t>{</w:t>
      </w:r>
    </w:p>
    <w:p w14:paraId="6254447F" w14:textId="77777777" w:rsidR="005D4DAA" w:rsidRPr="005D4DAA" w:rsidRDefault="005D4DAA" w:rsidP="005D4DAA">
      <w:r w:rsidRPr="005D4DAA">
        <w:t xml:space="preserve">  "recordList": [</w:t>
      </w:r>
    </w:p>
    <w:p w14:paraId="55D49DFE" w14:textId="77777777" w:rsidR="005D4DAA" w:rsidRPr="005D4DAA" w:rsidRDefault="005D4DAA" w:rsidP="005D4DAA">
      <w:r w:rsidRPr="005D4DAA">
        <w:t xml:space="preserve">    {</w:t>
      </w:r>
    </w:p>
    <w:p w14:paraId="58BDFBA7" w14:textId="77777777" w:rsidR="005D4DAA" w:rsidRPr="005D4DAA" w:rsidRDefault="005D4DAA" w:rsidP="005D4DAA">
      <w:r w:rsidRPr="005D4DAA">
        <w:t xml:space="preserve">      "purchaseNo": "CG20260422001",</w:t>
      </w:r>
    </w:p>
    <w:p w14:paraId="0B6C2278" w14:textId="77777777" w:rsidR="005D4DAA" w:rsidRPr="005D4DAA" w:rsidRDefault="005D4DAA" w:rsidP="005D4DAA">
      <w:r w:rsidRPr="005D4DAA">
        <w:t xml:space="preserve">      "result": "</w:t>
      </w:r>
      <w:r w:rsidRPr="005D4DAA">
        <w:t>通过</w:t>
      </w:r>
      <w:r w:rsidRPr="005D4DAA">
        <w:t>",</w:t>
      </w:r>
    </w:p>
    <w:p w14:paraId="4E72FF2E" w14:textId="77777777" w:rsidR="005D4DAA" w:rsidRPr="005D4DAA" w:rsidRDefault="005D4DAA" w:rsidP="005D4DAA">
      <w:r w:rsidRPr="005D4DAA">
        <w:t xml:space="preserve">      "auditUser": "admin",</w:t>
      </w:r>
    </w:p>
    <w:p w14:paraId="2CB45A49" w14:textId="77777777" w:rsidR="005D4DAA" w:rsidRPr="005D4DAA" w:rsidRDefault="005D4DAA" w:rsidP="005D4DAA">
      <w:r w:rsidRPr="005D4DAA">
        <w:t xml:space="preserve">      "auditTime": "2026-04-22 10:30:00"</w:t>
      </w:r>
    </w:p>
    <w:p w14:paraId="1DF85C71" w14:textId="77777777" w:rsidR="005D4DAA" w:rsidRPr="005D4DAA" w:rsidRDefault="005D4DAA" w:rsidP="005D4DAA">
      <w:r w:rsidRPr="005D4DAA">
        <w:t xml:space="preserve">    }</w:t>
      </w:r>
    </w:p>
    <w:p w14:paraId="5BFF1E2F" w14:textId="77777777" w:rsidR="005D4DAA" w:rsidRPr="005D4DAA" w:rsidRDefault="005D4DAA" w:rsidP="005D4DAA">
      <w:r w:rsidRPr="005D4DAA">
        <w:t xml:space="preserve">  ]</w:t>
      </w:r>
    </w:p>
    <w:p w14:paraId="6535E7AF" w14:textId="77777777" w:rsidR="005D4DAA" w:rsidRPr="005D4DAA" w:rsidRDefault="005D4DAA" w:rsidP="005D4DAA">
      <w:r w:rsidRPr="005D4DAA">
        <w:t>}</w:t>
      </w:r>
    </w:p>
    <w:p w14:paraId="60061304" w14:textId="77777777" w:rsidR="000D15C7" w:rsidRDefault="000D15C7" w:rsidP="0097163E"/>
    <w:p w14:paraId="6414769D" w14:textId="77777777" w:rsidR="002063CB" w:rsidRDefault="00C50469" w:rsidP="002063CB">
      <w:pPr>
        <w:pStyle w:val="3"/>
      </w:pPr>
      <w:bookmarkStart w:id="131" w:name="_Toc228313748"/>
      <w:bookmarkStart w:id="132" w:name="_Toc228313894"/>
      <w:bookmarkStart w:id="133" w:name="_Toc232537038"/>
      <w:r>
        <w:rPr>
          <w:rFonts w:hint="eastAsia"/>
        </w:rPr>
        <w:t>更新采购进度</w:t>
      </w:r>
      <w:bookmarkEnd w:id="131"/>
      <w:bookmarkEnd w:id="132"/>
      <w:bookmarkEnd w:id="133"/>
    </w:p>
    <w:p w14:paraId="00175009" w14:textId="77777777" w:rsidR="00C50469" w:rsidRDefault="00C50469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/purchase/updateProgress</w:t>
      </w:r>
    </w:p>
    <w:p w14:paraId="19662B6F" w14:textId="77777777" w:rsidR="00C50469" w:rsidRDefault="00C50469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输入：采购单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、状态</w:t>
      </w:r>
    </w:p>
    <w:p w14:paraId="7F9D03B5" w14:textId="77777777" w:rsidR="00C50469" w:rsidRDefault="00C50469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输出：更新成功</w:t>
      </w:r>
    </w:p>
    <w:p w14:paraId="45A44210" w14:textId="77777777" w:rsidR="00C50469" w:rsidRPr="00C50469" w:rsidRDefault="00C50469" w:rsidP="00C50469"/>
    <w:p w14:paraId="49874BA2" w14:textId="77777777" w:rsidR="002063CB" w:rsidRDefault="002063CB" w:rsidP="002063C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286"/>
        <w:gridCol w:w="1324"/>
        <w:gridCol w:w="1028"/>
        <w:gridCol w:w="1199"/>
        <w:gridCol w:w="732"/>
        <w:gridCol w:w="2951"/>
      </w:tblGrid>
      <w:tr w:rsidR="00C50469" w:rsidRPr="00C50469" w14:paraId="3C6E31B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D6E4D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D61C2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C0486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6799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3B22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67EC7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A4E65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02B290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5F5B8" w14:textId="77777777" w:rsidR="00C50469" w:rsidRPr="00C50469" w:rsidRDefault="00C50469" w:rsidP="00C50469">
            <w:r w:rsidRPr="00C504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0958B" w14:textId="77777777" w:rsidR="00C50469" w:rsidRPr="00C50469" w:rsidRDefault="00C50469" w:rsidP="00C50469">
            <w:r w:rsidRPr="00C50469">
              <w:t>purchaseId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5DF71" w14:textId="77777777" w:rsidR="00C50469" w:rsidRPr="00C50469" w:rsidRDefault="00C50469" w:rsidP="00C50469">
            <w:r w:rsidRPr="00C50469">
              <w:t>采购单</w:t>
            </w:r>
            <w:r w:rsidRPr="00C50469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9EC1C" w14:textId="77777777" w:rsidR="00C50469" w:rsidRPr="00C50469" w:rsidRDefault="00C50469" w:rsidP="00C50469">
            <w:r w:rsidRPr="00C50469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3C3F8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1B3BE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97822" w14:textId="77777777" w:rsidR="00C50469" w:rsidRPr="00C50469" w:rsidRDefault="00C50469" w:rsidP="00C50469">
            <w:r w:rsidRPr="00C50469">
              <w:t>采购单</w:t>
            </w:r>
            <w:r w:rsidRPr="00C50469">
              <w:t xml:space="preserve"> ID</w:t>
            </w:r>
          </w:p>
        </w:tc>
      </w:tr>
      <w:tr w:rsidR="00C50469" w:rsidRPr="00C50469" w14:paraId="592A59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6039" w14:textId="77777777" w:rsidR="00C50469" w:rsidRPr="00C50469" w:rsidRDefault="00C50469" w:rsidP="00C50469">
            <w:r w:rsidRPr="00C5046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636D6" w14:textId="77777777" w:rsidR="00C50469" w:rsidRPr="00C50469" w:rsidRDefault="00C50469" w:rsidP="00C50469">
            <w:r w:rsidRPr="00C50469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28F34" w14:textId="77777777" w:rsidR="00C50469" w:rsidRPr="00C50469" w:rsidRDefault="00C50469" w:rsidP="00C50469">
            <w:r w:rsidRPr="00C50469"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C8119" w14:textId="77777777" w:rsidR="00C50469" w:rsidRPr="00C50469" w:rsidRDefault="00C50469" w:rsidP="00C50469">
            <w:r w:rsidRPr="00C50469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199AA" w14:textId="77777777" w:rsidR="00C50469" w:rsidRPr="00C50469" w:rsidRDefault="00C50469" w:rsidP="00C50469">
            <w:r w:rsidRPr="00C50469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0D2B8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0AD05" w14:textId="77777777" w:rsidR="00C50469" w:rsidRPr="00C50469" w:rsidRDefault="00C50469" w:rsidP="00C50469">
            <w:r w:rsidRPr="00C50469">
              <w:t>待审核</w:t>
            </w:r>
            <w:r w:rsidRPr="00C50469">
              <w:t xml:space="preserve"> / </w:t>
            </w:r>
            <w:r w:rsidRPr="00C50469">
              <w:t>采购中</w:t>
            </w:r>
            <w:r w:rsidRPr="00C50469">
              <w:t xml:space="preserve"> / </w:t>
            </w:r>
            <w:r w:rsidRPr="00C50469">
              <w:t>已完成</w:t>
            </w:r>
          </w:p>
        </w:tc>
      </w:tr>
    </w:tbl>
    <w:p w14:paraId="48C8D361" w14:textId="77777777" w:rsidR="002063CB" w:rsidRPr="007D7582" w:rsidRDefault="002063CB" w:rsidP="002063CB"/>
    <w:p w14:paraId="5B621ADC" w14:textId="77777777" w:rsidR="002063CB" w:rsidRDefault="002063CB" w:rsidP="002063CB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02"/>
        <w:gridCol w:w="1617"/>
        <w:gridCol w:w="1125"/>
        <w:gridCol w:w="1617"/>
        <w:gridCol w:w="988"/>
        <w:gridCol w:w="1617"/>
      </w:tblGrid>
      <w:tr w:rsidR="00C50469" w:rsidRPr="00C50469" w14:paraId="5D710DB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D55F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7E216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93B6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907AF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88490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266CD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E7BD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6B8020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0AEF" w14:textId="77777777" w:rsidR="00C50469" w:rsidRPr="00C50469" w:rsidRDefault="00C50469" w:rsidP="00C50469">
            <w:r w:rsidRPr="00C504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84A69" w14:textId="77777777" w:rsidR="00C50469" w:rsidRPr="00C50469" w:rsidRDefault="00C50469" w:rsidP="00C50469">
            <w:r w:rsidRPr="00C50469">
              <w:t>msg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BAB50" w14:textId="77777777" w:rsidR="00C50469" w:rsidRPr="00C50469" w:rsidRDefault="00C50469" w:rsidP="00C50469">
            <w:r w:rsidRPr="00C50469">
              <w:t>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7D7A2" w14:textId="77777777" w:rsidR="00C50469" w:rsidRPr="00C50469" w:rsidRDefault="00C50469" w:rsidP="00C50469">
            <w:r w:rsidRPr="00C50469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824D7" w14:textId="77777777" w:rsidR="00C50469" w:rsidRPr="00C50469" w:rsidRDefault="00C50469" w:rsidP="00C50469">
            <w:r w:rsidRPr="00C50469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A0E6B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7EF31" w14:textId="77777777" w:rsidR="00C50469" w:rsidRPr="00C50469" w:rsidRDefault="00C50469" w:rsidP="00C50469">
            <w:r w:rsidRPr="00C50469">
              <w:t>更新成功</w:t>
            </w:r>
          </w:p>
        </w:tc>
      </w:tr>
    </w:tbl>
    <w:p w14:paraId="2D60A9BC" w14:textId="77777777" w:rsidR="002063CB" w:rsidRDefault="002063CB" w:rsidP="002063CB">
      <w:pPr>
        <w:rPr>
          <w:lang w:val="x-none"/>
        </w:rPr>
      </w:pPr>
    </w:p>
    <w:p w14:paraId="705C5D59" w14:textId="77777777" w:rsidR="00C50469" w:rsidRPr="00C50469" w:rsidRDefault="00C50469" w:rsidP="00C50469">
      <w:r w:rsidRPr="00C50469">
        <w:rPr>
          <w:b/>
          <w:bCs/>
        </w:rPr>
        <w:t>请求内容</w:t>
      </w:r>
      <w:r w:rsidRPr="00C50469">
        <w:t>：</w:t>
      </w:r>
    </w:p>
    <w:p w14:paraId="2276072F" w14:textId="77777777" w:rsidR="00C50469" w:rsidRPr="00C50469" w:rsidRDefault="00C50469" w:rsidP="00C50469">
      <w:r w:rsidRPr="00C50469">
        <w:t>json</w:t>
      </w:r>
    </w:p>
    <w:p w14:paraId="24FE66A0" w14:textId="77777777" w:rsidR="00C50469" w:rsidRPr="00C50469" w:rsidRDefault="00C50469" w:rsidP="00C50469">
      <w:r w:rsidRPr="00C50469">
        <w:t>{</w:t>
      </w:r>
    </w:p>
    <w:p w14:paraId="4EB3C5B7" w14:textId="77777777" w:rsidR="00C50469" w:rsidRPr="00C50469" w:rsidRDefault="00C50469" w:rsidP="00C50469">
      <w:r w:rsidRPr="00C50469">
        <w:t xml:space="preserve">  "purchaseId": 1,</w:t>
      </w:r>
    </w:p>
    <w:p w14:paraId="61B4E328" w14:textId="77777777" w:rsidR="00C50469" w:rsidRPr="00C50469" w:rsidRDefault="00C50469" w:rsidP="00C50469">
      <w:r w:rsidRPr="00C50469">
        <w:t xml:space="preserve">  "status": "</w:t>
      </w:r>
      <w:r w:rsidRPr="00C50469">
        <w:t>采购中</w:t>
      </w:r>
      <w:r w:rsidRPr="00C50469">
        <w:t>"</w:t>
      </w:r>
    </w:p>
    <w:p w14:paraId="737B6206" w14:textId="77777777" w:rsidR="00C50469" w:rsidRPr="00C50469" w:rsidRDefault="00C50469" w:rsidP="00C50469">
      <w:r w:rsidRPr="00C50469">
        <w:t>}</w:t>
      </w:r>
    </w:p>
    <w:p w14:paraId="5F6C80FB" w14:textId="77777777" w:rsidR="00C50469" w:rsidRPr="00C50469" w:rsidRDefault="00C50469" w:rsidP="00C50469">
      <w:r w:rsidRPr="00C50469">
        <w:rPr>
          <w:b/>
          <w:bCs/>
        </w:rPr>
        <w:t>应答内容</w:t>
      </w:r>
      <w:r w:rsidRPr="00C50469">
        <w:t>：</w:t>
      </w:r>
    </w:p>
    <w:p w14:paraId="609D0050" w14:textId="77777777" w:rsidR="00C50469" w:rsidRPr="00C50469" w:rsidRDefault="00C50469" w:rsidP="00C50469">
      <w:r w:rsidRPr="00C50469">
        <w:t>json</w:t>
      </w:r>
    </w:p>
    <w:p w14:paraId="0221E2D2" w14:textId="77777777" w:rsidR="00C50469" w:rsidRPr="00C50469" w:rsidRDefault="00C50469" w:rsidP="00C50469">
      <w:r w:rsidRPr="00C50469">
        <w:t>{</w:t>
      </w:r>
    </w:p>
    <w:p w14:paraId="69073906" w14:textId="77777777" w:rsidR="00C50469" w:rsidRPr="00C50469" w:rsidRDefault="00C50469" w:rsidP="00C50469">
      <w:r w:rsidRPr="00C50469">
        <w:t xml:space="preserve">  "msg": "</w:t>
      </w:r>
      <w:r w:rsidRPr="00C50469">
        <w:t>更新成功</w:t>
      </w:r>
      <w:r w:rsidRPr="00C50469">
        <w:t>"</w:t>
      </w:r>
    </w:p>
    <w:p w14:paraId="552397DD" w14:textId="77777777" w:rsidR="00C50469" w:rsidRPr="00C50469" w:rsidRDefault="00C50469" w:rsidP="00C50469">
      <w:r w:rsidRPr="00C50469">
        <w:t>}</w:t>
      </w:r>
    </w:p>
    <w:p w14:paraId="5185CD5B" w14:textId="77777777" w:rsidR="002063CB" w:rsidRDefault="002063CB" w:rsidP="0097163E"/>
    <w:p w14:paraId="1523EE42" w14:textId="77777777" w:rsidR="002063CB" w:rsidRDefault="002063CB" w:rsidP="0097163E"/>
    <w:p w14:paraId="1E78176C" w14:textId="77777777" w:rsidR="0000169C" w:rsidRDefault="00C50469" w:rsidP="0000169C">
      <w:pPr>
        <w:pStyle w:val="3"/>
      </w:pPr>
      <w:bookmarkStart w:id="134" w:name="_Toc228313749"/>
      <w:bookmarkStart w:id="135" w:name="_Toc228313895"/>
      <w:bookmarkStart w:id="136" w:name="_Toc232537039"/>
      <w:r>
        <w:rPr>
          <w:rFonts w:hint="eastAsia"/>
        </w:rPr>
        <w:t>采购数据统计</w:t>
      </w:r>
      <w:bookmarkEnd w:id="134"/>
      <w:bookmarkEnd w:id="135"/>
      <w:bookmarkEnd w:id="136"/>
    </w:p>
    <w:p w14:paraId="00273B9E" w14:textId="77777777" w:rsidR="00C50469" w:rsidRDefault="00C50469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/purchase/stat</w:t>
      </w:r>
    </w:p>
    <w:p w14:paraId="7C26C468" w14:textId="77777777" w:rsidR="00C50469" w:rsidRDefault="00C50469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lastRenderedPageBreak/>
        <w:t>输出：按状态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部门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时间统计</w:t>
      </w:r>
    </w:p>
    <w:p w14:paraId="7649C9D5" w14:textId="77777777" w:rsidR="00C50469" w:rsidRPr="00C50469" w:rsidRDefault="00C50469" w:rsidP="00C50469"/>
    <w:p w14:paraId="07D0E8F1" w14:textId="77777777" w:rsidR="0000169C" w:rsidRDefault="0000169C" w:rsidP="0000169C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C50469" w:rsidRPr="00C50469" w14:paraId="6848E7A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52310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F21E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3CBB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B2BE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049D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E49F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BEA1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160B85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CB2BC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1BCCC" w14:textId="77777777" w:rsidR="00C50469" w:rsidRPr="00C50469" w:rsidRDefault="00C50469" w:rsidP="00C50469">
            <w:r w:rsidRPr="00C50469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4CA87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A96E1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AF68E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15DA3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1E499" w14:textId="77777777" w:rsidR="00C50469" w:rsidRPr="00C50469" w:rsidRDefault="00C50469" w:rsidP="00C50469">
            <w:r w:rsidRPr="00C50469">
              <w:t>无参数</w:t>
            </w:r>
          </w:p>
        </w:tc>
      </w:tr>
    </w:tbl>
    <w:p w14:paraId="53179548" w14:textId="77777777" w:rsidR="0000169C" w:rsidRPr="007D7582" w:rsidRDefault="0000169C" w:rsidP="0000169C"/>
    <w:p w14:paraId="4AC6C645" w14:textId="77777777" w:rsidR="0000169C" w:rsidRDefault="0000169C" w:rsidP="0000169C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473"/>
        <w:gridCol w:w="1527"/>
        <w:gridCol w:w="1045"/>
        <w:gridCol w:w="1527"/>
        <w:gridCol w:w="932"/>
        <w:gridCol w:w="1817"/>
      </w:tblGrid>
      <w:tr w:rsidR="00C50469" w:rsidRPr="00C50469" w14:paraId="27162A5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11A1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3843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A00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C092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80A7E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37C6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38305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5C868A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3F992" w14:textId="77777777" w:rsidR="00C50469" w:rsidRPr="00C50469" w:rsidRDefault="00C50469" w:rsidP="00C50469">
            <w:r w:rsidRPr="00C504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A09F7" w14:textId="77777777" w:rsidR="00C50469" w:rsidRPr="00C50469" w:rsidRDefault="00C50469" w:rsidP="00C50469">
            <w:r w:rsidRPr="00C50469">
              <w:t>deptStat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D1DD9" w14:textId="77777777" w:rsidR="00C50469" w:rsidRPr="00C50469" w:rsidRDefault="00C50469" w:rsidP="00C50469">
            <w:r w:rsidRPr="00C50469">
              <w:t>部门统计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EF4DB" w14:textId="77777777" w:rsidR="00C50469" w:rsidRPr="00C50469" w:rsidRDefault="00C50469" w:rsidP="00C50469">
            <w:r w:rsidRPr="00C50469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46C65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F3BD4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70564" w14:textId="77777777" w:rsidR="00C50469" w:rsidRPr="00C50469" w:rsidRDefault="00C50469" w:rsidP="00C50469">
            <w:r w:rsidRPr="00C50469">
              <w:t>按部门统计</w:t>
            </w:r>
          </w:p>
        </w:tc>
      </w:tr>
      <w:tr w:rsidR="00C50469" w:rsidRPr="00C50469" w14:paraId="2F7059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95F2F" w14:textId="77777777" w:rsidR="00C50469" w:rsidRPr="00C50469" w:rsidRDefault="00C50469" w:rsidP="00C50469">
            <w:r w:rsidRPr="00C5046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548F8" w14:textId="77777777" w:rsidR="00C50469" w:rsidRPr="00C50469" w:rsidRDefault="00C50469" w:rsidP="00C50469">
            <w:r w:rsidRPr="00C50469">
              <w:t>statusStat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D2317" w14:textId="77777777" w:rsidR="00C50469" w:rsidRPr="00C50469" w:rsidRDefault="00C50469" w:rsidP="00C50469">
            <w:r w:rsidRPr="00C50469">
              <w:t>状态统计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810C2" w14:textId="77777777" w:rsidR="00C50469" w:rsidRPr="00C50469" w:rsidRDefault="00C50469" w:rsidP="00C50469">
            <w:r w:rsidRPr="00C50469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7AF6F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1D757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F1047" w14:textId="77777777" w:rsidR="00C50469" w:rsidRPr="00C50469" w:rsidRDefault="00C50469" w:rsidP="00C50469">
            <w:r w:rsidRPr="00C50469">
              <w:t>按状态统计</w:t>
            </w:r>
          </w:p>
        </w:tc>
      </w:tr>
      <w:tr w:rsidR="00C50469" w:rsidRPr="00C50469" w14:paraId="0A83A3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67C65" w14:textId="77777777" w:rsidR="00C50469" w:rsidRPr="00C50469" w:rsidRDefault="00C50469" w:rsidP="00C50469">
            <w:r w:rsidRPr="00C5046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ED102" w14:textId="77777777" w:rsidR="00C50469" w:rsidRPr="00C50469" w:rsidRDefault="00C50469" w:rsidP="00C50469">
            <w:r w:rsidRPr="00C50469">
              <w:t>timeStat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51AE9" w14:textId="77777777" w:rsidR="00C50469" w:rsidRPr="00C50469" w:rsidRDefault="00C50469" w:rsidP="00C50469">
            <w:r w:rsidRPr="00C50469">
              <w:t>时间统计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626AE" w14:textId="77777777" w:rsidR="00C50469" w:rsidRPr="00C50469" w:rsidRDefault="00C50469" w:rsidP="00C50469">
            <w:r w:rsidRPr="00C50469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68002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9994F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B283E" w14:textId="77777777" w:rsidR="00C50469" w:rsidRPr="00C50469" w:rsidRDefault="00C50469" w:rsidP="00C50469">
            <w:r w:rsidRPr="00C50469">
              <w:t>按时间统计</w:t>
            </w:r>
          </w:p>
        </w:tc>
      </w:tr>
    </w:tbl>
    <w:p w14:paraId="771F4CF9" w14:textId="77777777" w:rsidR="0000169C" w:rsidRDefault="0000169C" w:rsidP="0000169C">
      <w:pPr>
        <w:rPr>
          <w:lang w:val="x-none"/>
        </w:rPr>
      </w:pPr>
    </w:p>
    <w:p w14:paraId="06D8E805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b/>
          <w:bCs/>
          <w:color w:val="4D4D4C"/>
          <w:szCs w:val="21"/>
        </w:rPr>
        <w:t>请求内容</w:t>
      </w:r>
      <w:r w:rsidRPr="00C50469">
        <w:rPr>
          <w:rFonts w:ascii="Consolas" w:hAnsi="Consolas"/>
          <w:color w:val="4D4D4C"/>
          <w:szCs w:val="21"/>
        </w:rPr>
        <w:t>：</w:t>
      </w:r>
    </w:p>
    <w:p w14:paraId="4A49A929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>json</w:t>
      </w:r>
    </w:p>
    <w:p w14:paraId="06EB5D38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>{}</w:t>
      </w:r>
    </w:p>
    <w:p w14:paraId="0E63E039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>
        <w:rPr>
          <w:rFonts w:ascii="Consolas" w:hAnsi="Consolas" w:hint="eastAsia"/>
          <w:b/>
          <w:bCs/>
          <w:color w:val="4D4D4C"/>
          <w:szCs w:val="21"/>
        </w:rPr>
        <w:t>应</w:t>
      </w:r>
      <w:r w:rsidRPr="00C50469">
        <w:rPr>
          <w:rFonts w:ascii="Consolas" w:hAnsi="Consolas"/>
          <w:b/>
          <w:bCs/>
          <w:color w:val="4D4D4C"/>
          <w:szCs w:val="21"/>
        </w:rPr>
        <w:t>答内容</w:t>
      </w:r>
      <w:r w:rsidRPr="00C50469">
        <w:rPr>
          <w:rFonts w:ascii="Consolas" w:hAnsi="Consolas"/>
          <w:color w:val="4D4D4C"/>
          <w:szCs w:val="21"/>
        </w:rPr>
        <w:t>：</w:t>
      </w:r>
    </w:p>
    <w:p w14:paraId="289DAAFF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>json</w:t>
      </w:r>
    </w:p>
    <w:p w14:paraId="43B5CCA2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>{</w:t>
      </w:r>
    </w:p>
    <w:p w14:paraId="30782E15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 xml:space="preserve">  "deptStat": [...],</w:t>
      </w:r>
    </w:p>
    <w:p w14:paraId="0D8C9D32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 xml:space="preserve">  "statusStat": [...],</w:t>
      </w:r>
    </w:p>
    <w:p w14:paraId="6677382A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 xml:space="preserve">  "timeStat": [...]</w:t>
      </w:r>
    </w:p>
    <w:p w14:paraId="06B29B86" w14:textId="77777777" w:rsidR="00C50469" w:rsidRPr="00C50469" w:rsidRDefault="00C50469" w:rsidP="00C50469">
      <w:pPr>
        <w:rPr>
          <w:rFonts w:ascii="Consolas" w:hAnsi="Consolas"/>
          <w:color w:val="4D4D4C"/>
          <w:szCs w:val="21"/>
        </w:rPr>
      </w:pPr>
      <w:r w:rsidRPr="00C50469">
        <w:rPr>
          <w:rFonts w:ascii="Consolas" w:hAnsi="Consolas"/>
          <w:color w:val="4D4D4C"/>
          <w:szCs w:val="21"/>
        </w:rPr>
        <w:t>}</w:t>
      </w:r>
    </w:p>
    <w:p w14:paraId="0D050540" w14:textId="77777777" w:rsidR="000860CF" w:rsidRDefault="000860CF" w:rsidP="0000169C">
      <w:pPr>
        <w:rPr>
          <w:rStyle w:val="line"/>
          <w:rFonts w:ascii="Consolas" w:hAnsi="Consolas"/>
          <w:color w:val="4D4D4C"/>
          <w:szCs w:val="21"/>
        </w:rPr>
      </w:pPr>
    </w:p>
    <w:p w14:paraId="14A72A1D" w14:textId="77777777" w:rsidR="00B62E27" w:rsidRDefault="00C50469" w:rsidP="00B62E27">
      <w:pPr>
        <w:pStyle w:val="3"/>
      </w:pPr>
      <w:bookmarkStart w:id="137" w:name="_Toc228313750"/>
      <w:bookmarkStart w:id="138" w:name="_Toc228313896"/>
      <w:bookmarkStart w:id="139" w:name="_Toc232537040"/>
      <w:r>
        <w:rPr>
          <w:rFonts w:hint="eastAsia"/>
        </w:rPr>
        <w:t>导出采购记录</w:t>
      </w:r>
      <w:r>
        <w:rPr>
          <w:rFonts w:hint="eastAsia"/>
        </w:rPr>
        <w:t>Excel</w:t>
      </w:r>
      <w:bookmarkEnd w:id="137"/>
      <w:bookmarkEnd w:id="138"/>
      <w:bookmarkEnd w:id="139"/>
    </w:p>
    <w:p w14:paraId="6C076769" w14:textId="77777777" w:rsidR="00C50469" w:rsidRDefault="00C50469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/export/purchase</w:t>
      </w:r>
    </w:p>
    <w:p w14:paraId="73170EEB" w14:textId="77777777" w:rsidR="00C50469" w:rsidRDefault="00C50469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</w:t>
      </w:r>
      <w:r>
        <w:rPr>
          <w:rFonts w:ascii="Arial" w:eastAsia="等线" w:hAnsi="Arial" w:cs="Arial"/>
        </w:rPr>
        <w:t xml:space="preserve">Excel </w:t>
      </w:r>
      <w:r>
        <w:rPr>
          <w:rFonts w:ascii="Arial" w:eastAsia="等线" w:hAnsi="Arial" w:cs="Arial"/>
        </w:rPr>
        <w:t>文件下载</w:t>
      </w:r>
    </w:p>
    <w:p w14:paraId="56A43D3D" w14:textId="77777777" w:rsidR="00C50469" w:rsidRPr="00C50469" w:rsidRDefault="00C50469" w:rsidP="00C50469"/>
    <w:p w14:paraId="75CE2E57" w14:textId="77777777" w:rsidR="00B62E27" w:rsidRDefault="00B62E27" w:rsidP="00B62E2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C50469" w:rsidRPr="00C50469" w14:paraId="4B0B89E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4B001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0B52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2B27A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5AEDD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2252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762D1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6C11E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36E9BF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5E28C" w14:textId="77777777" w:rsidR="00C50469" w:rsidRPr="00C50469" w:rsidRDefault="00C50469" w:rsidP="00C50469">
            <w:r w:rsidRPr="00C50469"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0CBDC" w14:textId="77777777" w:rsidR="00C50469" w:rsidRPr="00C50469" w:rsidRDefault="00C50469" w:rsidP="00C50469">
            <w:r w:rsidRPr="00C50469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976D7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0C742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90ECF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A0140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EDD3A" w14:textId="77777777" w:rsidR="00C50469" w:rsidRPr="00C50469" w:rsidRDefault="00C50469" w:rsidP="00C50469">
            <w:r w:rsidRPr="00C50469">
              <w:t>无参数</w:t>
            </w:r>
          </w:p>
        </w:tc>
      </w:tr>
    </w:tbl>
    <w:p w14:paraId="4076C5B8" w14:textId="77777777" w:rsidR="00B62E27" w:rsidRPr="007D7582" w:rsidRDefault="00B62E27" w:rsidP="00B62E27"/>
    <w:p w14:paraId="278BECE7" w14:textId="77777777" w:rsidR="00B62E27" w:rsidRDefault="00B62E27" w:rsidP="00B62E27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79"/>
        <w:gridCol w:w="1680"/>
        <w:gridCol w:w="894"/>
        <w:gridCol w:w="1464"/>
        <w:gridCol w:w="894"/>
        <w:gridCol w:w="2247"/>
      </w:tblGrid>
      <w:tr w:rsidR="00C50469" w:rsidRPr="00C50469" w14:paraId="7CAEE4C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C1137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D46C4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0BA9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360E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9C8F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FDBB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DAEF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2F18EC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B30B5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732F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7AD57" w14:textId="77777777" w:rsidR="00C50469" w:rsidRPr="00C50469" w:rsidRDefault="00C50469" w:rsidP="00C50469">
            <w:r w:rsidRPr="00C50469">
              <w:t xml:space="preserve">Excel </w:t>
            </w:r>
            <w:r w:rsidRPr="00C50469"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19F3A" w14:textId="77777777" w:rsidR="00C50469" w:rsidRPr="00C50469" w:rsidRDefault="00C50469" w:rsidP="00C50469">
            <w:r w:rsidRPr="00C50469"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62586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A5B05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2CABF" w14:textId="77777777" w:rsidR="00C50469" w:rsidRPr="00C50469" w:rsidRDefault="00C50469" w:rsidP="00C50469">
            <w:r w:rsidRPr="00C50469">
              <w:t>直接下载</w:t>
            </w:r>
            <w:r w:rsidRPr="00C50469">
              <w:t xml:space="preserve"> Excel</w:t>
            </w:r>
          </w:p>
        </w:tc>
      </w:tr>
    </w:tbl>
    <w:p w14:paraId="6A22F4C5" w14:textId="77777777" w:rsidR="00B62E27" w:rsidRDefault="00B62E27" w:rsidP="00B62E27">
      <w:pPr>
        <w:rPr>
          <w:lang w:val="x-none"/>
        </w:rPr>
      </w:pPr>
    </w:p>
    <w:p w14:paraId="5A1526EC" w14:textId="77777777" w:rsidR="00C50469" w:rsidRPr="00C50469" w:rsidRDefault="00C50469" w:rsidP="00C50469">
      <w:pPr>
        <w:rPr>
          <w:szCs w:val="21"/>
        </w:rPr>
      </w:pPr>
      <w:r w:rsidRPr="00C50469">
        <w:rPr>
          <w:b/>
          <w:bCs/>
          <w:szCs w:val="21"/>
        </w:rPr>
        <w:t>请求内容</w:t>
      </w:r>
      <w:r w:rsidRPr="00C50469">
        <w:rPr>
          <w:szCs w:val="21"/>
        </w:rPr>
        <w:t>：</w:t>
      </w:r>
    </w:p>
    <w:p w14:paraId="78830126" w14:textId="77777777" w:rsidR="00C50469" w:rsidRPr="00C50469" w:rsidRDefault="00C50469" w:rsidP="00C50469">
      <w:pPr>
        <w:rPr>
          <w:szCs w:val="21"/>
        </w:rPr>
      </w:pPr>
      <w:r w:rsidRPr="00C50469">
        <w:rPr>
          <w:szCs w:val="21"/>
        </w:rPr>
        <w:t>json</w:t>
      </w:r>
    </w:p>
    <w:p w14:paraId="54D011B4" w14:textId="77777777" w:rsidR="00C50469" w:rsidRPr="00C50469" w:rsidRDefault="00C50469" w:rsidP="00C50469">
      <w:pPr>
        <w:rPr>
          <w:szCs w:val="21"/>
        </w:rPr>
      </w:pPr>
      <w:r w:rsidRPr="00C50469">
        <w:rPr>
          <w:szCs w:val="21"/>
        </w:rPr>
        <w:t>{}</w:t>
      </w:r>
    </w:p>
    <w:p w14:paraId="4D440CD1" w14:textId="77777777" w:rsidR="00C50469" w:rsidRPr="00C50469" w:rsidRDefault="00C50469" w:rsidP="00C50469">
      <w:pPr>
        <w:rPr>
          <w:szCs w:val="21"/>
        </w:rPr>
      </w:pPr>
      <w:r w:rsidRPr="00C50469">
        <w:rPr>
          <w:b/>
          <w:bCs/>
          <w:szCs w:val="21"/>
        </w:rPr>
        <w:t>应答内容</w:t>
      </w:r>
      <w:r w:rsidRPr="00C50469">
        <w:rPr>
          <w:szCs w:val="21"/>
        </w:rPr>
        <w:t>：</w:t>
      </w:r>
    </w:p>
    <w:p w14:paraId="46AC9361" w14:textId="77777777" w:rsidR="00C50469" w:rsidRDefault="00C50469" w:rsidP="00C50469">
      <w:pPr>
        <w:rPr>
          <w:szCs w:val="21"/>
        </w:rPr>
      </w:pPr>
      <w:r w:rsidRPr="00C50469">
        <w:rPr>
          <w:szCs w:val="21"/>
        </w:rPr>
        <w:t>文件流下载，无</w:t>
      </w:r>
      <w:r w:rsidRPr="00C50469">
        <w:rPr>
          <w:szCs w:val="21"/>
        </w:rPr>
        <w:t xml:space="preserve"> JSON </w:t>
      </w:r>
      <w:r w:rsidRPr="00C50469">
        <w:rPr>
          <w:szCs w:val="21"/>
        </w:rPr>
        <w:t>返回。</w:t>
      </w:r>
    </w:p>
    <w:p w14:paraId="659EC7D4" w14:textId="77777777" w:rsidR="00BB3D02" w:rsidRDefault="00C50469" w:rsidP="00BB3D02">
      <w:pPr>
        <w:pStyle w:val="3"/>
      </w:pPr>
      <w:bookmarkStart w:id="140" w:name="_Toc228313751"/>
      <w:bookmarkStart w:id="141" w:name="_Toc228313897"/>
      <w:bookmarkStart w:id="142" w:name="_Toc232537041"/>
      <w:r>
        <w:rPr>
          <w:rFonts w:hint="eastAsia"/>
        </w:rPr>
        <w:t>查看操作日志</w:t>
      </w:r>
      <w:bookmarkEnd w:id="140"/>
      <w:bookmarkEnd w:id="141"/>
      <w:bookmarkEnd w:id="142"/>
    </w:p>
    <w:p w14:paraId="1764F6D2" w14:textId="77777777" w:rsidR="00C50469" w:rsidRDefault="00C50469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>/log/list</w:t>
      </w:r>
    </w:p>
    <w:p w14:paraId="175D91DC" w14:textId="77777777" w:rsidR="00C50469" w:rsidRDefault="00C50469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</w:rPr>
        <w:t>输出：系统操作日志列表</w:t>
      </w:r>
    </w:p>
    <w:p w14:paraId="7BB167E8" w14:textId="77777777" w:rsidR="00C50469" w:rsidRPr="00C50469" w:rsidRDefault="00C50469" w:rsidP="00C50469"/>
    <w:p w14:paraId="5FEC17F4" w14:textId="77777777" w:rsidR="00BB3D02" w:rsidRDefault="00BB3D02" w:rsidP="00BB3D02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输入参数列表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23"/>
        <w:gridCol w:w="1641"/>
        <w:gridCol w:w="1002"/>
        <w:gridCol w:w="1641"/>
        <w:gridCol w:w="1002"/>
        <w:gridCol w:w="1641"/>
      </w:tblGrid>
      <w:tr w:rsidR="00C50469" w:rsidRPr="00C50469" w14:paraId="78DF11C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FE266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D5F70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3133F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61D46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DC18D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6FDC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1FCE1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71E110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B3CBE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61951" w14:textId="77777777" w:rsidR="00C50469" w:rsidRPr="00C50469" w:rsidRDefault="00C50469" w:rsidP="00C50469">
            <w:r w:rsidRPr="00C50469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61F87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4557C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04EE9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02AD2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77C86" w14:textId="77777777" w:rsidR="00C50469" w:rsidRPr="00C50469" w:rsidRDefault="00C50469" w:rsidP="00C50469">
            <w:r w:rsidRPr="00C50469">
              <w:t>无参数</w:t>
            </w:r>
          </w:p>
        </w:tc>
      </w:tr>
    </w:tbl>
    <w:p w14:paraId="623EEC39" w14:textId="77777777" w:rsidR="00BB3D02" w:rsidRPr="007D7582" w:rsidRDefault="00BB3D02" w:rsidP="00BB3D02"/>
    <w:p w14:paraId="22F93886" w14:textId="77777777" w:rsidR="00BB3D02" w:rsidRDefault="00BB3D02" w:rsidP="00BB3D02">
      <w:pPr>
        <w:numPr>
          <w:ilvl w:val="0"/>
          <w:numId w:val="7"/>
        </w:num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输出参数列表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087"/>
        <w:gridCol w:w="1868"/>
        <w:gridCol w:w="909"/>
        <w:gridCol w:w="1350"/>
        <w:gridCol w:w="824"/>
        <w:gridCol w:w="2391"/>
      </w:tblGrid>
      <w:tr w:rsidR="00C50469" w:rsidRPr="00C50469" w14:paraId="58F99BC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A4325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ED3D0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07F3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中文名称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D6B13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188AC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最大长度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52758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33449" w14:textId="77777777" w:rsidR="00C50469" w:rsidRPr="00C50469" w:rsidRDefault="00C50469" w:rsidP="00C50469">
            <w:pPr>
              <w:rPr>
                <w:b/>
                <w:bCs/>
              </w:rPr>
            </w:pPr>
            <w:r w:rsidRPr="00C50469">
              <w:rPr>
                <w:b/>
                <w:bCs/>
              </w:rPr>
              <w:t>参数说明</w:t>
            </w:r>
          </w:p>
        </w:tc>
      </w:tr>
      <w:tr w:rsidR="00C50469" w:rsidRPr="00C50469" w14:paraId="7E92B1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9F12A" w14:textId="77777777" w:rsidR="00C50469" w:rsidRPr="00C50469" w:rsidRDefault="00C50469" w:rsidP="00C50469">
            <w:r w:rsidRPr="00C5046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5CA3A" w14:textId="77777777" w:rsidR="00C50469" w:rsidRPr="00C50469" w:rsidRDefault="00C50469" w:rsidP="00C50469">
            <w:r w:rsidRPr="00C50469">
              <w:t>logList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BD12F" w14:textId="77777777" w:rsidR="00C50469" w:rsidRPr="00C50469" w:rsidRDefault="00C50469" w:rsidP="00C50469">
            <w:r w:rsidRPr="00C50469">
              <w:t>操作日志列表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4E82A" w14:textId="77777777" w:rsidR="00C50469" w:rsidRPr="00C50469" w:rsidRDefault="00C50469" w:rsidP="00C50469">
            <w:r w:rsidRPr="00C50469"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B8945" w14:textId="77777777" w:rsidR="00C50469" w:rsidRPr="00C50469" w:rsidRDefault="00C50469" w:rsidP="00C50469">
            <w:r w:rsidRPr="00C50469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DF920" w14:textId="77777777" w:rsidR="00C50469" w:rsidRPr="00C50469" w:rsidRDefault="00C50469" w:rsidP="00C50469">
            <w:r w:rsidRPr="00C50469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B3164" w14:textId="77777777" w:rsidR="00C50469" w:rsidRPr="00C50469" w:rsidRDefault="00C50469" w:rsidP="00C50469">
            <w:r w:rsidRPr="00C50469">
              <w:t>系统所有操作记录</w:t>
            </w:r>
          </w:p>
        </w:tc>
      </w:tr>
    </w:tbl>
    <w:p w14:paraId="5CA9C1D9" w14:textId="77777777" w:rsidR="00BB3D02" w:rsidRDefault="00BB3D02" w:rsidP="00BB3D02">
      <w:pPr>
        <w:rPr>
          <w:lang w:val="x-none"/>
        </w:rPr>
      </w:pPr>
    </w:p>
    <w:p w14:paraId="777E960B" w14:textId="77777777" w:rsidR="00187EC3" w:rsidRPr="00187EC3" w:rsidRDefault="00187EC3" w:rsidP="00187EC3">
      <w:pPr>
        <w:rPr>
          <w:szCs w:val="21"/>
        </w:rPr>
      </w:pPr>
      <w:r w:rsidRPr="00187EC3">
        <w:rPr>
          <w:b/>
          <w:bCs/>
          <w:szCs w:val="21"/>
        </w:rPr>
        <w:t>请求内容</w:t>
      </w:r>
      <w:r w:rsidRPr="00187EC3">
        <w:rPr>
          <w:szCs w:val="21"/>
        </w:rPr>
        <w:t>：</w:t>
      </w:r>
    </w:p>
    <w:p w14:paraId="4E4F19A2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>json</w:t>
      </w:r>
    </w:p>
    <w:p w14:paraId="4B973C95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>{}</w:t>
      </w:r>
    </w:p>
    <w:p w14:paraId="03FC0D14" w14:textId="77777777" w:rsidR="00187EC3" w:rsidRPr="00187EC3" w:rsidRDefault="00187EC3" w:rsidP="00187EC3">
      <w:pPr>
        <w:rPr>
          <w:szCs w:val="21"/>
        </w:rPr>
      </w:pPr>
      <w:r w:rsidRPr="00187EC3">
        <w:rPr>
          <w:b/>
          <w:bCs/>
          <w:szCs w:val="21"/>
        </w:rPr>
        <w:t>应答内容</w:t>
      </w:r>
      <w:r w:rsidRPr="00187EC3">
        <w:rPr>
          <w:szCs w:val="21"/>
        </w:rPr>
        <w:t>：</w:t>
      </w:r>
    </w:p>
    <w:p w14:paraId="778E6FC9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>json</w:t>
      </w:r>
    </w:p>
    <w:p w14:paraId="2E6362B7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lastRenderedPageBreak/>
        <w:t>{</w:t>
      </w:r>
    </w:p>
    <w:p w14:paraId="35CEC126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"logList": [</w:t>
      </w:r>
    </w:p>
    <w:p w14:paraId="57D4B142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  {</w:t>
      </w:r>
    </w:p>
    <w:p w14:paraId="15A124BE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    "user": "19119",</w:t>
      </w:r>
    </w:p>
    <w:p w14:paraId="620B58D9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    "operate": "</w:t>
      </w:r>
      <w:r w:rsidRPr="00187EC3">
        <w:rPr>
          <w:szCs w:val="21"/>
        </w:rPr>
        <w:t>提交采购申请</w:t>
      </w:r>
      <w:r w:rsidRPr="00187EC3">
        <w:rPr>
          <w:szCs w:val="21"/>
        </w:rPr>
        <w:t>",</w:t>
      </w:r>
    </w:p>
    <w:p w14:paraId="685C7624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    "time": "2026-04-22 10:20:00"</w:t>
      </w:r>
    </w:p>
    <w:p w14:paraId="3E2D1FD7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  }</w:t>
      </w:r>
    </w:p>
    <w:p w14:paraId="642B4FFF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 xml:space="preserve">  ]</w:t>
      </w:r>
    </w:p>
    <w:p w14:paraId="6CA8E21E" w14:textId="77777777" w:rsidR="00187EC3" w:rsidRPr="00187EC3" w:rsidRDefault="00187EC3" w:rsidP="00187EC3">
      <w:pPr>
        <w:rPr>
          <w:szCs w:val="21"/>
        </w:rPr>
      </w:pPr>
      <w:r w:rsidRPr="00187EC3">
        <w:rPr>
          <w:szCs w:val="21"/>
        </w:rPr>
        <w:t>}</w:t>
      </w:r>
    </w:p>
    <w:p w14:paraId="25F79C1A" w14:textId="77777777" w:rsidR="00187EC3" w:rsidRDefault="00187EC3" w:rsidP="00187EC3">
      <w:pPr>
        <w:spacing w:before="320" w:after="120" w:line="288" w:lineRule="auto"/>
        <w:outlineLvl w:val="1"/>
      </w:pPr>
      <w:bookmarkStart w:id="143" w:name="heading_42"/>
      <w:bookmarkStart w:id="144" w:name="_Toc228313699"/>
      <w:bookmarkStart w:id="145" w:name="_Toc228313752"/>
      <w:bookmarkStart w:id="146" w:name="_Toc228313898"/>
      <w:bookmarkStart w:id="147" w:name="_Toc232537042"/>
      <w:r>
        <w:rPr>
          <w:rFonts w:ascii="Arial" w:eastAsia="等线" w:hAnsi="Arial" w:cs="Arial"/>
          <w:b/>
          <w:sz w:val="32"/>
        </w:rPr>
        <w:t xml:space="preserve">4.2 B </w:t>
      </w:r>
      <w:r>
        <w:rPr>
          <w:rFonts w:ascii="Arial" w:eastAsia="等线" w:hAnsi="Arial" w:cs="Arial"/>
          <w:b/>
          <w:sz w:val="32"/>
        </w:rPr>
        <w:t>服务</w:t>
      </w:r>
      <w:bookmarkEnd w:id="143"/>
      <w:bookmarkEnd w:id="144"/>
      <w:bookmarkEnd w:id="145"/>
      <w:bookmarkEnd w:id="146"/>
      <w:bookmarkEnd w:id="147"/>
    </w:p>
    <w:p w14:paraId="272C4705" w14:textId="77777777" w:rsidR="00B62E27" w:rsidRDefault="00B62E27" w:rsidP="0000169C">
      <w:pPr>
        <w:rPr>
          <w:szCs w:val="21"/>
        </w:rPr>
      </w:pPr>
    </w:p>
    <w:p w14:paraId="68AD5FC8" w14:textId="2178B746" w:rsidR="00187EC3" w:rsidRDefault="00187EC3" w:rsidP="00187EC3">
      <w:pPr>
        <w:spacing w:before="120" w:after="120" w:line="288" w:lineRule="auto"/>
      </w:pPr>
      <w:r>
        <w:rPr>
          <w:rFonts w:ascii="Arial" w:eastAsia="等线" w:hAnsi="Arial" w:cs="Arial"/>
        </w:rPr>
        <w:t>本系统为纯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系统，不涉及</w:t>
      </w:r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通信，无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服务设计。</w:t>
      </w:r>
    </w:p>
    <w:p w14:paraId="5E407B1C" w14:textId="0681D8EC" w:rsidR="00B62E27" w:rsidRPr="00F32DE5" w:rsidRDefault="00B62E27" w:rsidP="0000169C">
      <w:pPr>
        <w:rPr>
          <w:szCs w:val="21"/>
        </w:rPr>
      </w:pPr>
    </w:p>
    <w:p w14:paraId="6ABFB9E2" w14:textId="77777777" w:rsidR="00876CB6" w:rsidRDefault="00876CB6" w:rsidP="00D8717B"/>
    <w:p w14:paraId="584B15B3" w14:textId="77777777" w:rsidR="00A615DA" w:rsidRPr="00A43817" w:rsidRDefault="00A615DA" w:rsidP="00D8717B"/>
    <w:p w14:paraId="538C64DE" w14:textId="77777777" w:rsidR="007C2320" w:rsidRDefault="007C2320" w:rsidP="00611E4A">
      <w:pPr>
        <w:pStyle w:val="1"/>
      </w:pPr>
      <w:bookmarkStart w:id="148" w:name="_Toc228313700"/>
      <w:bookmarkStart w:id="149" w:name="_Toc228313753"/>
      <w:bookmarkStart w:id="150" w:name="_Toc228313899"/>
      <w:bookmarkStart w:id="151" w:name="_Toc232537043"/>
      <w:r>
        <w:rPr>
          <w:rFonts w:hint="eastAsia"/>
        </w:rPr>
        <w:t>界面设计</w:t>
      </w:r>
      <w:bookmarkEnd w:id="148"/>
      <w:bookmarkEnd w:id="149"/>
      <w:bookmarkEnd w:id="150"/>
      <w:bookmarkEnd w:id="151"/>
    </w:p>
    <w:p w14:paraId="4C06879E" w14:textId="77777777" w:rsidR="007C2320" w:rsidRPr="00A43817" w:rsidRDefault="007C2320" w:rsidP="00611E4A">
      <w:pPr>
        <w:pStyle w:val="2"/>
      </w:pPr>
      <w:bookmarkStart w:id="152" w:name="_Toc228313701"/>
      <w:bookmarkStart w:id="153" w:name="_Toc228313754"/>
      <w:bookmarkStart w:id="154" w:name="_Toc228313900"/>
      <w:bookmarkStart w:id="155" w:name="_Toc232537044"/>
      <w:r>
        <w:rPr>
          <w:rFonts w:hint="eastAsia"/>
        </w:rPr>
        <w:t>登录界面</w:t>
      </w:r>
      <w:bookmarkEnd w:id="152"/>
      <w:bookmarkEnd w:id="153"/>
      <w:bookmarkEnd w:id="154"/>
      <w:bookmarkEnd w:id="155"/>
    </w:p>
    <w:p w14:paraId="318D929D" w14:textId="34602F42" w:rsidR="007C2320" w:rsidRDefault="007C2320" w:rsidP="003736B1">
      <w:pPr>
        <w:pStyle w:val="3"/>
      </w:pPr>
      <w:bookmarkStart w:id="156" w:name="_Toc228313755"/>
      <w:bookmarkStart w:id="157" w:name="_Toc228313901"/>
      <w:bookmarkStart w:id="158" w:name="_Toc232537045"/>
      <w:r>
        <w:rPr>
          <w:rFonts w:hint="eastAsia"/>
        </w:rPr>
        <w:t>界面设计原</w:t>
      </w:r>
      <w:r w:rsidR="005251DA">
        <w:rPr>
          <w:rFonts w:hint="eastAsia"/>
        </w:rPr>
        <w:t>型</w:t>
      </w:r>
      <w:bookmarkEnd w:id="156"/>
      <w:bookmarkEnd w:id="157"/>
      <w:bookmarkEnd w:id="158"/>
    </w:p>
    <w:p w14:paraId="237BEDC4" w14:textId="6FDC07C6" w:rsidR="008D3770" w:rsidRDefault="0037426D" w:rsidP="00D8717B">
      <w:r>
        <w:rPr>
          <w:noProof/>
        </w:rPr>
        <w:pict w14:anchorId="31754EC6">
          <v:shape id="_x0000_i1029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">
            <v:imagedata r:id="rId17" o:title="" cropbottom="-13f"/>
          </v:shape>
        </w:pict>
      </w:r>
    </w:p>
    <w:p w14:paraId="36D67939" w14:textId="77777777" w:rsidR="007C2320" w:rsidRPr="00A43817" w:rsidRDefault="007C2320" w:rsidP="00D8717B">
      <w:pPr>
        <w:pStyle w:val="3"/>
      </w:pPr>
      <w:bookmarkStart w:id="159" w:name="_Toc228313756"/>
      <w:bookmarkStart w:id="160" w:name="_Toc228313902"/>
      <w:bookmarkStart w:id="161" w:name="_Toc232537046"/>
      <w:r>
        <w:rPr>
          <w:rFonts w:hint="eastAsia"/>
        </w:rPr>
        <w:lastRenderedPageBreak/>
        <w:t>详细说明</w:t>
      </w:r>
      <w:bookmarkEnd w:id="159"/>
      <w:bookmarkEnd w:id="160"/>
      <w:bookmarkEnd w:id="161"/>
    </w:p>
    <w:p w14:paraId="2763D609" w14:textId="35B785CC" w:rsidR="008D3770" w:rsidRDefault="008D3770" w:rsidP="007C2320">
      <w:r w:rsidRPr="008D3770">
        <w:t>登录界面设计</w:t>
      </w:r>
    </w:p>
    <w:p w14:paraId="5491AED9" w14:textId="77777777" w:rsidR="008D3770" w:rsidRDefault="008D3770" w:rsidP="007C2320">
      <w:r w:rsidRPr="008D3770">
        <w:t>登录界面是用户进入系统的入口，整体采用简洁清晰的布局，核心组件包括：</w:t>
      </w:r>
    </w:p>
    <w:p w14:paraId="52917765" w14:textId="27F823AC" w:rsidR="008D3770" w:rsidRDefault="008D3770" w:rsidP="007C2320">
      <w:r w:rsidRPr="008D3770">
        <w:t xml:space="preserve"> 1. </w:t>
      </w:r>
      <w:r w:rsidRPr="008D3770">
        <w:t>系统标题栏：顶部显示</w:t>
      </w:r>
      <w:r w:rsidRPr="008D3770">
        <w:t>“</w:t>
      </w:r>
      <w:r w:rsidRPr="008D3770">
        <w:t>物资采购管理</w:t>
      </w:r>
      <w:r w:rsidR="005251DA">
        <w:rPr>
          <w:rFonts w:hint="eastAsia"/>
        </w:rPr>
        <w:t>平台</w:t>
      </w:r>
      <w:r w:rsidRPr="008D3770">
        <w:t>”</w:t>
      </w:r>
      <w:r w:rsidRPr="008D3770">
        <w:t>，明确系统定位；</w:t>
      </w:r>
    </w:p>
    <w:p w14:paraId="1F23DE4D" w14:textId="77777777" w:rsidR="008D3770" w:rsidRDefault="008D3770" w:rsidP="007C2320">
      <w:r w:rsidRPr="008D3770">
        <w:t xml:space="preserve"> 2. </w:t>
      </w:r>
      <w:r w:rsidRPr="008D3770">
        <w:t>登录表单区域：包含用户名输入框、密码输入框、登录按钮与重置按钮，用户可输入账号密码进行身份验证；</w:t>
      </w:r>
    </w:p>
    <w:p w14:paraId="211CC9FF" w14:textId="77777777" w:rsidR="008D3770" w:rsidRDefault="008D3770" w:rsidP="007C2320">
      <w:r w:rsidRPr="008D3770">
        <w:t xml:space="preserve"> 3. </w:t>
      </w:r>
      <w:r w:rsidRPr="008D3770">
        <w:t>错误提示区域：当用户输入错误或未输入必填项时，系统会在界面下方显示友好的错误提示信息；</w:t>
      </w:r>
      <w:r w:rsidRPr="008D3770">
        <w:t xml:space="preserve"> </w:t>
      </w:r>
    </w:p>
    <w:p w14:paraId="7E5FDF5F" w14:textId="662AFC55" w:rsidR="00D77318" w:rsidRDefault="008D3770" w:rsidP="007C2320">
      <w:r w:rsidRPr="008D3770">
        <w:t xml:space="preserve">4. </w:t>
      </w:r>
      <w:r w:rsidRPr="008D3770">
        <w:t>界面风格：采用统一的配色与布局，与系统整体风格保持一致，操作简单直观，降低用户使用门槛。</w:t>
      </w:r>
      <w:r w:rsidRPr="008D3770">
        <w:t xml:space="preserve"> </w:t>
      </w:r>
      <w:r w:rsidRPr="008D3770">
        <w:t>用户输入账号密码后，点击</w:t>
      </w:r>
      <w:r w:rsidRPr="008D3770">
        <w:t>“</w:t>
      </w:r>
      <w:r w:rsidRPr="008D3770">
        <w:t>登录</w:t>
      </w:r>
      <w:r w:rsidRPr="008D3770">
        <w:t>”</w:t>
      </w:r>
      <w:r w:rsidRPr="008D3770">
        <w:t>按钮，表单会通过</w:t>
      </w:r>
      <w:r w:rsidRPr="008D3770">
        <w:t>HTTP POST</w:t>
      </w:r>
      <w:r w:rsidRPr="008D3770">
        <w:t>请求提交到</w:t>
      </w:r>
      <w:r w:rsidRPr="008D3770">
        <w:t>`/login`</w:t>
      </w:r>
      <w:r w:rsidRPr="008D3770">
        <w:t>接口，验证通过后根据</w:t>
      </w:r>
      <w:r w:rsidR="00611E4A">
        <w:rPr>
          <w:rFonts w:hint="eastAsia"/>
        </w:rPr>
        <w:t>用户信息跳转页面。</w:t>
      </w:r>
    </w:p>
    <w:p w14:paraId="6761E82C" w14:textId="56E678D6" w:rsidR="00611E4A" w:rsidRDefault="00611E4A" w:rsidP="00B84A67">
      <w:pPr>
        <w:pStyle w:val="2"/>
      </w:pPr>
      <w:bookmarkStart w:id="162" w:name="_Toc228313702"/>
      <w:bookmarkStart w:id="163" w:name="_Toc228313757"/>
      <w:bookmarkStart w:id="164" w:name="_Toc228313903"/>
      <w:bookmarkStart w:id="165" w:name="_Toc232537047"/>
      <w:r>
        <w:rPr>
          <w:rFonts w:hint="eastAsia"/>
        </w:rPr>
        <w:t>管理员界面</w:t>
      </w:r>
      <w:bookmarkEnd w:id="162"/>
      <w:bookmarkEnd w:id="163"/>
      <w:bookmarkEnd w:id="164"/>
      <w:bookmarkEnd w:id="165"/>
    </w:p>
    <w:p w14:paraId="5DEFE30E" w14:textId="2C55BB3C" w:rsidR="00D77318" w:rsidRDefault="00D77318" w:rsidP="007C2320">
      <w:pPr>
        <w:rPr>
          <w:sz w:val="28"/>
          <w:szCs w:val="24"/>
        </w:rPr>
      </w:pPr>
      <w:r>
        <w:rPr>
          <w:rFonts w:hint="eastAsia"/>
          <w:sz w:val="28"/>
          <w:szCs w:val="24"/>
        </w:rPr>
        <w:t>5.2.1</w:t>
      </w:r>
      <w:r>
        <w:rPr>
          <w:rFonts w:hint="eastAsia"/>
          <w:sz w:val="28"/>
          <w:szCs w:val="24"/>
        </w:rPr>
        <w:t>管理员主界面原型</w:t>
      </w:r>
    </w:p>
    <w:p w14:paraId="5D04EA83" w14:textId="00EE5F2D" w:rsidR="00611E4A" w:rsidRDefault="0037426D" w:rsidP="007C2320">
      <w:pPr>
        <w:rPr>
          <w:noProof/>
        </w:rPr>
      </w:pPr>
      <w:r>
        <w:rPr>
          <w:noProof/>
        </w:rPr>
        <w:pict w14:anchorId="302DF0DB">
          <v:shape id="_x0000_i1030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">
            <v:imagedata r:id="rId18" o:title="" cropbottom="-13f"/>
          </v:shape>
        </w:pict>
      </w:r>
    </w:p>
    <w:p w14:paraId="592A8866" w14:textId="714EA9F1" w:rsidR="00F52363" w:rsidRPr="00624D48" w:rsidRDefault="00F52363" w:rsidP="007C2320">
      <w:pPr>
        <w:rPr>
          <w:sz w:val="22"/>
          <w:szCs w:val="21"/>
        </w:rPr>
      </w:pPr>
      <w:r w:rsidRPr="00624D48">
        <w:rPr>
          <w:sz w:val="22"/>
          <w:szCs w:val="21"/>
        </w:rPr>
        <w:t>管理员主界面为系统管理核心入口，顶部展示系统名称与角色标识，功能菜单区包含</w:t>
      </w:r>
      <w:r w:rsidRPr="00624D48">
        <w:rPr>
          <w:b/>
          <w:bCs/>
          <w:sz w:val="22"/>
          <w:szCs w:val="21"/>
        </w:rPr>
        <w:t>用户管理、采购模板配置、物资管理、供应商维护、采购记录、系统设置</w:t>
      </w:r>
      <w:r w:rsidRPr="00624D48">
        <w:rPr>
          <w:sz w:val="22"/>
          <w:szCs w:val="21"/>
        </w:rPr>
        <w:t>六大模块。界面中部显示欢迎信息、当前时间与待办事项，便于管理员快速了解待处理任务。整体功能划分清晰，权限集中，满足系统初始化、配置、监控与数据管理需求。</w:t>
      </w:r>
    </w:p>
    <w:p w14:paraId="22DCA867" w14:textId="2E88CF02" w:rsidR="00611E4A" w:rsidRPr="002263D1" w:rsidRDefault="00D77318" w:rsidP="007C2320">
      <w:pPr>
        <w:rPr>
          <w:sz w:val="24"/>
          <w:szCs w:val="22"/>
        </w:rPr>
      </w:pPr>
      <w:r w:rsidRPr="002263D1">
        <w:rPr>
          <w:rFonts w:hint="eastAsia"/>
          <w:sz w:val="24"/>
          <w:szCs w:val="22"/>
        </w:rPr>
        <w:t>5.2.2</w:t>
      </w:r>
      <w:r w:rsidRPr="002263D1">
        <w:rPr>
          <w:rFonts w:hint="eastAsia"/>
          <w:sz w:val="24"/>
          <w:szCs w:val="22"/>
        </w:rPr>
        <w:t>管理员采购模板配置界面原型</w:t>
      </w:r>
    </w:p>
    <w:p w14:paraId="5D2FA854" w14:textId="4A13BC9E" w:rsidR="00D77318" w:rsidRDefault="0037426D" w:rsidP="007C2320">
      <w:pPr>
        <w:rPr>
          <w:noProof/>
        </w:rPr>
      </w:pPr>
      <w:r>
        <w:rPr>
          <w:noProof/>
        </w:rPr>
        <w:lastRenderedPageBreak/>
        <w:pict w14:anchorId="73CB7B2F">
          <v:shape id="_x0000_i1031" type="#_x0000_t75" style="width:450.6pt;height:283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">
            <v:imagedata r:id="rId19" o:title="" cropbottom="-13f"/>
          </v:shape>
        </w:pict>
      </w:r>
    </w:p>
    <w:p w14:paraId="73D4086F" w14:textId="5B1ED7F9" w:rsidR="0072132C" w:rsidRDefault="00195F81" w:rsidP="007C2320">
      <w:pPr>
        <w:rPr>
          <w:noProof/>
        </w:rPr>
      </w:pPr>
      <w:r w:rsidRPr="00195F81">
        <w:rPr>
          <w:noProof/>
        </w:rPr>
        <w:t>采购模板配置界面用于管理员统一维护标准化采购清单。界面展示模板名称、启用状态，并以勾选列表形式呈现预设物资项。管理员可通过</w:t>
      </w:r>
      <w:r w:rsidRPr="00195F81">
        <w:rPr>
          <w:b/>
          <w:bCs/>
          <w:noProof/>
        </w:rPr>
        <w:t>添加物资、删除选中、保存模板、取消</w:t>
      </w:r>
      <w:r w:rsidRPr="00195F81">
        <w:rPr>
          <w:noProof/>
        </w:rPr>
        <w:t>按钮完成模板编辑操作。配置完成后，采购人提交采购申请时将自动加载该模板，实现物品标准化、流程统一化。</w:t>
      </w:r>
    </w:p>
    <w:p w14:paraId="7CA71C4E" w14:textId="5A3F5554" w:rsidR="0072132C" w:rsidRDefault="00D77318" w:rsidP="007C2320">
      <w:pPr>
        <w:rPr>
          <w:noProof/>
        </w:rPr>
      </w:pPr>
      <w:r>
        <w:rPr>
          <w:rFonts w:hint="eastAsia"/>
          <w:noProof/>
        </w:rPr>
        <w:t>5.2.3</w:t>
      </w:r>
      <w:r w:rsidR="0072132C">
        <w:rPr>
          <w:rFonts w:hint="eastAsia"/>
          <w:noProof/>
        </w:rPr>
        <w:t xml:space="preserve"> </w:t>
      </w:r>
      <w:r w:rsidR="0072132C">
        <w:rPr>
          <w:rFonts w:hint="eastAsia"/>
          <w:noProof/>
        </w:rPr>
        <w:t>管理员采购记录查询界面原型</w:t>
      </w:r>
    </w:p>
    <w:p w14:paraId="533374FD" w14:textId="320ECBA4" w:rsidR="00D77318" w:rsidRDefault="0072132C" w:rsidP="007C2320">
      <w:pPr>
        <w:rPr>
          <w:noProof/>
        </w:rPr>
      </w:pPr>
      <w:r w:rsidRPr="0038252B">
        <w:rPr>
          <w:noProof/>
        </w:rPr>
        <w:t xml:space="preserve"> </w:t>
      </w:r>
      <w:r w:rsidR="0037426D">
        <w:rPr>
          <w:noProof/>
        </w:rPr>
        <w:pict w14:anchorId="08B1B481">
          <v:shape id="_x0000_i1032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">
            <v:imagedata r:id="rId20" o:title="" cropbottom="-13f"/>
          </v:shape>
        </w:pict>
      </w:r>
    </w:p>
    <w:p w14:paraId="753E7BD6" w14:textId="04E4B91E" w:rsidR="00373C80" w:rsidRDefault="00373C80" w:rsidP="007C2320">
      <w:pPr>
        <w:rPr>
          <w:noProof/>
        </w:rPr>
      </w:pPr>
      <w:r w:rsidRPr="00373C80">
        <w:rPr>
          <w:noProof/>
        </w:rPr>
        <w:t>采购记录管理界面提供管理员对全系统采购单据的查询、筛选与导出功能。界面上方支持按</w:t>
      </w:r>
      <w:r w:rsidRPr="00373C80">
        <w:rPr>
          <w:b/>
          <w:bCs/>
          <w:noProof/>
        </w:rPr>
        <w:t>采购</w:t>
      </w:r>
      <w:r w:rsidRPr="00373C80">
        <w:rPr>
          <w:b/>
          <w:bCs/>
          <w:noProof/>
        </w:rPr>
        <w:lastRenderedPageBreak/>
        <w:t>单号、状态、时间范围</w:t>
      </w:r>
      <w:r w:rsidRPr="00373C80">
        <w:rPr>
          <w:noProof/>
        </w:rPr>
        <w:t>组合筛选，提供查询与导出</w:t>
      </w:r>
      <w:r w:rsidRPr="00373C80">
        <w:rPr>
          <w:noProof/>
        </w:rPr>
        <w:t xml:space="preserve"> Excel </w:t>
      </w:r>
      <w:r w:rsidRPr="00373C80">
        <w:rPr>
          <w:noProof/>
        </w:rPr>
        <w:t>按钮。下方以表格形式展示采购单号、采购人、物资名称、数量、状态及操作列，管理员可点击详情查看完整单据信息，实现采购流程全链路追溯。</w:t>
      </w:r>
    </w:p>
    <w:p w14:paraId="784BD6CA" w14:textId="028620DC" w:rsidR="00B84A67" w:rsidRPr="00B84A67" w:rsidRDefault="00B84A67" w:rsidP="007C2320">
      <w:pPr>
        <w:rPr>
          <w:noProof/>
          <w:sz w:val="32"/>
          <w:szCs w:val="28"/>
        </w:rPr>
      </w:pPr>
      <w:r w:rsidRPr="00B84A67">
        <w:rPr>
          <w:rFonts w:hint="eastAsia"/>
          <w:noProof/>
          <w:sz w:val="32"/>
          <w:szCs w:val="28"/>
        </w:rPr>
        <w:t>5.3</w:t>
      </w:r>
      <w:r>
        <w:rPr>
          <w:rFonts w:hint="eastAsia"/>
          <w:noProof/>
          <w:sz w:val="32"/>
          <w:szCs w:val="28"/>
        </w:rPr>
        <w:t>采购人界面</w:t>
      </w:r>
    </w:p>
    <w:p w14:paraId="597F8E82" w14:textId="5B1CBB57" w:rsidR="0072132C" w:rsidRDefault="0072132C" w:rsidP="007C2320">
      <w:pPr>
        <w:rPr>
          <w:noProof/>
        </w:rPr>
      </w:pPr>
      <w:r>
        <w:rPr>
          <w:rFonts w:hint="eastAsia"/>
          <w:noProof/>
        </w:rPr>
        <w:t>5.</w:t>
      </w:r>
      <w:r w:rsidR="00B84A67">
        <w:rPr>
          <w:rFonts w:hint="eastAsia"/>
          <w:noProof/>
        </w:rPr>
        <w:t>3.1</w:t>
      </w:r>
      <w:r>
        <w:rPr>
          <w:rFonts w:hint="eastAsia"/>
          <w:noProof/>
        </w:rPr>
        <w:t>采购人主界面原型</w:t>
      </w:r>
    </w:p>
    <w:p w14:paraId="229D66B3" w14:textId="77777777" w:rsidR="00B1132A" w:rsidRPr="00B1132A" w:rsidRDefault="0037426D" w:rsidP="00B1132A">
      <w:pPr>
        <w:rPr>
          <w:noProof/>
        </w:rPr>
      </w:pPr>
      <w:r>
        <w:rPr>
          <w:noProof/>
        </w:rPr>
        <w:pict w14:anchorId="45FE912D">
          <v:shape id="_x0000_i1033" type="#_x0000_t75" style="width:450.6pt;height:207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">
            <v:imagedata r:id="rId21" o:title="" cropbottom="-13f"/>
          </v:shape>
        </w:pict>
      </w:r>
      <w:r w:rsidR="00B1132A" w:rsidRPr="00B1132A">
        <w:rPr>
          <w:noProof/>
        </w:rPr>
        <w:t>采购人主界面围绕采购申请与执行流程设计，操作简洁、聚焦业务。</w:t>
      </w:r>
    </w:p>
    <w:p w14:paraId="0B79AC7C" w14:textId="77777777" w:rsidR="00B1132A" w:rsidRPr="00B1132A" w:rsidRDefault="00B1132A" w:rsidP="00B1132A">
      <w:pPr>
        <w:numPr>
          <w:ilvl w:val="0"/>
          <w:numId w:val="69"/>
        </w:numPr>
        <w:rPr>
          <w:noProof/>
        </w:rPr>
      </w:pPr>
      <w:r w:rsidRPr="00B1132A">
        <w:rPr>
          <w:noProof/>
        </w:rPr>
        <w:t>采购申请：进入标准采购申请页面，填写信息并提交。</w:t>
      </w:r>
    </w:p>
    <w:p w14:paraId="55DAC126" w14:textId="77777777" w:rsidR="00B1132A" w:rsidRPr="00B1132A" w:rsidRDefault="00B1132A" w:rsidP="00B1132A">
      <w:pPr>
        <w:numPr>
          <w:ilvl w:val="0"/>
          <w:numId w:val="69"/>
        </w:numPr>
        <w:rPr>
          <w:noProof/>
        </w:rPr>
      </w:pPr>
      <w:r w:rsidRPr="00B1132A">
        <w:rPr>
          <w:noProof/>
        </w:rPr>
        <w:t xml:space="preserve">AI </w:t>
      </w:r>
      <w:r w:rsidRPr="00B1132A">
        <w:rPr>
          <w:noProof/>
        </w:rPr>
        <w:t>生成采购单：通过自然语言描述快速生成采购清单。</w:t>
      </w:r>
    </w:p>
    <w:p w14:paraId="4430C02C" w14:textId="77777777" w:rsidR="00B1132A" w:rsidRPr="00B1132A" w:rsidRDefault="00B1132A" w:rsidP="00B1132A">
      <w:pPr>
        <w:numPr>
          <w:ilvl w:val="0"/>
          <w:numId w:val="69"/>
        </w:numPr>
        <w:rPr>
          <w:noProof/>
        </w:rPr>
      </w:pPr>
      <w:r w:rsidRPr="00B1132A">
        <w:rPr>
          <w:noProof/>
        </w:rPr>
        <w:t>采购凭证上传：审批通过后上传发票、收货单等凭证。</w:t>
      </w:r>
    </w:p>
    <w:p w14:paraId="1D492B02" w14:textId="77777777" w:rsidR="00B1132A" w:rsidRPr="00B1132A" w:rsidRDefault="00B1132A" w:rsidP="00B1132A">
      <w:pPr>
        <w:numPr>
          <w:ilvl w:val="0"/>
          <w:numId w:val="69"/>
        </w:numPr>
        <w:rPr>
          <w:noProof/>
        </w:rPr>
      </w:pPr>
      <w:r w:rsidRPr="00B1132A">
        <w:rPr>
          <w:noProof/>
        </w:rPr>
        <w:t>我的申请：查看本人所有采购申请的状态、进度与审批结果。</w:t>
      </w:r>
    </w:p>
    <w:p w14:paraId="1B03A918" w14:textId="77777777" w:rsidR="00B1132A" w:rsidRPr="00B1132A" w:rsidRDefault="00B1132A" w:rsidP="00B1132A">
      <w:pPr>
        <w:numPr>
          <w:ilvl w:val="0"/>
          <w:numId w:val="69"/>
        </w:numPr>
        <w:rPr>
          <w:noProof/>
        </w:rPr>
      </w:pPr>
      <w:r w:rsidRPr="00B1132A">
        <w:rPr>
          <w:noProof/>
        </w:rPr>
        <w:t>待办提醒：实时展示需处理事项，避免流程延误。</w:t>
      </w:r>
    </w:p>
    <w:p w14:paraId="72A7EC2D" w14:textId="767ACE7D" w:rsidR="00B84A67" w:rsidRDefault="00B84A67" w:rsidP="007C2320">
      <w:pPr>
        <w:rPr>
          <w:noProof/>
        </w:rPr>
      </w:pPr>
    </w:p>
    <w:p w14:paraId="0AF2ADA6" w14:textId="5156BDB0" w:rsidR="00B84A67" w:rsidRDefault="00B84A67" w:rsidP="007C2320">
      <w:pPr>
        <w:rPr>
          <w:noProof/>
        </w:rPr>
      </w:pPr>
      <w:r>
        <w:rPr>
          <w:rFonts w:hint="eastAsia"/>
          <w:noProof/>
        </w:rPr>
        <w:t>5.3.2</w:t>
      </w:r>
      <w:r>
        <w:rPr>
          <w:rFonts w:hint="eastAsia"/>
          <w:noProof/>
        </w:rPr>
        <w:t>采购人采购申请界面原型</w:t>
      </w:r>
    </w:p>
    <w:p w14:paraId="35E26E30" w14:textId="28E251E7" w:rsidR="00B84A67" w:rsidRDefault="0037426D" w:rsidP="007C2320">
      <w:pPr>
        <w:rPr>
          <w:noProof/>
        </w:rPr>
      </w:pPr>
      <w:r>
        <w:rPr>
          <w:noProof/>
        </w:rPr>
        <w:lastRenderedPageBreak/>
        <w:pict w14:anchorId="5B789DB8">
          <v:shape id="_x0000_i1034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">
            <v:imagedata r:id="rId22" o:title="" cropbottom="-13f"/>
          </v:shape>
        </w:pict>
      </w:r>
    </w:p>
    <w:p w14:paraId="34236029" w14:textId="77777777" w:rsidR="00564E76" w:rsidRPr="00564E76" w:rsidRDefault="00564E76" w:rsidP="00564E76">
      <w:pPr>
        <w:rPr>
          <w:noProof/>
        </w:rPr>
      </w:pPr>
      <w:r w:rsidRPr="00564E76">
        <w:rPr>
          <w:noProof/>
        </w:rPr>
        <w:t>采购人主界面围绕采购申请与执行流程设计，操作简洁、聚焦业务。</w:t>
      </w:r>
    </w:p>
    <w:p w14:paraId="4C2CC7E1" w14:textId="77777777" w:rsidR="00564E76" w:rsidRPr="00564E76" w:rsidRDefault="00564E76" w:rsidP="00564E76">
      <w:pPr>
        <w:numPr>
          <w:ilvl w:val="0"/>
          <w:numId w:val="70"/>
        </w:numPr>
        <w:rPr>
          <w:noProof/>
        </w:rPr>
      </w:pPr>
      <w:r w:rsidRPr="00564E76">
        <w:rPr>
          <w:noProof/>
        </w:rPr>
        <w:t>采购申请：进入标准采购申请页面，填写信息并提交。</w:t>
      </w:r>
    </w:p>
    <w:p w14:paraId="6CFCEB69" w14:textId="77777777" w:rsidR="00564E76" w:rsidRPr="00564E76" w:rsidRDefault="00564E76" w:rsidP="00564E76">
      <w:pPr>
        <w:numPr>
          <w:ilvl w:val="0"/>
          <w:numId w:val="70"/>
        </w:numPr>
        <w:rPr>
          <w:noProof/>
        </w:rPr>
      </w:pPr>
      <w:r w:rsidRPr="00564E76">
        <w:rPr>
          <w:noProof/>
        </w:rPr>
        <w:t xml:space="preserve">AI </w:t>
      </w:r>
      <w:r w:rsidRPr="00564E76">
        <w:rPr>
          <w:noProof/>
        </w:rPr>
        <w:t>生成采购单：通过自然语言描述快速生成采购清单。</w:t>
      </w:r>
    </w:p>
    <w:p w14:paraId="3DE011D5" w14:textId="77777777" w:rsidR="00564E76" w:rsidRPr="00564E76" w:rsidRDefault="00564E76" w:rsidP="00564E76">
      <w:pPr>
        <w:numPr>
          <w:ilvl w:val="0"/>
          <w:numId w:val="70"/>
        </w:numPr>
        <w:rPr>
          <w:noProof/>
        </w:rPr>
      </w:pPr>
      <w:r w:rsidRPr="00564E76">
        <w:rPr>
          <w:noProof/>
        </w:rPr>
        <w:t>采购凭证上传：审批通过后上传发票、收货单等凭证。</w:t>
      </w:r>
    </w:p>
    <w:p w14:paraId="5818E76D" w14:textId="77777777" w:rsidR="00564E76" w:rsidRPr="00564E76" w:rsidRDefault="00564E76" w:rsidP="00564E76">
      <w:pPr>
        <w:numPr>
          <w:ilvl w:val="0"/>
          <w:numId w:val="70"/>
        </w:numPr>
        <w:rPr>
          <w:noProof/>
        </w:rPr>
      </w:pPr>
      <w:r w:rsidRPr="00564E76">
        <w:rPr>
          <w:noProof/>
        </w:rPr>
        <w:t>我的申请：查看本人所有采购申请的状态、进度与审批结果。</w:t>
      </w:r>
    </w:p>
    <w:p w14:paraId="71CA4742" w14:textId="5512E051" w:rsidR="00564E76" w:rsidRPr="00564E76" w:rsidRDefault="00564E76" w:rsidP="007C2320">
      <w:pPr>
        <w:numPr>
          <w:ilvl w:val="0"/>
          <w:numId w:val="70"/>
        </w:numPr>
        <w:rPr>
          <w:noProof/>
        </w:rPr>
      </w:pPr>
      <w:r w:rsidRPr="00564E76">
        <w:rPr>
          <w:noProof/>
        </w:rPr>
        <w:t>待办提醒：实时展示需处理事项，避免流程延误。</w:t>
      </w:r>
    </w:p>
    <w:p w14:paraId="70883C8F" w14:textId="03627757" w:rsidR="00B84A67" w:rsidRDefault="00B84A67" w:rsidP="007C2320">
      <w:pPr>
        <w:rPr>
          <w:noProof/>
        </w:rPr>
      </w:pPr>
      <w:r>
        <w:rPr>
          <w:rFonts w:hint="eastAsia"/>
          <w:noProof/>
        </w:rPr>
        <w:t>5.3.3AI</w:t>
      </w:r>
      <w:r>
        <w:rPr>
          <w:rFonts w:hint="eastAsia"/>
          <w:noProof/>
        </w:rPr>
        <w:t>生成采购单界面原型</w:t>
      </w:r>
    </w:p>
    <w:p w14:paraId="66438A96" w14:textId="6288317D" w:rsidR="00B84A67" w:rsidRDefault="0037426D" w:rsidP="007C2320">
      <w:pPr>
        <w:rPr>
          <w:noProof/>
        </w:rPr>
      </w:pPr>
      <w:r>
        <w:rPr>
          <w:noProof/>
        </w:rPr>
        <w:pict w14:anchorId="53EA6C9E">
          <v:shape id="_x0000_i1035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MEEcAAAAAACzEcQBAC0EcQAw&#10;MEEcAAAAAACzEcQBAC0EcQAwMEEcAAAAAACzEcQBAC0EcQAwMEEcAAAAAACzEcQBAC0EcQAwMEEc&#10;AAAAAACzEcQBAC0EcQAwMEEcAAAAAACzEcQBAC0EcQAwMEEcAAAAAACzEc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MEEcAAAAAACzEcQBAC0EcQAw&#10;MEEcAAAAAACzEcQBAC0EcQAwMEEcAAAAAACzEcQBAC0EcQAwMEEcAAAAAACzEcQBAC0EcQAwMEEc&#10;AAAAAACzEcQBAC0EcQAwMEEcAAAAAACzEcQBAC0EcQAwMEEcAAAAAACzEc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MEEcAAAAAACzEcQBAC0EcQAw&#10;MEEcAAAAAACzEcQBAC0EcQAwMEEcAAAAAACzEcQBAC0EcQAwMEEcAAAAAACzEcQBAC0EcQAwMEEc&#10;AAAAAACzEcQBAC0EcQAwMEEcAAAAAACzEcQBAC0EcQAwMEEcAAAAAACzEc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MEEcAAAAAACzEcQBAC0EcQAw&#10;MEEcAAAAAACzEcQBAC0EcQAwMEEcAAAAAACzEcQBAC0EcQAwMEEcAAAAAACzEcQBAC0EcQAwMEEc&#10;AAAAAACzEcQBAC0EcQAwMEEcAAAAAACzEcQBAC0EcQAwMEEcAAAAAACzEc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">
            <v:imagedata r:id="rId23" o:title="" cropbottom="-13f"/>
          </v:shape>
        </w:pict>
      </w:r>
    </w:p>
    <w:p w14:paraId="5A957CD3" w14:textId="27EFA6A8" w:rsidR="00DB2291" w:rsidRPr="00DB2291" w:rsidRDefault="00DB2291" w:rsidP="00DB2291">
      <w:pPr>
        <w:rPr>
          <w:noProof/>
        </w:rPr>
      </w:pPr>
      <w:r>
        <w:rPr>
          <w:rFonts w:hint="eastAsia"/>
          <w:noProof/>
        </w:rPr>
        <w:t>详细说明：</w:t>
      </w:r>
      <w:r w:rsidRPr="00DB2291">
        <w:rPr>
          <w:noProof/>
        </w:rPr>
        <w:t>采购人采购申请界面新增</w:t>
      </w:r>
      <w:r w:rsidRPr="00DB2291">
        <w:rPr>
          <w:noProof/>
        </w:rPr>
        <w:t xml:space="preserve"> AI </w:t>
      </w:r>
      <w:r w:rsidRPr="00DB2291">
        <w:rPr>
          <w:noProof/>
        </w:rPr>
        <w:t>智能生成功能。采购人可输入采购需求（如部门人数、</w:t>
      </w:r>
      <w:r w:rsidRPr="00DB2291">
        <w:rPr>
          <w:noProof/>
        </w:rPr>
        <w:lastRenderedPageBreak/>
        <w:t>使用场景），点击「</w:t>
      </w:r>
      <w:r w:rsidRPr="00DB2291">
        <w:rPr>
          <w:noProof/>
        </w:rPr>
        <w:t xml:space="preserve">AI </w:t>
      </w:r>
      <w:r w:rsidRPr="00DB2291">
        <w:rPr>
          <w:noProof/>
        </w:rPr>
        <w:t>生成采购清单」后，</w:t>
      </w:r>
      <w:r w:rsidR="00991B4A" w:rsidRPr="00991B4A">
        <w:rPr>
          <w:noProof/>
        </w:rPr>
        <w:t xml:space="preserve">AI </w:t>
      </w:r>
      <w:r w:rsidR="00991B4A" w:rsidRPr="00991B4A">
        <w:rPr>
          <w:noProof/>
        </w:rPr>
        <w:t>智能生成模块依托</w:t>
      </w:r>
      <w:r w:rsidR="00322089">
        <w:rPr>
          <w:rFonts w:hint="eastAsia"/>
          <w:noProof/>
        </w:rPr>
        <w:t>自有的</w:t>
      </w:r>
      <w:r w:rsidR="00991B4A" w:rsidRPr="00991B4A">
        <w:rPr>
          <w:noProof/>
        </w:rPr>
        <w:t>智能分析体系</w:t>
      </w:r>
      <w:r w:rsidRPr="00DB2291">
        <w:rPr>
          <w:noProof/>
        </w:rPr>
        <w:t>，自动生成推荐的物资清单与采购数量。生成的清单支持采购人手动调整，确认无误后提交申请，简化填写流程，</w:t>
      </w:r>
      <w:r w:rsidR="009758C4" w:rsidRPr="009758C4">
        <w:rPr>
          <w:noProof/>
        </w:rPr>
        <w:t>适用于高频、标准化采购场景，减少重复录入。</w:t>
      </w:r>
      <w:r w:rsidRPr="00DB2291">
        <w:rPr>
          <w:noProof/>
        </w:rPr>
        <w:t>提升采购申请效率。</w:t>
      </w:r>
    </w:p>
    <w:p w14:paraId="0DDED349" w14:textId="77777777" w:rsidR="00B84A67" w:rsidRDefault="00B84A67" w:rsidP="007C2320">
      <w:pPr>
        <w:rPr>
          <w:noProof/>
        </w:rPr>
      </w:pPr>
    </w:p>
    <w:p w14:paraId="17C30BE6" w14:textId="77777777" w:rsidR="002263D1" w:rsidRPr="00DB2291" w:rsidRDefault="002263D1" w:rsidP="007C2320">
      <w:pPr>
        <w:rPr>
          <w:noProof/>
        </w:rPr>
      </w:pPr>
    </w:p>
    <w:p w14:paraId="11D92404" w14:textId="06D00191" w:rsidR="00B84A67" w:rsidRDefault="00B84A67" w:rsidP="007C2320">
      <w:pPr>
        <w:rPr>
          <w:noProof/>
        </w:rPr>
      </w:pPr>
      <w:r>
        <w:rPr>
          <w:rFonts w:hint="eastAsia"/>
          <w:noProof/>
        </w:rPr>
        <w:t>5.4</w:t>
      </w:r>
      <w:r>
        <w:rPr>
          <w:rFonts w:hint="eastAsia"/>
          <w:noProof/>
        </w:rPr>
        <w:t>审批人界面</w:t>
      </w:r>
    </w:p>
    <w:p w14:paraId="3D4C7973" w14:textId="5C855266" w:rsidR="00B84A67" w:rsidRDefault="00B84A67" w:rsidP="007C2320">
      <w:pPr>
        <w:rPr>
          <w:noProof/>
        </w:rPr>
      </w:pPr>
      <w:r>
        <w:rPr>
          <w:rFonts w:hint="eastAsia"/>
          <w:noProof/>
        </w:rPr>
        <w:t>5.4.1</w:t>
      </w:r>
      <w:r>
        <w:rPr>
          <w:rFonts w:hint="eastAsia"/>
          <w:noProof/>
        </w:rPr>
        <w:t>审批人主界面原型</w:t>
      </w:r>
    </w:p>
    <w:p w14:paraId="61B37E79" w14:textId="11F2AEF5" w:rsidR="00B84A67" w:rsidRDefault="0037426D" w:rsidP="007C2320">
      <w:pPr>
        <w:rPr>
          <w:noProof/>
        </w:rPr>
      </w:pPr>
      <w:r>
        <w:rPr>
          <w:noProof/>
        </w:rPr>
        <w:pict w14:anchorId="67C2BDD5">
          <v:shape id="_x0000_i1036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">
            <v:imagedata r:id="rId24" o:title="" cropbottom="-13f"/>
          </v:shape>
        </w:pict>
      </w:r>
    </w:p>
    <w:p w14:paraId="00BE2650" w14:textId="77777777" w:rsidR="009758C4" w:rsidRPr="009758C4" w:rsidRDefault="009758C4" w:rsidP="009758C4">
      <w:pPr>
        <w:rPr>
          <w:noProof/>
        </w:rPr>
      </w:pPr>
      <w:r w:rsidRPr="009758C4">
        <w:rPr>
          <w:noProof/>
        </w:rPr>
        <w:t>审批人主界面专注于采购审核流程，权责清晰、操作便捷。</w:t>
      </w:r>
    </w:p>
    <w:p w14:paraId="19D0880F" w14:textId="77777777" w:rsidR="009758C4" w:rsidRPr="009758C4" w:rsidRDefault="009758C4" w:rsidP="009758C4">
      <w:pPr>
        <w:numPr>
          <w:ilvl w:val="0"/>
          <w:numId w:val="71"/>
        </w:numPr>
        <w:rPr>
          <w:noProof/>
        </w:rPr>
      </w:pPr>
      <w:r w:rsidRPr="009758C4">
        <w:rPr>
          <w:noProof/>
        </w:rPr>
        <w:t>待审核列表：展示所有需本人审批的采购单据，可直接进入审核。</w:t>
      </w:r>
    </w:p>
    <w:p w14:paraId="70005561" w14:textId="77777777" w:rsidR="009758C4" w:rsidRPr="009758C4" w:rsidRDefault="009758C4" w:rsidP="009758C4">
      <w:pPr>
        <w:numPr>
          <w:ilvl w:val="0"/>
          <w:numId w:val="71"/>
        </w:numPr>
        <w:rPr>
          <w:noProof/>
        </w:rPr>
      </w:pPr>
      <w:r w:rsidRPr="009758C4">
        <w:rPr>
          <w:noProof/>
        </w:rPr>
        <w:t>已审核记录：查看本人历史审批数据，支持按状态筛选。</w:t>
      </w:r>
    </w:p>
    <w:p w14:paraId="57D85CD7" w14:textId="77777777" w:rsidR="009758C4" w:rsidRPr="009758C4" w:rsidRDefault="009758C4" w:rsidP="009758C4">
      <w:pPr>
        <w:numPr>
          <w:ilvl w:val="0"/>
          <w:numId w:val="71"/>
        </w:numPr>
        <w:rPr>
          <w:noProof/>
        </w:rPr>
      </w:pPr>
      <w:r w:rsidRPr="009758C4">
        <w:rPr>
          <w:noProof/>
        </w:rPr>
        <w:t>我的审批报表：展示审批数量、通过率等统计信息。</w:t>
      </w:r>
    </w:p>
    <w:p w14:paraId="226E8A3C" w14:textId="77777777" w:rsidR="009758C4" w:rsidRPr="009758C4" w:rsidRDefault="009758C4" w:rsidP="009758C4">
      <w:pPr>
        <w:numPr>
          <w:ilvl w:val="0"/>
          <w:numId w:val="71"/>
        </w:numPr>
        <w:rPr>
          <w:noProof/>
        </w:rPr>
      </w:pPr>
      <w:r w:rsidRPr="009758C4">
        <w:rPr>
          <w:noProof/>
        </w:rPr>
        <w:t>操作直达：点击审核即可进入审批页面，完成通过或驳回操作。</w:t>
      </w:r>
    </w:p>
    <w:p w14:paraId="242435CB" w14:textId="77777777" w:rsidR="00DE0EC2" w:rsidRPr="009758C4" w:rsidRDefault="00DE0EC2" w:rsidP="007C2320">
      <w:pPr>
        <w:rPr>
          <w:noProof/>
        </w:rPr>
      </w:pPr>
    </w:p>
    <w:p w14:paraId="072D3947" w14:textId="77777777" w:rsidR="00DE0EC2" w:rsidRDefault="00DE0EC2" w:rsidP="007C2320">
      <w:pPr>
        <w:rPr>
          <w:noProof/>
        </w:rPr>
      </w:pPr>
    </w:p>
    <w:p w14:paraId="7D2A8D13" w14:textId="6F788D73" w:rsidR="00B84A67" w:rsidRDefault="00B84A67" w:rsidP="007C2320">
      <w:pPr>
        <w:rPr>
          <w:noProof/>
        </w:rPr>
      </w:pPr>
      <w:r>
        <w:rPr>
          <w:rFonts w:hint="eastAsia"/>
          <w:noProof/>
        </w:rPr>
        <w:t>5.4.2</w:t>
      </w:r>
      <w:r>
        <w:rPr>
          <w:rFonts w:hint="eastAsia"/>
          <w:noProof/>
        </w:rPr>
        <w:t>审批人</w:t>
      </w:r>
      <w:r w:rsidR="00542F0F">
        <w:rPr>
          <w:rFonts w:hint="eastAsia"/>
          <w:noProof/>
        </w:rPr>
        <w:t>审核界面原型</w:t>
      </w:r>
    </w:p>
    <w:p w14:paraId="2AB272BA" w14:textId="0EBE7847" w:rsidR="00542F0F" w:rsidRDefault="0037426D" w:rsidP="007C2320">
      <w:pPr>
        <w:rPr>
          <w:noProof/>
        </w:rPr>
      </w:pPr>
      <w:r>
        <w:rPr>
          <w:noProof/>
        </w:rPr>
        <w:lastRenderedPageBreak/>
        <w:pict w14:anchorId="7E5313BD">
          <v:shape id="_x0000_i1037" type="#_x0000_t75" style="width:450.6pt;height:25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">
            <v:imagedata r:id="rId25" o:title="" cropbottom="-13f"/>
          </v:shape>
        </w:pict>
      </w:r>
    </w:p>
    <w:p w14:paraId="49CA0399" w14:textId="10B6BADD" w:rsidR="00047A2C" w:rsidRDefault="00047A2C" w:rsidP="00047A2C">
      <w:pPr>
        <w:rPr>
          <w:sz w:val="22"/>
          <w:szCs w:val="21"/>
        </w:rPr>
      </w:pPr>
      <w:r w:rsidRPr="00047A2C">
        <w:rPr>
          <w:sz w:val="22"/>
          <w:szCs w:val="21"/>
        </w:rPr>
        <w:t>审核界面展示采购单号、申请人、部门、物品、规格、数量、用途、附件；提供审核结果选择（通过</w:t>
      </w:r>
      <w:r w:rsidRPr="00047A2C">
        <w:rPr>
          <w:sz w:val="22"/>
          <w:szCs w:val="21"/>
        </w:rPr>
        <w:t xml:space="preserve"> / </w:t>
      </w:r>
      <w:r w:rsidRPr="00047A2C">
        <w:rPr>
          <w:sz w:val="22"/>
          <w:szCs w:val="21"/>
        </w:rPr>
        <w:t>驳回）、原因输入框、确认提交按钮。</w:t>
      </w:r>
    </w:p>
    <w:p w14:paraId="72B8B923" w14:textId="108141E7" w:rsidR="00047A2C" w:rsidRPr="00047A2C" w:rsidRDefault="00047A2C" w:rsidP="00047A2C">
      <w:pPr>
        <w:rPr>
          <w:sz w:val="22"/>
          <w:szCs w:val="21"/>
        </w:rPr>
      </w:pPr>
      <w:r w:rsidRPr="00047A2C">
        <w:rPr>
          <w:sz w:val="22"/>
          <w:szCs w:val="21"/>
        </w:rPr>
        <w:t>审批界面实现合规审核、过程留痕、结果可追溯。</w:t>
      </w:r>
    </w:p>
    <w:p w14:paraId="33A3714C" w14:textId="77777777" w:rsidR="00047A2C" w:rsidRPr="00047A2C" w:rsidRDefault="00047A2C" w:rsidP="00047A2C">
      <w:pPr>
        <w:numPr>
          <w:ilvl w:val="0"/>
          <w:numId w:val="72"/>
        </w:numPr>
        <w:rPr>
          <w:sz w:val="22"/>
          <w:szCs w:val="21"/>
        </w:rPr>
      </w:pPr>
      <w:r w:rsidRPr="00047A2C">
        <w:rPr>
          <w:sz w:val="22"/>
          <w:szCs w:val="21"/>
        </w:rPr>
        <w:t>展示完整采购信息与附件内容，便于审批人核对。</w:t>
      </w:r>
    </w:p>
    <w:p w14:paraId="203E3492" w14:textId="77777777" w:rsidR="00047A2C" w:rsidRPr="00047A2C" w:rsidRDefault="00047A2C" w:rsidP="00047A2C">
      <w:pPr>
        <w:numPr>
          <w:ilvl w:val="0"/>
          <w:numId w:val="72"/>
        </w:numPr>
        <w:rPr>
          <w:sz w:val="22"/>
          <w:szCs w:val="21"/>
        </w:rPr>
      </w:pPr>
      <w:r w:rsidRPr="00047A2C">
        <w:rPr>
          <w:sz w:val="22"/>
          <w:szCs w:val="21"/>
        </w:rPr>
        <w:t>审批人选择通过或驳回，并填写审批意见。</w:t>
      </w:r>
    </w:p>
    <w:p w14:paraId="0D739537" w14:textId="77777777" w:rsidR="00047A2C" w:rsidRPr="00047A2C" w:rsidRDefault="00047A2C" w:rsidP="00047A2C">
      <w:pPr>
        <w:numPr>
          <w:ilvl w:val="0"/>
          <w:numId w:val="72"/>
        </w:numPr>
        <w:rPr>
          <w:sz w:val="22"/>
          <w:szCs w:val="21"/>
        </w:rPr>
      </w:pPr>
      <w:r w:rsidRPr="00047A2C">
        <w:rPr>
          <w:sz w:val="22"/>
          <w:szCs w:val="21"/>
        </w:rPr>
        <w:t>提交后系统自动生成审批记录，更新采购单状态。</w:t>
      </w:r>
    </w:p>
    <w:p w14:paraId="26302018" w14:textId="77777777" w:rsidR="00047A2C" w:rsidRPr="00047A2C" w:rsidRDefault="00047A2C" w:rsidP="00047A2C">
      <w:pPr>
        <w:numPr>
          <w:ilvl w:val="0"/>
          <w:numId w:val="72"/>
        </w:numPr>
        <w:rPr>
          <w:sz w:val="22"/>
          <w:szCs w:val="21"/>
        </w:rPr>
      </w:pPr>
      <w:r w:rsidRPr="00047A2C">
        <w:rPr>
          <w:sz w:val="22"/>
          <w:szCs w:val="21"/>
        </w:rPr>
        <w:t>驳回则退回采购人修改；通过则进入采购执行阶段。</w:t>
      </w:r>
    </w:p>
    <w:p w14:paraId="118AF7F6" w14:textId="77777777" w:rsidR="009758C4" w:rsidRPr="00047A2C" w:rsidRDefault="009758C4" w:rsidP="007C2320">
      <w:pPr>
        <w:rPr>
          <w:sz w:val="22"/>
          <w:szCs w:val="21"/>
        </w:rPr>
      </w:pPr>
    </w:p>
    <w:p w14:paraId="4A037258" w14:textId="77777777" w:rsidR="007C2320" w:rsidRDefault="007C2320" w:rsidP="00AA3C27">
      <w:pPr>
        <w:pStyle w:val="16"/>
        <w:rPr>
          <w:rFonts w:hint="eastAsia"/>
        </w:rPr>
      </w:pPr>
      <w:bookmarkStart w:id="166" w:name="_Toc228313703"/>
      <w:bookmarkStart w:id="167" w:name="_Toc228313758"/>
      <w:bookmarkStart w:id="168" w:name="_Toc228313904"/>
      <w:bookmarkStart w:id="169" w:name="_Toc232537048"/>
      <w:r>
        <w:rPr>
          <w:rFonts w:hint="eastAsia"/>
        </w:rPr>
        <w:t>数据结构设计</w:t>
      </w:r>
      <w:bookmarkEnd w:id="166"/>
      <w:bookmarkEnd w:id="167"/>
      <w:bookmarkEnd w:id="168"/>
      <w:bookmarkEnd w:id="169"/>
    </w:p>
    <w:p w14:paraId="01467203" w14:textId="77777777" w:rsidR="00BF3542" w:rsidRDefault="007C2320" w:rsidP="00BF3542">
      <w:pPr>
        <w:pStyle w:val="2PIM2H2Heading2HiddenHeadTimesNewRoman"/>
      </w:pPr>
      <w:bookmarkStart w:id="170" w:name="_Toc228313704"/>
      <w:bookmarkStart w:id="171" w:name="_Toc228313759"/>
      <w:bookmarkStart w:id="172" w:name="_Toc228313905"/>
      <w:bookmarkStart w:id="173" w:name="_Toc232537049"/>
      <w:r>
        <w:rPr>
          <w:rFonts w:hint="eastAsia"/>
        </w:rPr>
        <w:t>数据库</w:t>
      </w:r>
      <w:bookmarkEnd w:id="170"/>
      <w:bookmarkEnd w:id="171"/>
      <w:bookmarkEnd w:id="172"/>
      <w:bookmarkEnd w:id="173"/>
    </w:p>
    <w:p w14:paraId="757C6006" w14:textId="293F4BDA" w:rsidR="005C6185" w:rsidRDefault="002508D6" w:rsidP="00B16116">
      <w:pPr>
        <w:ind w:firstLine="425"/>
      </w:pPr>
      <w:r w:rsidRPr="002508D6">
        <w:t>本系统采用</w:t>
      </w:r>
      <w:r w:rsidRPr="002508D6">
        <w:t xml:space="preserve"> </w:t>
      </w:r>
      <w:r w:rsidRPr="002508D6">
        <w:rPr>
          <w:b/>
          <w:bCs/>
        </w:rPr>
        <w:t xml:space="preserve">XAMPP </w:t>
      </w:r>
      <w:r w:rsidRPr="002508D6">
        <w:rPr>
          <w:b/>
          <w:bCs/>
        </w:rPr>
        <w:t>环境下的</w:t>
      </w:r>
      <w:r w:rsidRPr="002508D6">
        <w:rPr>
          <w:b/>
          <w:bCs/>
        </w:rPr>
        <w:t xml:space="preserve"> MySQL </w:t>
      </w:r>
      <w:r w:rsidRPr="002508D6">
        <w:rPr>
          <w:b/>
          <w:bCs/>
        </w:rPr>
        <w:t>数据库</w:t>
      </w:r>
      <w:r w:rsidRPr="002508D6">
        <w:t>，围绕采购业务设计</w:t>
      </w:r>
      <w:r w:rsidRPr="002508D6">
        <w:rPr>
          <w:b/>
          <w:bCs/>
        </w:rPr>
        <w:t xml:space="preserve">7 </w:t>
      </w:r>
      <w:r w:rsidRPr="002508D6">
        <w:rPr>
          <w:b/>
          <w:bCs/>
        </w:rPr>
        <w:t>张核心数据表</w:t>
      </w:r>
      <w:r w:rsidRPr="002508D6">
        <w:t>，实现用户、角色、物资、采购单、审批、附件、操作日志的统一管理。</w:t>
      </w:r>
    </w:p>
    <w:p w14:paraId="4B95AD38" w14:textId="7DF8D73A" w:rsidR="00A3213B" w:rsidRPr="00A3213B" w:rsidRDefault="00A3213B" w:rsidP="00A3213B">
      <w:pPr>
        <w:rPr>
          <w:sz w:val="28"/>
          <w:szCs w:val="24"/>
        </w:rPr>
      </w:pPr>
      <w:r w:rsidRPr="00A3213B">
        <w:rPr>
          <w:rFonts w:hint="eastAsia"/>
          <w:sz w:val="28"/>
          <w:szCs w:val="24"/>
        </w:rPr>
        <w:t>6.2</w:t>
      </w:r>
      <w:r w:rsidRPr="00A3213B">
        <w:rPr>
          <w:sz w:val="28"/>
          <w:szCs w:val="24"/>
        </w:rPr>
        <w:t>数据表设计</w:t>
      </w:r>
    </w:p>
    <w:p w14:paraId="1FAEE787" w14:textId="694240FB" w:rsidR="00D3306E" w:rsidRPr="006E6C45" w:rsidRDefault="00A3213B" w:rsidP="00A3213B">
      <w:pPr>
        <w:pStyle w:val="2"/>
        <w:numPr>
          <w:ilvl w:val="0"/>
          <w:numId w:val="0"/>
        </w:numPr>
        <w:spacing w:line="360" w:lineRule="atLeast"/>
        <w:rPr>
          <w:rFonts w:cs="Arial"/>
          <w:b w:val="0"/>
          <w:color w:val="1F2329"/>
          <w:kern w:val="0"/>
          <w:sz w:val="22"/>
          <w:szCs w:val="22"/>
        </w:rPr>
      </w:pPr>
      <w:bookmarkStart w:id="174" w:name="_Toc228313705"/>
      <w:bookmarkStart w:id="175" w:name="_Toc228313760"/>
      <w:bookmarkStart w:id="176" w:name="_Toc228313906"/>
      <w:bookmarkStart w:id="177" w:name="_Toc232537050"/>
      <w:r w:rsidRPr="006E6C45">
        <w:rPr>
          <w:rFonts w:cs="Arial" w:hint="eastAsia"/>
          <w:b w:val="0"/>
          <w:bCs/>
          <w:color w:val="1F2329"/>
          <w:sz w:val="22"/>
          <w:szCs w:val="22"/>
        </w:rPr>
        <w:t>6.2.1</w:t>
      </w:r>
      <w:r w:rsidR="00D3306E" w:rsidRPr="006E6C45">
        <w:rPr>
          <w:rFonts w:cs="Arial"/>
          <w:b w:val="0"/>
          <w:bCs/>
          <w:color w:val="1F2329"/>
          <w:sz w:val="22"/>
          <w:szCs w:val="22"/>
        </w:rPr>
        <w:t>用户信息表（</w:t>
      </w:r>
      <w:proofErr w:type="spellStart"/>
      <w:r w:rsidR="00D3306E" w:rsidRPr="006E6C45">
        <w:rPr>
          <w:rFonts w:cs="Arial"/>
          <w:b w:val="0"/>
          <w:bCs/>
          <w:color w:val="1F2329"/>
          <w:sz w:val="22"/>
          <w:szCs w:val="22"/>
        </w:rPr>
        <w:t>sys_user</w:t>
      </w:r>
      <w:proofErr w:type="spellEnd"/>
      <w:r w:rsidR="00D3306E" w:rsidRPr="006E6C45">
        <w:rPr>
          <w:rFonts w:cs="Arial"/>
          <w:b w:val="0"/>
          <w:bCs/>
          <w:color w:val="1F2329"/>
          <w:sz w:val="22"/>
          <w:szCs w:val="22"/>
        </w:rPr>
        <w:t>）</w:t>
      </w:r>
      <w:bookmarkEnd w:id="174"/>
      <w:bookmarkEnd w:id="175"/>
      <w:bookmarkEnd w:id="176"/>
      <w:bookmarkEnd w:id="17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2E0C63" w14:paraId="7DB17DF2" w14:textId="77777777" w:rsidTr="00A95552">
        <w:tc>
          <w:tcPr>
            <w:tcW w:w="817" w:type="dxa"/>
            <w:vAlign w:val="center"/>
          </w:tcPr>
          <w:p w14:paraId="2F760105" w14:textId="44C1E3E0" w:rsidR="002E0C63" w:rsidRDefault="002E0C63" w:rsidP="002E0C63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5D11E772" w14:textId="5D979ECA" w:rsidR="002E0C63" w:rsidRDefault="002E0C63" w:rsidP="002E0C63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12E8D6F6" w14:textId="2DD6EFB5" w:rsidR="002E0C63" w:rsidRDefault="002E0C63" w:rsidP="002E0C63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098B46FB" w14:textId="6460BA10" w:rsidR="002E0C63" w:rsidRDefault="002E0C63" w:rsidP="002E0C63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3F2EB3B8" w14:textId="33F17276" w:rsidR="002E0C63" w:rsidRDefault="002E0C63" w:rsidP="002E0C63">
            <w:r>
              <w:rPr>
                <w:b/>
                <w:bCs/>
              </w:rPr>
              <w:t>说明</w:t>
            </w:r>
          </w:p>
        </w:tc>
      </w:tr>
      <w:tr w:rsidR="002E0C63" w14:paraId="12CC30DE" w14:textId="77777777" w:rsidTr="00A95552">
        <w:tc>
          <w:tcPr>
            <w:tcW w:w="817" w:type="dxa"/>
            <w:vAlign w:val="center"/>
          </w:tcPr>
          <w:p w14:paraId="1D39A088" w14:textId="112C8978" w:rsidR="002E0C63" w:rsidRDefault="002E0C63" w:rsidP="002E0C63">
            <w:r>
              <w:t>1</w:t>
            </w:r>
          </w:p>
        </w:tc>
        <w:tc>
          <w:tcPr>
            <w:tcW w:w="1701" w:type="dxa"/>
            <w:vAlign w:val="center"/>
          </w:tcPr>
          <w:p w14:paraId="46D03F5F" w14:textId="189ED8F4" w:rsidR="002E0C63" w:rsidRDefault="002E0C63" w:rsidP="002E0C63">
            <w:r>
              <w:t>id</w:t>
            </w:r>
          </w:p>
        </w:tc>
        <w:tc>
          <w:tcPr>
            <w:tcW w:w="1701" w:type="dxa"/>
            <w:vAlign w:val="center"/>
          </w:tcPr>
          <w:p w14:paraId="3E1C01AB" w14:textId="100A87E2" w:rsidR="002E0C63" w:rsidRDefault="002E0C63" w:rsidP="002E0C63">
            <w:r>
              <w:t>int</w:t>
            </w:r>
          </w:p>
        </w:tc>
        <w:tc>
          <w:tcPr>
            <w:tcW w:w="2268" w:type="dxa"/>
            <w:vAlign w:val="center"/>
          </w:tcPr>
          <w:p w14:paraId="5378D503" w14:textId="7A5D78A0" w:rsidR="002E0C63" w:rsidRDefault="002E0C63" w:rsidP="002E0C63">
            <w:r>
              <w:t>用户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5D90B066" w14:textId="6EE9903A" w:rsidR="002E0C63" w:rsidRDefault="002E0C63" w:rsidP="002E0C63">
            <w:r>
              <w:t>主键，自增</w:t>
            </w:r>
          </w:p>
        </w:tc>
      </w:tr>
      <w:tr w:rsidR="002E0C63" w14:paraId="6E802E64" w14:textId="77777777" w:rsidTr="00A95552">
        <w:tc>
          <w:tcPr>
            <w:tcW w:w="817" w:type="dxa"/>
            <w:vAlign w:val="center"/>
          </w:tcPr>
          <w:p w14:paraId="3E7B7922" w14:textId="1D3BBFD6" w:rsidR="002E0C63" w:rsidRDefault="002E0C63" w:rsidP="002E0C63">
            <w:r>
              <w:t>2</w:t>
            </w:r>
          </w:p>
        </w:tc>
        <w:tc>
          <w:tcPr>
            <w:tcW w:w="1701" w:type="dxa"/>
            <w:vAlign w:val="center"/>
          </w:tcPr>
          <w:p w14:paraId="21E2E7F1" w14:textId="335FBD0A" w:rsidR="002E0C63" w:rsidRDefault="002E0C63" w:rsidP="002E0C63">
            <w:r>
              <w:t>username</w:t>
            </w:r>
          </w:p>
        </w:tc>
        <w:tc>
          <w:tcPr>
            <w:tcW w:w="1701" w:type="dxa"/>
            <w:vAlign w:val="center"/>
          </w:tcPr>
          <w:p w14:paraId="18E8D32F" w14:textId="15ECA867" w:rsidR="002E0C63" w:rsidRDefault="002E0C63" w:rsidP="002E0C63">
            <w:r>
              <w:t>varchar(50)</w:t>
            </w:r>
          </w:p>
        </w:tc>
        <w:tc>
          <w:tcPr>
            <w:tcW w:w="2268" w:type="dxa"/>
            <w:vAlign w:val="center"/>
          </w:tcPr>
          <w:p w14:paraId="36FA6241" w14:textId="6998D5DC" w:rsidR="002E0C63" w:rsidRDefault="002E0C63" w:rsidP="002E0C63">
            <w:r>
              <w:t>登录账号</w:t>
            </w:r>
          </w:p>
        </w:tc>
        <w:tc>
          <w:tcPr>
            <w:tcW w:w="2742" w:type="dxa"/>
            <w:vAlign w:val="center"/>
          </w:tcPr>
          <w:p w14:paraId="3E982996" w14:textId="275146FE" w:rsidR="002E0C63" w:rsidRDefault="002E0C63" w:rsidP="002E0C63">
            <w:r>
              <w:t>用户登录账号</w:t>
            </w:r>
          </w:p>
        </w:tc>
      </w:tr>
      <w:tr w:rsidR="002E0C63" w14:paraId="78411AFE" w14:textId="77777777" w:rsidTr="00A95552">
        <w:tc>
          <w:tcPr>
            <w:tcW w:w="817" w:type="dxa"/>
            <w:vAlign w:val="center"/>
          </w:tcPr>
          <w:p w14:paraId="4680966F" w14:textId="23D00D76" w:rsidR="002E0C63" w:rsidRDefault="002E0C63" w:rsidP="002E0C63">
            <w:r>
              <w:t>3</w:t>
            </w:r>
          </w:p>
        </w:tc>
        <w:tc>
          <w:tcPr>
            <w:tcW w:w="1701" w:type="dxa"/>
            <w:vAlign w:val="center"/>
          </w:tcPr>
          <w:p w14:paraId="4E17ED93" w14:textId="64913A65" w:rsidR="002E0C63" w:rsidRDefault="002E0C63" w:rsidP="002E0C63">
            <w:r>
              <w:t>password</w:t>
            </w:r>
          </w:p>
        </w:tc>
        <w:tc>
          <w:tcPr>
            <w:tcW w:w="1701" w:type="dxa"/>
            <w:vAlign w:val="center"/>
          </w:tcPr>
          <w:p w14:paraId="070204A9" w14:textId="128326F0" w:rsidR="002E0C63" w:rsidRDefault="002E0C63" w:rsidP="002E0C63">
            <w:r>
              <w:t>varchar(32)</w:t>
            </w:r>
          </w:p>
        </w:tc>
        <w:tc>
          <w:tcPr>
            <w:tcW w:w="2268" w:type="dxa"/>
            <w:vAlign w:val="center"/>
          </w:tcPr>
          <w:p w14:paraId="73797C37" w14:textId="6EB479C9" w:rsidR="002E0C63" w:rsidRDefault="002E0C63" w:rsidP="002E0C63">
            <w:r>
              <w:t>登录密码</w:t>
            </w:r>
          </w:p>
        </w:tc>
        <w:tc>
          <w:tcPr>
            <w:tcW w:w="2742" w:type="dxa"/>
            <w:vAlign w:val="center"/>
          </w:tcPr>
          <w:p w14:paraId="169F4C5C" w14:textId="1CB0FD25" w:rsidR="002E0C63" w:rsidRDefault="002E0C63" w:rsidP="002E0C63">
            <w:r>
              <w:t>用户登录密码</w:t>
            </w:r>
          </w:p>
        </w:tc>
      </w:tr>
      <w:tr w:rsidR="002E0C63" w14:paraId="7B00C3DC" w14:textId="77777777" w:rsidTr="00A95552">
        <w:tc>
          <w:tcPr>
            <w:tcW w:w="817" w:type="dxa"/>
            <w:vAlign w:val="center"/>
          </w:tcPr>
          <w:p w14:paraId="74B57D9A" w14:textId="1F9DFC2D" w:rsidR="002E0C63" w:rsidRDefault="002E0C63" w:rsidP="002E0C63">
            <w:r>
              <w:t>4</w:t>
            </w:r>
          </w:p>
        </w:tc>
        <w:tc>
          <w:tcPr>
            <w:tcW w:w="1701" w:type="dxa"/>
            <w:vAlign w:val="center"/>
          </w:tcPr>
          <w:p w14:paraId="71A07C8C" w14:textId="5171F2C9" w:rsidR="002E0C63" w:rsidRDefault="002E0C63" w:rsidP="002E0C6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real_name</w:t>
            </w:r>
            <w:proofErr w:type="spellEnd"/>
          </w:p>
        </w:tc>
        <w:tc>
          <w:tcPr>
            <w:tcW w:w="1701" w:type="dxa"/>
            <w:vAlign w:val="center"/>
          </w:tcPr>
          <w:p w14:paraId="34D6ED96" w14:textId="7A986524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varchar(20)</w:t>
            </w:r>
          </w:p>
        </w:tc>
        <w:tc>
          <w:tcPr>
            <w:tcW w:w="2268" w:type="dxa"/>
            <w:vAlign w:val="center"/>
          </w:tcPr>
          <w:p w14:paraId="34656E88" w14:textId="4C94C78A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真实姓名</w:t>
            </w:r>
          </w:p>
        </w:tc>
        <w:tc>
          <w:tcPr>
            <w:tcW w:w="2742" w:type="dxa"/>
            <w:vAlign w:val="center"/>
          </w:tcPr>
          <w:p w14:paraId="324E257C" w14:textId="02B7CFC1" w:rsidR="002E0C63" w:rsidRDefault="002E0C63" w:rsidP="002E0C63">
            <w:r>
              <w:t>用户真实姓名</w:t>
            </w:r>
          </w:p>
        </w:tc>
      </w:tr>
      <w:tr w:rsidR="002E0C63" w14:paraId="25FC6F94" w14:textId="77777777" w:rsidTr="00A95552">
        <w:tc>
          <w:tcPr>
            <w:tcW w:w="817" w:type="dxa"/>
            <w:vAlign w:val="center"/>
          </w:tcPr>
          <w:p w14:paraId="6766C981" w14:textId="6DDE3E14" w:rsidR="002E0C63" w:rsidRDefault="002E0C63" w:rsidP="002E0C63">
            <w:r>
              <w:t>5</w:t>
            </w:r>
          </w:p>
        </w:tc>
        <w:tc>
          <w:tcPr>
            <w:tcW w:w="1701" w:type="dxa"/>
            <w:vAlign w:val="center"/>
          </w:tcPr>
          <w:p w14:paraId="6D4D39FE" w14:textId="68580669" w:rsidR="002E0C63" w:rsidRDefault="002E0C63" w:rsidP="002E0C6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46B6C733" w14:textId="1A95F12D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varchar(20)</w:t>
            </w:r>
          </w:p>
        </w:tc>
        <w:tc>
          <w:tcPr>
            <w:tcW w:w="2268" w:type="dxa"/>
            <w:vAlign w:val="center"/>
          </w:tcPr>
          <w:p w14:paraId="6D04C82A" w14:textId="36B22A6D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用户角色</w:t>
            </w:r>
          </w:p>
        </w:tc>
        <w:tc>
          <w:tcPr>
            <w:tcW w:w="2742" w:type="dxa"/>
            <w:vAlign w:val="center"/>
          </w:tcPr>
          <w:p w14:paraId="6B7FEEE3" w14:textId="1B31E061" w:rsidR="002E0C63" w:rsidRDefault="002E0C63" w:rsidP="002E0C63">
            <w:r>
              <w:t xml:space="preserve">admin / </w:t>
            </w:r>
            <w:r>
              <w:t>采购人</w:t>
            </w:r>
            <w:r>
              <w:t xml:space="preserve"> / </w:t>
            </w:r>
            <w:r>
              <w:t>审批人</w:t>
            </w:r>
          </w:p>
        </w:tc>
      </w:tr>
      <w:tr w:rsidR="002E0C63" w14:paraId="24641EFE" w14:textId="77777777" w:rsidTr="00A95552">
        <w:tc>
          <w:tcPr>
            <w:tcW w:w="817" w:type="dxa"/>
            <w:vAlign w:val="center"/>
          </w:tcPr>
          <w:p w14:paraId="60515702" w14:textId="4C91DDBD" w:rsidR="002E0C63" w:rsidRDefault="002E0C63" w:rsidP="002E0C63">
            <w:r>
              <w:t>6</w:t>
            </w:r>
          </w:p>
        </w:tc>
        <w:tc>
          <w:tcPr>
            <w:tcW w:w="1701" w:type="dxa"/>
            <w:vAlign w:val="center"/>
          </w:tcPr>
          <w:p w14:paraId="2B83C431" w14:textId="456F56A4" w:rsidR="002E0C63" w:rsidRDefault="002E0C63" w:rsidP="002E0C6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phone</w:t>
            </w:r>
          </w:p>
        </w:tc>
        <w:tc>
          <w:tcPr>
            <w:tcW w:w="1701" w:type="dxa"/>
            <w:vAlign w:val="center"/>
          </w:tcPr>
          <w:p w14:paraId="790A44D1" w14:textId="65C38570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varchar(11)</w:t>
            </w:r>
          </w:p>
        </w:tc>
        <w:tc>
          <w:tcPr>
            <w:tcW w:w="2268" w:type="dxa"/>
            <w:vAlign w:val="center"/>
          </w:tcPr>
          <w:p w14:paraId="19FF0EE6" w14:textId="5AA75A09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联系电话</w:t>
            </w:r>
          </w:p>
        </w:tc>
        <w:tc>
          <w:tcPr>
            <w:tcW w:w="2742" w:type="dxa"/>
            <w:vAlign w:val="center"/>
          </w:tcPr>
          <w:p w14:paraId="68EB4287" w14:textId="6C162FAB" w:rsidR="002E0C63" w:rsidRDefault="002E0C63" w:rsidP="002E0C63">
            <w:r>
              <w:t>手机号码</w:t>
            </w:r>
          </w:p>
        </w:tc>
      </w:tr>
      <w:tr w:rsidR="002E0C63" w14:paraId="37877D86" w14:textId="77777777" w:rsidTr="00A95552">
        <w:tc>
          <w:tcPr>
            <w:tcW w:w="817" w:type="dxa"/>
            <w:vAlign w:val="center"/>
          </w:tcPr>
          <w:p w14:paraId="3005C9F8" w14:textId="01391D56" w:rsidR="002E0C63" w:rsidRDefault="002E0C63" w:rsidP="002E0C63">
            <w:r>
              <w:lastRenderedPageBreak/>
              <w:t>7</w:t>
            </w:r>
          </w:p>
        </w:tc>
        <w:tc>
          <w:tcPr>
            <w:tcW w:w="1701" w:type="dxa"/>
            <w:vAlign w:val="center"/>
          </w:tcPr>
          <w:p w14:paraId="692204CF" w14:textId="03CA7E14" w:rsidR="002E0C63" w:rsidRDefault="002E0C63" w:rsidP="002E0C6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email</w:t>
            </w:r>
          </w:p>
        </w:tc>
        <w:tc>
          <w:tcPr>
            <w:tcW w:w="1701" w:type="dxa"/>
            <w:vAlign w:val="center"/>
          </w:tcPr>
          <w:p w14:paraId="591F719C" w14:textId="41DCB525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68" w:type="dxa"/>
            <w:vAlign w:val="center"/>
          </w:tcPr>
          <w:p w14:paraId="2656438B" w14:textId="5E5A9D9B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邮箱</w:t>
            </w:r>
          </w:p>
        </w:tc>
        <w:tc>
          <w:tcPr>
            <w:tcW w:w="2742" w:type="dxa"/>
            <w:vAlign w:val="center"/>
          </w:tcPr>
          <w:p w14:paraId="5669E51D" w14:textId="555D1FB2" w:rsidR="002E0C63" w:rsidRDefault="002E0C63" w:rsidP="002E0C63">
            <w:r>
              <w:t>电子邮箱</w:t>
            </w:r>
          </w:p>
        </w:tc>
      </w:tr>
      <w:tr w:rsidR="002E0C63" w14:paraId="04F3B288" w14:textId="77777777" w:rsidTr="00A95552">
        <w:tc>
          <w:tcPr>
            <w:tcW w:w="817" w:type="dxa"/>
            <w:vAlign w:val="center"/>
          </w:tcPr>
          <w:p w14:paraId="63E75E69" w14:textId="3D298DFE" w:rsidR="002E0C63" w:rsidRDefault="002E0C63" w:rsidP="002E0C63">
            <w:r>
              <w:t>8</w:t>
            </w:r>
          </w:p>
        </w:tc>
        <w:tc>
          <w:tcPr>
            <w:tcW w:w="1701" w:type="dxa"/>
            <w:vAlign w:val="center"/>
          </w:tcPr>
          <w:p w14:paraId="3E1DCF17" w14:textId="7132DF23" w:rsidR="002E0C63" w:rsidRDefault="002E0C63" w:rsidP="002E0C6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1701" w:type="dxa"/>
            <w:vAlign w:val="center"/>
          </w:tcPr>
          <w:p w14:paraId="189E833E" w14:textId="726B5639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datetime</w:t>
            </w:r>
          </w:p>
        </w:tc>
        <w:tc>
          <w:tcPr>
            <w:tcW w:w="2268" w:type="dxa"/>
            <w:vAlign w:val="center"/>
          </w:tcPr>
          <w:p w14:paraId="141DABDB" w14:textId="6403FBCD" w:rsidR="002E0C63" w:rsidRDefault="002E0C63" w:rsidP="002E0C63">
            <w:pPr>
              <w:rPr>
                <w:color w:val="000000"/>
                <w:sz w:val="22"/>
                <w:szCs w:val="22"/>
              </w:rPr>
            </w:pPr>
            <w:r>
              <w:t>创建时间</w:t>
            </w:r>
          </w:p>
        </w:tc>
        <w:tc>
          <w:tcPr>
            <w:tcW w:w="2742" w:type="dxa"/>
            <w:vAlign w:val="center"/>
          </w:tcPr>
          <w:p w14:paraId="5156AB3A" w14:textId="2EEB0185" w:rsidR="002E0C63" w:rsidRDefault="002E0C63" w:rsidP="002E0C63">
            <w:r>
              <w:t>账号创建时间</w:t>
            </w:r>
          </w:p>
        </w:tc>
      </w:tr>
    </w:tbl>
    <w:p w14:paraId="1414B272" w14:textId="77777777" w:rsidR="005C6185" w:rsidRPr="00BF3542" w:rsidRDefault="005C6185" w:rsidP="00B16116">
      <w:pPr>
        <w:ind w:firstLine="425"/>
      </w:pPr>
    </w:p>
    <w:p w14:paraId="790E8B3D" w14:textId="6425CC9A" w:rsidR="007C2320" w:rsidRPr="00A43817" w:rsidRDefault="00A3213B" w:rsidP="00A3213B">
      <w:pPr>
        <w:pStyle w:val="3"/>
        <w:numPr>
          <w:ilvl w:val="0"/>
          <w:numId w:val="0"/>
        </w:numPr>
      </w:pPr>
      <w:bookmarkStart w:id="178" w:name="_Toc228313761"/>
      <w:bookmarkStart w:id="179" w:name="_Toc228313907"/>
      <w:bookmarkStart w:id="180" w:name="_Toc232537051"/>
      <w:r>
        <w:rPr>
          <w:rFonts w:hint="eastAsia"/>
        </w:rPr>
        <w:t>6.2.2</w:t>
      </w:r>
      <w:r w:rsidR="00D3306E" w:rsidRPr="00D3306E">
        <w:t>物资信息表（</w:t>
      </w:r>
      <w:r w:rsidR="00D3306E" w:rsidRPr="00D3306E">
        <w:t>material</w:t>
      </w:r>
      <w:r w:rsidR="00D3306E" w:rsidRPr="00D3306E">
        <w:t>）</w:t>
      </w:r>
      <w:bookmarkEnd w:id="178"/>
      <w:bookmarkEnd w:id="179"/>
      <w:bookmarkEnd w:id="1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9B55F5" w14:paraId="64024A14" w14:textId="77777777" w:rsidTr="007D0897">
        <w:tc>
          <w:tcPr>
            <w:tcW w:w="817" w:type="dxa"/>
            <w:vAlign w:val="center"/>
          </w:tcPr>
          <w:p w14:paraId="3E009C78" w14:textId="1AC61D92" w:rsidR="009B55F5" w:rsidRDefault="009B55F5" w:rsidP="009B55F5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387F846E" w14:textId="08E2717C" w:rsidR="009B55F5" w:rsidRDefault="009B55F5" w:rsidP="009B55F5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0F084BD4" w14:textId="115CFC3C" w:rsidR="009B55F5" w:rsidRDefault="009B55F5" w:rsidP="009B55F5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4C51ABA7" w14:textId="74DC88A7" w:rsidR="009B55F5" w:rsidRDefault="009B55F5" w:rsidP="009B55F5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743302E0" w14:textId="24F00417" w:rsidR="009B55F5" w:rsidRDefault="009B55F5" w:rsidP="009B55F5">
            <w:r>
              <w:rPr>
                <w:b/>
                <w:bCs/>
              </w:rPr>
              <w:t>说明</w:t>
            </w:r>
          </w:p>
        </w:tc>
      </w:tr>
      <w:tr w:rsidR="009B55F5" w14:paraId="2C1FE984" w14:textId="77777777" w:rsidTr="007D0897">
        <w:tc>
          <w:tcPr>
            <w:tcW w:w="817" w:type="dxa"/>
            <w:vAlign w:val="center"/>
          </w:tcPr>
          <w:p w14:paraId="46E0C119" w14:textId="082E0CAE" w:rsidR="009B55F5" w:rsidRDefault="009B55F5" w:rsidP="009B55F5">
            <w:r>
              <w:t>1</w:t>
            </w:r>
          </w:p>
        </w:tc>
        <w:tc>
          <w:tcPr>
            <w:tcW w:w="1701" w:type="dxa"/>
            <w:vAlign w:val="center"/>
          </w:tcPr>
          <w:p w14:paraId="375CC223" w14:textId="18512F5D" w:rsidR="009B55F5" w:rsidRDefault="009B55F5" w:rsidP="009B55F5">
            <w:r>
              <w:t>id</w:t>
            </w:r>
          </w:p>
        </w:tc>
        <w:tc>
          <w:tcPr>
            <w:tcW w:w="1701" w:type="dxa"/>
            <w:vAlign w:val="center"/>
          </w:tcPr>
          <w:p w14:paraId="7C907B53" w14:textId="00FF5329" w:rsidR="009B55F5" w:rsidRDefault="009B55F5" w:rsidP="009B55F5">
            <w:r>
              <w:t>int</w:t>
            </w:r>
          </w:p>
        </w:tc>
        <w:tc>
          <w:tcPr>
            <w:tcW w:w="2268" w:type="dxa"/>
            <w:vAlign w:val="center"/>
          </w:tcPr>
          <w:p w14:paraId="4DD80B59" w14:textId="74779D86" w:rsidR="009B55F5" w:rsidRDefault="009B55F5" w:rsidP="009B55F5">
            <w:r>
              <w:t>物资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74383A42" w14:textId="42C1DBA4" w:rsidR="009B55F5" w:rsidRDefault="009B55F5" w:rsidP="009B55F5">
            <w:r>
              <w:t>主键，自增</w:t>
            </w:r>
          </w:p>
        </w:tc>
      </w:tr>
      <w:tr w:rsidR="009B55F5" w14:paraId="3357E9A2" w14:textId="77777777" w:rsidTr="007D0897">
        <w:tc>
          <w:tcPr>
            <w:tcW w:w="817" w:type="dxa"/>
            <w:vAlign w:val="center"/>
          </w:tcPr>
          <w:p w14:paraId="5F4E4A63" w14:textId="7185A089" w:rsidR="009B55F5" w:rsidRDefault="009B55F5" w:rsidP="009B55F5">
            <w:r>
              <w:t>2</w:t>
            </w:r>
          </w:p>
        </w:tc>
        <w:tc>
          <w:tcPr>
            <w:tcW w:w="1701" w:type="dxa"/>
            <w:vAlign w:val="center"/>
          </w:tcPr>
          <w:p w14:paraId="5988A536" w14:textId="170AC8F0" w:rsidR="009B55F5" w:rsidRDefault="009B55F5" w:rsidP="009B55F5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material_name</w:t>
            </w:r>
            <w:proofErr w:type="spellEnd"/>
          </w:p>
        </w:tc>
        <w:tc>
          <w:tcPr>
            <w:tcW w:w="1701" w:type="dxa"/>
            <w:vAlign w:val="center"/>
          </w:tcPr>
          <w:p w14:paraId="6A36DC03" w14:textId="7AAAAFDE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68" w:type="dxa"/>
            <w:vAlign w:val="center"/>
          </w:tcPr>
          <w:p w14:paraId="55A33F4C" w14:textId="39AA21A4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物资名称</w:t>
            </w:r>
          </w:p>
        </w:tc>
        <w:tc>
          <w:tcPr>
            <w:tcW w:w="2742" w:type="dxa"/>
            <w:vAlign w:val="center"/>
          </w:tcPr>
          <w:p w14:paraId="50F71E72" w14:textId="04059CD5" w:rsidR="009B55F5" w:rsidRDefault="009B55F5" w:rsidP="009B55F5">
            <w:r>
              <w:t>采购物品名称</w:t>
            </w:r>
          </w:p>
        </w:tc>
      </w:tr>
      <w:tr w:rsidR="009B55F5" w14:paraId="697CD59A" w14:textId="77777777" w:rsidTr="007D0897">
        <w:tc>
          <w:tcPr>
            <w:tcW w:w="817" w:type="dxa"/>
            <w:vAlign w:val="center"/>
          </w:tcPr>
          <w:p w14:paraId="4EAACD1C" w14:textId="4AD7C051" w:rsidR="009B55F5" w:rsidRDefault="009B55F5" w:rsidP="009B55F5">
            <w:r>
              <w:t>3</w:t>
            </w:r>
          </w:p>
        </w:tc>
        <w:tc>
          <w:tcPr>
            <w:tcW w:w="1701" w:type="dxa"/>
            <w:vAlign w:val="center"/>
          </w:tcPr>
          <w:p w14:paraId="098B7C2C" w14:textId="7454B194" w:rsidR="009B55F5" w:rsidRDefault="009B55F5" w:rsidP="009B55F5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spec</w:t>
            </w:r>
          </w:p>
        </w:tc>
        <w:tc>
          <w:tcPr>
            <w:tcW w:w="1701" w:type="dxa"/>
            <w:vAlign w:val="center"/>
          </w:tcPr>
          <w:p w14:paraId="47276506" w14:textId="1CA80446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varchar(100)</w:t>
            </w:r>
          </w:p>
        </w:tc>
        <w:tc>
          <w:tcPr>
            <w:tcW w:w="2268" w:type="dxa"/>
            <w:vAlign w:val="center"/>
          </w:tcPr>
          <w:p w14:paraId="4D5B6421" w14:textId="6BE2DB35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规格型号</w:t>
            </w:r>
          </w:p>
        </w:tc>
        <w:tc>
          <w:tcPr>
            <w:tcW w:w="2742" w:type="dxa"/>
            <w:vAlign w:val="center"/>
          </w:tcPr>
          <w:p w14:paraId="461D34BB" w14:textId="21D16B53" w:rsidR="009B55F5" w:rsidRPr="009D4C54" w:rsidRDefault="009B55F5" w:rsidP="009B55F5">
            <w:pPr>
              <w:rPr>
                <w:rFonts w:ascii="宋体" w:hAnsi="宋体" w:cs="宋体" w:hint="eastAsia"/>
                <w:szCs w:val="24"/>
              </w:rPr>
            </w:pPr>
            <w:r>
              <w:t>物品规格描述</w:t>
            </w:r>
          </w:p>
        </w:tc>
      </w:tr>
      <w:tr w:rsidR="009B55F5" w14:paraId="4687FB8C" w14:textId="77777777" w:rsidTr="007D0897">
        <w:tc>
          <w:tcPr>
            <w:tcW w:w="817" w:type="dxa"/>
            <w:vAlign w:val="center"/>
          </w:tcPr>
          <w:p w14:paraId="751B75D2" w14:textId="2EEA14E2" w:rsidR="009B55F5" w:rsidRDefault="009B55F5" w:rsidP="009B55F5">
            <w:r>
              <w:t>4</w:t>
            </w:r>
          </w:p>
        </w:tc>
        <w:tc>
          <w:tcPr>
            <w:tcW w:w="1701" w:type="dxa"/>
            <w:vAlign w:val="center"/>
          </w:tcPr>
          <w:p w14:paraId="3983E350" w14:textId="7AE734FB" w:rsidR="009B55F5" w:rsidRDefault="009B55F5" w:rsidP="009B55F5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price</w:t>
            </w:r>
          </w:p>
        </w:tc>
        <w:tc>
          <w:tcPr>
            <w:tcW w:w="1701" w:type="dxa"/>
            <w:vAlign w:val="center"/>
          </w:tcPr>
          <w:p w14:paraId="13B44ECE" w14:textId="7C1D4BB1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decimal(10,2)</w:t>
            </w:r>
          </w:p>
        </w:tc>
        <w:tc>
          <w:tcPr>
            <w:tcW w:w="2268" w:type="dxa"/>
            <w:vAlign w:val="center"/>
          </w:tcPr>
          <w:p w14:paraId="073FE70B" w14:textId="5E939979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单价</w:t>
            </w:r>
          </w:p>
        </w:tc>
        <w:tc>
          <w:tcPr>
            <w:tcW w:w="2742" w:type="dxa"/>
            <w:vAlign w:val="center"/>
          </w:tcPr>
          <w:p w14:paraId="398F38EF" w14:textId="5F73A7CC" w:rsidR="009B55F5" w:rsidRDefault="009B55F5" w:rsidP="009B55F5">
            <w:r>
              <w:t>物品单价</w:t>
            </w:r>
          </w:p>
        </w:tc>
      </w:tr>
      <w:tr w:rsidR="009B55F5" w14:paraId="42569479" w14:textId="77777777" w:rsidTr="007D0897">
        <w:tc>
          <w:tcPr>
            <w:tcW w:w="817" w:type="dxa"/>
            <w:vAlign w:val="center"/>
          </w:tcPr>
          <w:p w14:paraId="69C9F1B7" w14:textId="5C1CD57A" w:rsidR="009B55F5" w:rsidRDefault="009B55F5" w:rsidP="009B55F5">
            <w:r>
              <w:t>5</w:t>
            </w:r>
          </w:p>
        </w:tc>
        <w:tc>
          <w:tcPr>
            <w:tcW w:w="1701" w:type="dxa"/>
            <w:vAlign w:val="center"/>
          </w:tcPr>
          <w:p w14:paraId="034ADABE" w14:textId="1F51DF87" w:rsidR="009B55F5" w:rsidRDefault="009B55F5" w:rsidP="009B55F5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unit</w:t>
            </w:r>
          </w:p>
        </w:tc>
        <w:tc>
          <w:tcPr>
            <w:tcW w:w="1701" w:type="dxa"/>
            <w:vAlign w:val="center"/>
          </w:tcPr>
          <w:p w14:paraId="69B655A8" w14:textId="47A05B96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varchar(10)</w:t>
            </w:r>
          </w:p>
        </w:tc>
        <w:tc>
          <w:tcPr>
            <w:tcW w:w="2268" w:type="dxa"/>
            <w:vAlign w:val="center"/>
          </w:tcPr>
          <w:p w14:paraId="1300F570" w14:textId="3A3888A8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单位</w:t>
            </w:r>
          </w:p>
        </w:tc>
        <w:tc>
          <w:tcPr>
            <w:tcW w:w="2742" w:type="dxa"/>
            <w:vAlign w:val="center"/>
          </w:tcPr>
          <w:p w14:paraId="26D48748" w14:textId="0534CF24" w:rsidR="009B55F5" w:rsidRDefault="009B55F5" w:rsidP="009B55F5">
            <w:r>
              <w:t>计量单位</w:t>
            </w:r>
          </w:p>
        </w:tc>
      </w:tr>
      <w:tr w:rsidR="009B55F5" w14:paraId="5CD24C1F" w14:textId="77777777" w:rsidTr="007D0897">
        <w:tc>
          <w:tcPr>
            <w:tcW w:w="817" w:type="dxa"/>
            <w:vAlign w:val="center"/>
          </w:tcPr>
          <w:p w14:paraId="0E8AAC18" w14:textId="2260B159" w:rsidR="009B55F5" w:rsidRDefault="009B55F5" w:rsidP="009B55F5">
            <w:r>
              <w:t>6</w:t>
            </w:r>
          </w:p>
        </w:tc>
        <w:tc>
          <w:tcPr>
            <w:tcW w:w="1701" w:type="dxa"/>
            <w:vAlign w:val="center"/>
          </w:tcPr>
          <w:p w14:paraId="78F8C8CA" w14:textId="4551DE09" w:rsidR="009B55F5" w:rsidRDefault="009B55F5" w:rsidP="009B55F5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1701" w:type="dxa"/>
            <w:vAlign w:val="center"/>
          </w:tcPr>
          <w:p w14:paraId="7B3BF6CC" w14:textId="0D883B5C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datetime</w:t>
            </w:r>
          </w:p>
        </w:tc>
        <w:tc>
          <w:tcPr>
            <w:tcW w:w="2268" w:type="dxa"/>
            <w:vAlign w:val="center"/>
          </w:tcPr>
          <w:p w14:paraId="4677F568" w14:textId="1D9B871F" w:rsidR="009B55F5" w:rsidRDefault="009B55F5" w:rsidP="009B55F5">
            <w:pPr>
              <w:rPr>
                <w:color w:val="000000"/>
                <w:sz w:val="22"/>
                <w:szCs w:val="22"/>
              </w:rPr>
            </w:pPr>
            <w:r>
              <w:t>创建时间</w:t>
            </w:r>
          </w:p>
        </w:tc>
        <w:tc>
          <w:tcPr>
            <w:tcW w:w="2742" w:type="dxa"/>
            <w:vAlign w:val="center"/>
          </w:tcPr>
          <w:p w14:paraId="030E7605" w14:textId="511CBB00" w:rsidR="009B55F5" w:rsidRDefault="009B55F5" w:rsidP="009B55F5">
            <w:r>
              <w:t>记录创建时间</w:t>
            </w:r>
          </w:p>
        </w:tc>
      </w:tr>
    </w:tbl>
    <w:p w14:paraId="0ABF24D9" w14:textId="77777777" w:rsidR="006652C3" w:rsidRDefault="006652C3" w:rsidP="006D6E86"/>
    <w:p w14:paraId="61F54C4E" w14:textId="51F2CF85" w:rsidR="006652C3" w:rsidRPr="00A43817" w:rsidRDefault="00A3213B" w:rsidP="00A3213B">
      <w:pPr>
        <w:pStyle w:val="3"/>
        <w:numPr>
          <w:ilvl w:val="0"/>
          <w:numId w:val="0"/>
        </w:numPr>
      </w:pPr>
      <w:bookmarkStart w:id="181" w:name="_Toc228313762"/>
      <w:bookmarkStart w:id="182" w:name="_Toc228313908"/>
      <w:bookmarkStart w:id="183" w:name="_Toc232537052"/>
      <w:r>
        <w:rPr>
          <w:rFonts w:hint="eastAsia"/>
        </w:rPr>
        <w:t>6.2.3</w:t>
      </w:r>
      <w:r w:rsidR="00FD67D3" w:rsidRPr="00FD67D3">
        <w:t>采购模板表（</w:t>
      </w:r>
      <w:proofErr w:type="spellStart"/>
      <w:r w:rsidR="00FD67D3" w:rsidRPr="00FD67D3">
        <w:t>purchase_template</w:t>
      </w:r>
      <w:proofErr w:type="spellEnd"/>
      <w:r w:rsidR="00FD67D3" w:rsidRPr="00FD67D3">
        <w:t>）</w:t>
      </w:r>
      <w:bookmarkEnd w:id="181"/>
      <w:bookmarkEnd w:id="182"/>
      <w:bookmarkEnd w:id="18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FD67D3" w14:paraId="23D58BD5" w14:textId="77777777" w:rsidTr="000953A7">
        <w:tc>
          <w:tcPr>
            <w:tcW w:w="817" w:type="dxa"/>
            <w:vAlign w:val="center"/>
          </w:tcPr>
          <w:p w14:paraId="1A7D4460" w14:textId="114DE7C1" w:rsidR="00FD67D3" w:rsidRDefault="00FD67D3" w:rsidP="00FD67D3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52B4C9E6" w14:textId="1BE4B0C3" w:rsidR="00FD67D3" w:rsidRDefault="00FD67D3" w:rsidP="00FD67D3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7CB27124" w14:textId="41D0BEF5" w:rsidR="00FD67D3" w:rsidRDefault="00FD67D3" w:rsidP="00FD67D3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64AB6431" w14:textId="609786B6" w:rsidR="00FD67D3" w:rsidRDefault="00FD67D3" w:rsidP="00FD67D3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1E2F9E38" w14:textId="1E8F75AF" w:rsidR="00FD67D3" w:rsidRDefault="00FD67D3" w:rsidP="00FD67D3">
            <w:r>
              <w:rPr>
                <w:b/>
                <w:bCs/>
              </w:rPr>
              <w:t>说明</w:t>
            </w:r>
          </w:p>
        </w:tc>
      </w:tr>
      <w:tr w:rsidR="00FD67D3" w14:paraId="40294EB6" w14:textId="77777777" w:rsidTr="000953A7">
        <w:tc>
          <w:tcPr>
            <w:tcW w:w="817" w:type="dxa"/>
            <w:vAlign w:val="center"/>
          </w:tcPr>
          <w:p w14:paraId="52623AC7" w14:textId="7219FDC1" w:rsidR="00FD67D3" w:rsidRDefault="00FD67D3" w:rsidP="00FD67D3">
            <w:r>
              <w:t>1</w:t>
            </w:r>
          </w:p>
        </w:tc>
        <w:tc>
          <w:tcPr>
            <w:tcW w:w="1701" w:type="dxa"/>
            <w:vAlign w:val="center"/>
          </w:tcPr>
          <w:p w14:paraId="1D75BA50" w14:textId="3A4A7032" w:rsidR="00FD67D3" w:rsidRDefault="00FD67D3" w:rsidP="00FD67D3">
            <w:r>
              <w:t>id</w:t>
            </w:r>
          </w:p>
        </w:tc>
        <w:tc>
          <w:tcPr>
            <w:tcW w:w="1701" w:type="dxa"/>
            <w:vAlign w:val="center"/>
          </w:tcPr>
          <w:p w14:paraId="4879569E" w14:textId="40A2B487" w:rsidR="00FD67D3" w:rsidRDefault="00FD67D3" w:rsidP="00FD67D3">
            <w:r>
              <w:t>int</w:t>
            </w:r>
          </w:p>
        </w:tc>
        <w:tc>
          <w:tcPr>
            <w:tcW w:w="2268" w:type="dxa"/>
            <w:vAlign w:val="center"/>
          </w:tcPr>
          <w:p w14:paraId="71FCD725" w14:textId="06840DAB" w:rsidR="00FD67D3" w:rsidRDefault="00FD67D3" w:rsidP="00FD67D3">
            <w:r>
              <w:t>模板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0BD687ED" w14:textId="79525C9A" w:rsidR="00FD67D3" w:rsidRDefault="00FD67D3" w:rsidP="00FD67D3">
            <w:r>
              <w:t>主键，自增</w:t>
            </w:r>
          </w:p>
        </w:tc>
      </w:tr>
      <w:tr w:rsidR="00FD67D3" w14:paraId="6FFF6567" w14:textId="77777777" w:rsidTr="000953A7">
        <w:tc>
          <w:tcPr>
            <w:tcW w:w="817" w:type="dxa"/>
            <w:vAlign w:val="center"/>
          </w:tcPr>
          <w:p w14:paraId="0BBD7E20" w14:textId="030742CC" w:rsidR="00FD67D3" w:rsidRDefault="00FD67D3" w:rsidP="00FD67D3">
            <w:r>
              <w:t>2</w:t>
            </w:r>
          </w:p>
        </w:tc>
        <w:tc>
          <w:tcPr>
            <w:tcW w:w="1701" w:type="dxa"/>
            <w:vAlign w:val="center"/>
          </w:tcPr>
          <w:p w14:paraId="7F9C5B93" w14:textId="61E7BF42" w:rsidR="00FD67D3" w:rsidRDefault="00FD67D3" w:rsidP="00FD67D3">
            <w:proofErr w:type="spellStart"/>
            <w:r>
              <w:t>template_name</w:t>
            </w:r>
            <w:proofErr w:type="spellEnd"/>
          </w:p>
        </w:tc>
        <w:tc>
          <w:tcPr>
            <w:tcW w:w="1701" w:type="dxa"/>
            <w:vAlign w:val="center"/>
          </w:tcPr>
          <w:p w14:paraId="2C722152" w14:textId="4C9CAAC4" w:rsidR="00FD67D3" w:rsidRDefault="00FD67D3" w:rsidP="00FD67D3">
            <w:r>
              <w:t>varchar(50)</w:t>
            </w:r>
          </w:p>
        </w:tc>
        <w:tc>
          <w:tcPr>
            <w:tcW w:w="2268" w:type="dxa"/>
            <w:vAlign w:val="center"/>
          </w:tcPr>
          <w:p w14:paraId="317517A3" w14:textId="66754E9C" w:rsidR="00FD67D3" w:rsidRDefault="00FD67D3" w:rsidP="00FD67D3">
            <w:r>
              <w:t>模板名称</w:t>
            </w:r>
          </w:p>
        </w:tc>
        <w:tc>
          <w:tcPr>
            <w:tcW w:w="2742" w:type="dxa"/>
            <w:vAlign w:val="center"/>
          </w:tcPr>
          <w:p w14:paraId="7418A1AD" w14:textId="3D55B72D" w:rsidR="00FD67D3" w:rsidRDefault="00FD67D3" w:rsidP="00FD67D3">
            <w:r>
              <w:t>采购模板名称</w:t>
            </w:r>
          </w:p>
        </w:tc>
      </w:tr>
      <w:tr w:rsidR="00FD67D3" w14:paraId="1A22FC84" w14:textId="77777777" w:rsidTr="000953A7">
        <w:tc>
          <w:tcPr>
            <w:tcW w:w="817" w:type="dxa"/>
            <w:vAlign w:val="center"/>
          </w:tcPr>
          <w:p w14:paraId="33E20E7D" w14:textId="505E2A50" w:rsidR="00FD67D3" w:rsidRDefault="00FD67D3" w:rsidP="00FD67D3">
            <w:r>
              <w:t>3</w:t>
            </w:r>
          </w:p>
        </w:tc>
        <w:tc>
          <w:tcPr>
            <w:tcW w:w="1701" w:type="dxa"/>
            <w:vAlign w:val="center"/>
          </w:tcPr>
          <w:p w14:paraId="0252A4CF" w14:textId="1666190D" w:rsidR="00FD67D3" w:rsidRDefault="00FD67D3" w:rsidP="00FD67D3">
            <w:proofErr w:type="spellStart"/>
            <w:r>
              <w:t>field_list</w:t>
            </w:r>
            <w:proofErr w:type="spellEnd"/>
          </w:p>
        </w:tc>
        <w:tc>
          <w:tcPr>
            <w:tcW w:w="1701" w:type="dxa"/>
            <w:vAlign w:val="center"/>
          </w:tcPr>
          <w:p w14:paraId="3789530B" w14:textId="3C7AE4BD" w:rsidR="00FD67D3" w:rsidRDefault="00FD67D3" w:rsidP="00FD67D3">
            <w:r>
              <w:t>varchar(500)</w:t>
            </w:r>
          </w:p>
        </w:tc>
        <w:tc>
          <w:tcPr>
            <w:tcW w:w="2268" w:type="dxa"/>
            <w:vAlign w:val="center"/>
          </w:tcPr>
          <w:p w14:paraId="2A43AF88" w14:textId="68935E7D" w:rsidR="00FD67D3" w:rsidRDefault="00FD67D3" w:rsidP="00FD67D3">
            <w:r>
              <w:t>字段列表</w:t>
            </w:r>
          </w:p>
        </w:tc>
        <w:tc>
          <w:tcPr>
            <w:tcW w:w="2742" w:type="dxa"/>
            <w:vAlign w:val="center"/>
          </w:tcPr>
          <w:p w14:paraId="01B1B96B" w14:textId="332F50BD" w:rsidR="00FD67D3" w:rsidRDefault="00FD67D3" w:rsidP="00FD67D3">
            <w:r>
              <w:t>模板包含字段</w:t>
            </w:r>
          </w:p>
        </w:tc>
      </w:tr>
      <w:tr w:rsidR="00FD67D3" w14:paraId="0288073D" w14:textId="77777777" w:rsidTr="000953A7">
        <w:tc>
          <w:tcPr>
            <w:tcW w:w="817" w:type="dxa"/>
            <w:vAlign w:val="center"/>
          </w:tcPr>
          <w:p w14:paraId="4B3E01BC" w14:textId="609CB128" w:rsidR="00FD67D3" w:rsidRDefault="00FD67D3" w:rsidP="00FD67D3">
            <w:r>
              <w:t>4</w:t>
            </w:r>
          </w:p>
        </w:tc>
        <w:tc>
          <w:tcPr>
            <w:tcW w:w="1701" w:type="dxa"/>
            <w:vAlign w:val="center"/>
          </w:tcPr>
          <w:p w14:paraId="24D57977" w14:textId="59CDD01C" w:rsidR="00FD67D3" w:rsidRDefault="00FD67D3" w:rsidP="00FD67D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required_list</w:t>
            </w:r>
            <w:proofErr w:type="spellEnd"/>
          </w:p>
        </w:tc>
        <w:tc>
          <w:tcPr>
            <w:tcW w:w="1701" w:type="dxa"/>
            <w:vAlign w:val="center"/>
          </w:tcPr>
          <w:p w14:paraId="2CA1A0D9" w14:textId="1C8DF802" w:rsidR="00FD67D3" w:rsidRDefault="00FD67D3" w:rsidP="00FD67D3">
            <w:pPr>
              <w:rPr>
                <w:color w:val="000000"/>
                <w:sz w:val="22"/>
                <w:szCs w:val="22"/>
              </w:rPr>
            </w:pPr>
            <w:r>
              <w:t>varchar(200)</w:t>
            </w:r>
          </w:p>
        </w:tc>
        <w:tc>
          <w:tcPr>
            <w:tcW w:w="2268" w:type="dxa"/>
            <w:vAlign w:val="center"/>
          </w:tcPr>
          <w:p w14:paraId="4FA47DC5" w14:textId="2063144E" w:rsidR="00FD67D3" w:rsidRDefault="00FD67D3" w:rsidP="00FD67D3">
            <w:pPr>
              <w:rPr>
                <w:color w:val="000000"/>
                <w:sz w:val="22"/>
                <w:szCs w:val="22"/>
              </w:rPr>
            </w:pPr>
            <w:r>
              <w:t>必填项列表</w:t>
            </w:r>
          </w:p>
        </w:tc>
        <w:tc>
          <w:tcPr>
            <w:tcW w:w="2742" w:type="dxa"/>
            <w:vAlign w:val="center"/>
          </w:tcPr>
          <w:p w14:paraId="7479DFB5" w14:textId="15BAF506" w:rsidR="00FD67D3" w:rsidRDefault="00FD67D3" w:rsidP="00FD67D3">
            <w:r>
              <w:t>必须填写的字段</w:t>
            </w:r>
          </w:p>
        </w:tc>
      </w:tr>
      <w:tr w:rsidR="00FD67D3" w14:paraId="45BB3A2E" w14:textId="77777777" w:rsidTr="000953A7">
        <w:tc>
          <w:tcPr>
            <w:tcW w:w="817" w:type="dxa"/>
            <w:vAlign w:val="center"/>
          </w:tcPr>
          <w:p w14:paraId="378A529A" w14:textId="580D12F5" w:rsidR="00FD67D3" w:rsidRDefault="00FD67D3" w:rsidP="00FD67D3">
            <w:r>
              <w:t>5</w:t>
            </w:r>
          </w:p>
        </w:tc>
        <w:tc>
          <w:tcPr>
            <w:tcW w:w="1701" w:type="dxa"/>
            <w:vAlign w:val="center"/>
          </w:tcPr>
          <w:p w14:paraId="508FB490" w14:textId="0FB98F85" w:rsidR="00FD67D3" w:rsidRDefault="00FD67D3" w:rsidP="00FD67D3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340EE842" w14:textId="592C9F04" w:rsidR="00FD67D3" w:rsidRDefault="00FD67D3" w:rsidP="00FD67D3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tinyint</w:t>
            </w:r>
            <w:proofErr w:type="spellEnd"/>
          </w:p>
        </w:tc>
        <w:tc>
          <w:tcPr>
            <w:tcW w:w="2268" w:type="dxa"/>
            <w:vAlign w:val="center"/>
          </w:tcPr>
          <w:p w14:paraId="3AF0EDB0" w14:textId="06DA1181" w:rsidR="00FD67D3" w:rsidRDefault="00FD67D3" w:rsidP="00FD67D3">
            <w:pPr>
              <w:rPr>
                <w:color w:val="000000"/>
                <w:sz w:val="22"/>
                <w:szCs w:val="22"/>
              </w:rPr>
            </w:pPr>
            <w:r>
              <w:t>状态</w:t>
            </w:r>
          </w:p>
        </w:tc>
        <w:tc>
          <w:tcPr>
            <w:tcW w:w="2742" w:type="dxa"/>
            <w:vAlign w:val="center"/>
          </w:tcPr>
          <w:p w14:paraId="47DB5E3E" w14:textId="6067D096" w:rsidR="00FD67D3" w:rsidRDefault="00FD67D3" w:rsidP="00A3213B">
            <w:pPr>
              <w:numPr>
                <w:ilvl w:val="1"/>
                <w:numId w:val="72"/>
              </w:numPr>
            </w:pPr>
            <w:r>
              <w:t>启用，</w:t>
            </w:r>
            <w:r>
              <w:t xml:space="preserve">0 </w:t>
            </w:r>
            <w:r>
              <w:t>禁用</w:t>
            </w:r>
          </w:p>
        </w:tc>
      </w:tr>
    </w:tbl>
    <w:p w14:paraId="526D642E" w14:textId="77777777" w:rsidR="006652C3" w:rsidRPr="006652C3" w:rsidRDefault="006652C3" w:rsidP="006D6E86"/>
    <w:p w14:paraId="49A91BD7" w14:textId="6BB701EA" w:rsidR="00C6207F" w:rsidRPr="00A43817" w:rsidRDefault="00A3213B" w:rsidP="00A3213B">
      <w:pPr>
        <w:pStyle w:val="3"/>
        <w:numPr>
          <w:ilvl w:val="0"/>
          <w:numId w:val="0"/>
        </w:numPr>
      </w:pPr>
      <w:bookmarkStart w:id="184" w:name="_Toc228313763"/>
      <w:bookmarkStart w:id="185" w:name="_Toc228313909"/>
      <w:bookmarkStart w:id="186" w:name="_Toc232537053"/>
      <w:r>
        <w:rPr>
          <w:rFonts w:hint="eastAsia"/>
        </w:rPr>
        <w:t>6.2.4</w:t>
      </w:r>
      <w:r w:rsidR="0031754C" w:rsidRPr="0031754C">
        <w:t>采购申请表（</w:t>
      </w:r>
      <w:proofErr w:type="spellStart"/>
      <w:r w:rsidR="0031754C" w:rsidRPr="0031754C">
        <w:t>purchase_apply</w:t>
      </w:r>
      <w:proofErr w:type="spellEnd"/>
      <w:r w:rsidR="0031754C" w:rsidRPr="0031754C">
        <w:t>）</w:t>
      </w:r>
      <w:bookmarkEnd w:id="184"/>
      <w:bookmarkEnd w:id="185"/>
      <w:bookmarkEnd w:id="1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687272" w14:paraId="5EBA9795" w14:textId="77777777" w:rsidTr="00A14C0F">
        <w:tc>
          <w:tcPr>
            <w:tcW w:w="817" w:type="dxa"/>
            <w:vAlign w:val="center"/>
          </w:tcPr>
          <w:p w14:paraId="779DECDB" w14:textId="12B479A6" w:rsidR="00687272" w:rsidRDefault="00687272" w:rsidP="00687272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00948107" w14:textId="3FCDB0C7" w:rsidR="00687272" w:rsidRDefault="00687272" w:rsidP="00687272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5C269992" w14:textId="10CEE9F1" w:rsidR="00687272" w:rsidRDefault="00687272" w:rsidP="00687272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4FDE6070" w14:textId="0957990B" w:rsidR="00687272" w:rsidRDefault="00687272" w:rsidP="00687272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21268B4C" w14:textId="37F9F8A2" w:rsidR="00687272" w:rsidRDefault="00687272" w:rsidP="00687272">
            <w:r>
              <w:rPr>
                <w:b/>
                <w:bCs/>
              </w:rPr>
              <w:t>说明</w:t>
            </w:r>
          </w:p>
        </w:tc>
      </w:tr>
      <w:tr w:rsidR="00687272" w14:paraId="250D736E" w14:textId="77777777" w:rsidTr="00A14C0F">
        <w:tc>
          <w:tcPr>
            <w:tcW w:w="817" w:type="dxa"/>
            <w:vAlign w:val="center"/>
          </w:tcPr>
          <w:p w14:paraId="37561914" w14:textId="7E951FE7" w:rsidR="00687272" w:rsidRDefault="00687272" w:rsidP="00687272">
            <w:r>
              <w:t>1</w:t>
            </w:r>
          </w:p>
        </w:tc>
        <w:tc>
          <w:tcPr>
            <w:tcW w:w="1701" w:type="dxa"/>
            <w:vAlign w:val="center"/>
          </w:tcPr>
          <w:p w14:paraId="7D0CE7F5" w14:textId="29348F26" w:rsidR="00687272" w:rsidRDefault="00687272" w:rsidP="00687272">
            <w:r>
              <w:t>id</w:t>
            </w:r>
          </w:p>
        </w:tc>
        <w:tc>
          <w:tcPr>
            <w:tcW w:w="1701" w:type="dxa"/>
            <w:vAlign w:val="center"/>
          </w:tcPr>
          <w:p w14:paraId="732B9E15" w14:textId="0A6F70B6" w:rsidR="00687272" w:rsidRDefault="00687272" w:rsidP="00687272">
            <w:r>
              <w:t>int</w:t>
            </w:r>
          </w:p>
        </w:tc>
        <w:tc>
          <w:tcPr>
            <w:tcW w:w="2268" w:type="dxa"/>
            <w:vAlign w:val="center"/>
          </w:tcPr>
          <w:p w14:paraId="6B5C8409" w14:textId="7029CE3D" w:rsidR="00687272" w:rsidRDefault="00687272" w:rsidP="00687272">
            <w:r>
              <w:t>采购单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57424993" w14:textId="5B5B140C" w:rsidR="00687272" w:rsidRDefault="00687272" w:rsidP="00687272">
            <w:r>
              <w:t>主键，自增</w:t>
            </w:r>
          </w:p>
        </w:tc>
      </w:tr>
      <w:tr w:rsidR="00687272" w14:paraId="51B15F5B" w14:textId="77777777" w:rsidTr="00A14C0F">
        <w:tc>
          <w:tcPr>
            <w:tcW w:w="817" w:type="dxa"/>
            <w:vAlign w:val="center"/>
          </w:tcPr>
          <w:p w14:paraId="10121370" w14:textId="03C3F080" w:rsidR="00687272" w:rsidRDefault="00687272" w:rsidP="00687272">
            <w:r>
              <w:t>2</w:t>
            </w:r>
          </w:p>
        </w:tc>
        <w:tc>
          <w:tcPr>
            <w:tcW w:w="1701" w:type="dxa"/>
            <w:vAlign w:val="center"/>
          </w:tcPr>
          <w:p w14:paraId="20806650" w14:textId="5E42D4D8" w:rsidR="00687272" w:rsidRDefault="00687272" w:rsidP="00687272">
            <w:proofErr w:type="spellStart"/>
            <w:r>
              <w:t>purchase_no</w:t>
            </w:r>
            <w:proofErr w:type="spellEnd"/>
          </w:p>
        </w:tc>
        <w:tc>
          <w:tcPr>
            <w:tcW w:w="1701" w:type="dxa"/>
            <w:vAlign w:val="center"/>
          </w:tcPr>
          <w:p w14:paraId="78E1CE7F" w14:textId="386A767F" w:rsidR="00687272" w:rsidRDefault="00687272" w:rsidP="00687272">
            <w:r>
              <w:t>varchar(30)</w:t>
            </w:r>
          </w:p>
        </w:tc>
        <w:tc>
          <w:tcPr>
            <w:tcW w:w="2268" w:type="dxa"/>
            <w:vAlign w:val="center"/>
          </w:tcPr>
          <w:p w14:paraId="09BBCA43" w14:textId="20E17FFC" w:rsidR="00687272" w:rsidRDefault="00687272" w:rsidP="00687272">
            <w:r>
              <w:t>采购单号</w:t>
            </w:r>
          </w:p>
        </w:tc>
        <w:tc>
          <w:tcPr>
            <w:tcW w:w="2742" w:type="dxa"/>
            <w:vAlign w:val="center"/>
          </w:tcPr>
          <w:p w14:paraId="044B2404" w14:textId="09522D88" w:rsidR="00687272" w:rsidRDefault="00687272" w:rsidP="00687272">
            <w:r>
              <w:t>系统唯一编号</w:t>
            </w:r>
          </w:p>
        </w:tc>
      </w:tr>
      <w:tr w:rsidR="00687272" w14:paraId="2FD91C3F" w14:textId="77777777" w:rsidTr="00A14C0F">
        <w:tc>
          <w:tcPr>
            <w:tcW w:w="817" w:type="dxa"/>
            <w:vAlign w:val="center"/>
          </w:tcPr>
          <w:p w14:paraId="1CA3FEDA" w14:textId="71928A1F" w:rsidR="00687272" w:rsidRDefault="00687272" w:rsidP="00687272">
            <w:r>
              <w:t>3</w:t>
            </w:r>
          </w:p>
        </w:tc>
        <w:tc>
          <w:tcPr>
            <w:tcW w:w="1701" w:type="dxa"/>
            <w:vAlign w:val="center"/>
          </w:tcPr>
          <w:p w14:paraId="5A74AE09" w14:textId="5E413138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dept</w:t>
            </w:r>
          </w:p>
        </w:tc>
        <w:tc>
          <w:tcPr>
            <w:tcW w:w="1701" w:type="dxa"/>
            <w:vAlign w:val="center"/>
          </w:tcPr>
          <w:p w14:paraId="49457BFE" w14:textId="4BBD6BD7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varchar(30)</w:t>
            </w:r>
          </w:p>
        </w:tc>
        <w:tc>
          <w:tcPr>
            <w:tcW w:w="2268" w:type="dxa"/>
            <w:vAlign w:val="center"/>
          </w:tcPr>
          <w:p w14:paraId="09B28842" w14:textId="4E83B475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申请部门</w:t>
            </w:r>
          </w:p>
        </w:tc>
        <w:tc>
          <w:tcPr>
            <w:tcW w:w="2742" w:type="dxa"/>
            <w:vAlign w:val="center"/>
          </w:tcPr>
          <w:p w14:paraId="2121FC4F" w14:textId="2DAED375" w:rsidR="00687272" w:rsidRDefault="00687272" w:rsidP="00687272">
            <w:r>
              <w:t>使用部门</w:t>
            </w:r>
          </w:p>
        </w:tc>
      </w:tr>
      <w:tr w:rsidR="00687272" w14:paraId="7B42F90A" w14:textId="77777777" w:rsidTr="00A14C0F">
        <w:tc>
          <w:tcPr>
            <w:tcW w:w="817" w:type="dxa"/>
            <w:vAlign w:val="center"/>
          </w:tcPr>
          <w:p w14:paraId="371D638C" w14:textId="5247A2D5" w:rsidR="00687272" w:rsidRDefault="00687272" w:rsidP="00687272">
            <w:r>
              <w:t>4</w:t>
            </w:r>
          </w:p>
        </w:tc>
        <w:tc>
          <w:tcPr>
            <w:tcW w:w="1701" w:type="dxa"/>
            <w:vAlign w:val="center"/>
          </w:tcPr>
          <w:p w14:paraId="7D80B059" w14:textId="7CC4DE1D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item</w:t>
            </w:r>
          </w:p>
        </w:tc>
        <w:tc>
          <w:tcPr>
            <w:tcW w:w="1701" w:type="dxa"/>
            <w:vAlign w:val="center"/>
          </w:tcPr>
          <w:p w14:paraId="4CFA32E7" w14:textId="71F341F1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68" w:type="dxa"/>
            <w:vAlign w:val="center"/>
          </w:tcPr>
          <w:p w14:paraId="357FA967" w14:textId="52AF4247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物品名称</w:t>
            </w:r>
          </w:p>
        </w:tc>
        <w:tc>
          <w:tcPr>
            <w:tcW w:w="2742" w:type="dxa"/>
            <w:vAlign w:val="center"/>
          </w:tcPr>
          <w:p w14:paraId="7D9293F4" w14:textId="288E850C" w:rsidR="00687272" w:rsidRDefault="00687272" w:rsidP="00687272">
            <w:r>
              <w:t>采购物品</w:t>
            </w:r>
          </w:p>
        </w:tc>
      </w:tr>
      <w:tr w:rsidR="00687272" w14:paraId="0247D917" w14:textId="77777777" w:rsidTr="00A14C0F">
        <w:tc>
          <w:tcPr>
            <w:tcW w:w="817" w:type="dxa"/>
            <w:vAlign w:val="center"/>
          </w:tcPr>
          <w:p w14:paraId="5358E925" w14:textId="631D1F7F" w:rsidR="00687272" w:rsidRDefault="00687272" w:rsidP="00687272">
            <w:r>
              <w:t>5</w:t>
            </w:r>
          </w:p>
        </w:tc>
        <w:tc>
          <w:tcPr>
            <w:tcW w:w="1701" w:type="dxa"/>
            <w:vAlign w:val="center"/>
          </w:tcPr>
          <w:p w14:paraId="14F51BAB" w14:textId="267CBF02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spec</w:t>
            </w:r>
          </w:p>
        </w:tc>
        <w:tc>
          <w:tcPr>
            <w:tcW w:w="1701" w:type="dxa"/>
            <w:vAlign w:val="center"/>
          </w:tcPr>
          <w:p w14:paraId="1A331FD4" w14:textId="31A27275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varchar(100)</w:t>
            </w:r>
          </w:p>
        </w:tc>
        <w:tc>
          <w:tcPr>
            <w:tcW w:w="2268" w:type="dxa"/>
            <w:vAlign w:val="center"/>
          </w:tcPr>
          <w:p w14:paraId="3658BE0A" w14:textId="6973FF86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规格</w:t>
            </w:r>
          </w:p>
        </w:tc>
        <w:tc>
          <w:tcPr>
            <w:tcW w:w="2742" w:type="dxa"/>
            <w:vAlign w:val="center"/>
          </w:tcPr>
          <w:p w14:paraId="057F5E0D" w14:textId="0A84E433" w:rsidR="00687272" w:rsidRDefault="00687272" w:rsidP="00687272">
            <w:r>
              <w:t>物品规格</w:t>
            </w:r>
          </w:p>
        </w:tc>
      </w:tr>
      <w:tr w:rsidR="00687272" w14:paraId="1BB3B20B" w14:textId="77777777" w:rsidTr="00A14C0F">
        <w:tc>
          <w:tcPr>
            <w:tcW w:w="817" w:type="dxa"/>
            <w:vAlign w:val="center"/>
          </w:tcPr>
          <w:p w14:paraId="195FFBF5" w14:textId="6F5A48FC" w:rsidR="00687272" w:rsidRDefault="00687272" w:rsidP="00687272">
            <w:r>
              <w:t>6</w:t>
            </w:r>
          </w:p>
        </w:tc>
        <w:tc>
          <w:tcPr>
            <w:tcW w:w="1701" w:type="dxa"/>
            <w:vAlign w:val="center"/>
          </w:tcPr>
          <w:p w14:paraId="1251AD1E" w14:textId="4F161ED9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num</w:t>
            </w:r>
          </w:p>
        </w:tc>
        <w:tc>
          <w:tcPr>
            <w:tcW w:w="1701" w:type="dxa"/>
            <w:vAlign w:val="center"/>
          </w:tcPr>
          <w:p w14:paraId="626B0A79" w14:textId="034D60DA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2268" w:type="dxa"/>
            <w:vAlign w:val="center"/>
          </w:tcPr>
          <w:p w14:paraId="3F7DB519" w14:textId="4A89456A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数量</w:t>
            </w:r>
          </w:p>
        </w:tc>
        <w:tc>
          <w:tcPr>
            <w:tcW w:w="2742" w:type="dxa"/>
            <w:vAlign w:val="center"/>
          </w:tcPr>
          <w:p w14:paraId="5499648F" w14:textId="0F38D286" w:rsidR="00687272" w:rsidRDefault="00687272" w:rsidP="00687272">
            <w:r>
              <w:t>采购数量</w:t>
            </w:r>
          </w:p>
        </w:tc>
      </w:tr>
      <w:tr w:rsidR="00687272" w14:paraId="01F64CDA" w14:textId="77777777" w:rsidTr="00A14C0F">
        <w:tc>
          <w:tcPr>
            <w:tcW w:w="817" w:type="dxa"/>
            <w:vAlign w:val="center"/>
          </w:tcPr>
          <w:p w14:paraId="57C21FA5" w14:textId="67DC7F81" w:rsidR="00687272" w:rsidRDefault="00687272" w:rsidP="00687272">
            <w:r>
              <w:t>7</w:t>
            </w:r>
          </w:p>
        </w:tc>
        <w:tc>
          <w:tcPr>
            <w:tcW w:w="1701" w:type="dxa"/>
            <w:vAlign w:val="center"/>
          </w:tcPr>
          <w:p w14:paraId="4D44DA00" w14:textId="55D0FE11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usage</w:t>
            </w:r>
          </w:p>
        </w:tc>
        <w:tc>
          <w:tcPr>
            <w:tcW w:w="1701" w:type="dxa"/>
            <w:vAlign w:val="center"/>
          </w:tcPr>
          <w:p w14:paraId="656C22C4" w14:textId="69AE6CDF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varchar(200)</w:t>
            </w:r>
          </w:p>
        </w:tc>
        <w:tc>
          <w:tcPr>
            <w:tcW w:w="2268" w:type="dxa"/>
            <w:vAlign w:val="center"/>
          </w:tcPr>
          <w:p w14:paraId="007EA135" w14:textId="2DCE50D7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用途</w:t>
            </w:r>
          </w:p>
        </w:tc>
        <w:tc>
          <w:tcPr>
            <w:tcW w:w="2742" w:type="dxa"/>
            <w:vAlign w:val="center"/>
          </w:tcPr>
          <w:p w14:paraId="14FB263A" w14:textId="5F0021DE" w:rsidR="00687272" w:rsidRDefault="00687272" w:rsidP="00687272">
            <w:r>
              <w:t>使用用途</w:t>
            </w:r>
          </w:p>
        </w:tc>
      </w:tr>
      <w:tr w:rsidR="00687272" w14:paraId="164E526C" w14:textId="77777777" w:rsidTr="00A14C0F">
        <w:tc>
          <w:tcPr>
            <w:tcW w:w="817" w:type="dxa"/>
            <w:vAlign w:val="center"/>
          </w:tcPr>
          <w:p w14:paraId="60EEF4A3" w14:textId="254673FE" w:rsidR="00687272" w:rsidRDefault="00687272" w:rsidP="00687272">
            <w:r>
              <w:t>8</w:t>
            </w:r>
          </w:p>
        </w:tc>
        <w:tc>
          <w:tcPr>
            <w:tcW w:w="1701" w:type="dxa"/>
            <w:vAlign w:val="center"/>
          </w:tcPr>
          <w:p w14:paraId="4A2C0492" w14:textId="1DB78BE7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file_path</w:t>
            </w:r>
            <w:proofErr w:type="spellEnd"/>
          </w:p>
        </w:tc>
        <w:tc>
          <w:tcPr>
            <w:tcW w:w="1701" w:type="dxa"/>
            <w:vAlign w:val="center"/>
          </w:tcPr>
          <w:p w14:paraId="15B824B1" w14:textId="0E1038BA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varchar(200)</w:t>
            </w:r>
          </w:p>
        </w:tc>
        <w:tc>
          <w:tcPr>
            <w:tcW w:w="2268" w:type="dxa"/>
            <w:vAlign w:val="center"/>
          </w:tcPr>
          <w:p w14:paraId="546450FF" w14:textId="4C8967D2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附件路径</w:t>
            </w:r>
          </w:p>
        </w:tc>
        <w:tc>
          <w:tcPr>
            <w:tcW w:w="2742" w:type="dxa"/>
            <w:vAlign w:val="center"/>
          </w:tcPr>
          <w:p w14:paraId="27843768" w14:textId="4E60CB5D" w:rsidR="00687272" w:rsidRDefault="00687272" w:rsidP="00687272">
            <w:r>
              <w:t>上传文件路径</w:t>
            </w:r>
          </w:p>
        </w:tc>
      </w:tr>
      <w:tr w:rsidR="00687272" w14:paraId="5D892FE2" w14:textId="77777777" w:rsidTr="00A14C0F">
        <w:tc>
          <w:tcPr>
            <w:tcW w:w="817" w:type="dxa"/>
            <w:vAlign w:val="center"/>
          </w:tcPr>
          <w:p w14:paraId="55BCB134" w14:textId="644C0002" w:rsidR="00687272" w:rsidRDefault="00687272" w:rsidP="00687272">
            <w:r>
              <w:t>9</w:t>
            </w:r>
          </w:p>
        </w:tc>
        <w:tc>
          <w:tcPr>
            <w:tcW w:w="1701" w:type="dxa"/>
            <w:vAlign w:val="center"/>
          </w:tcPr>
          <w:p w14:paraId="42E70C08" w14:textId="4169B59F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apply_user</w:t>
            </w:r>
            <w:proofErr w:type="spellEnd"/>
          </w:p>
        </w:tc>
        <w:tc>
          <w:tcPr>
            <w:tcW w:w="1701" w:type="dxa"/>
            <w:vAlign w:val="center"/>
          </w:tcPr>
          <w:p w14:paraId="34C55737" w14:textId="57C83E04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68" w:type="dxa"/>
            <w:vAlign w:val="center"/>
          </w:tcPr>
          <w:p w14:paraId="11AF9753" w14:textId="75475EAB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申请人</w:t>
            </w:r>
          </w:p>
        </w:tc>
        <w:tc>
          <w:tcPr>
            <w:tcW w:w="2742" w:type="dxa"/>
            <w:vAlign w:val="center"/>
          </w:tcPr>
          <w:p w14:paraId="184D036D" w14:textId="4E07C845" w:rsidR="00687272" w:rsidRDefault="00687272" w:rsidP="00687272">
            <w:r>
              <w:t>提交人账号</w:t>
            </w:r>
          </w:p>
        </w:tc>
      </w:tr>
      <w:tr w:rsidR="00687272" w14:paraId="783FFAC3" w14:textId="77777777" w:rsidTr="00A14C0F">
        <w:tc>
          <w:tcPr>
            <w:tcW w:w="817" w:type="dxa"/>
            <w:vAlign w:val="center"/>
          </w:tcPr>
          <w:p w14:paraId="72FECF49" w14:textId="21712C12" w:rsidR="00687272" w:rsidRDefault="00687272" w:rsidP="00687272">
            <w:r>
              <w:t>10</w:t>
            </w:r>
          </w:p>
        </w:tc>
        <w:tc>
          <w:tcPr>
            <w:tcW w:w="1701" w:type="dxa"/>
            <w:vAlign w:val="center"/>
          </w:tcPr>
          <w:p w14:paraId="346309B9" w14:textId="60FACD41" w:rsidR="00687272" w:rsidRDefault="00687272" w:rsidP="00687272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5678CEC1" w14:textId="11599D47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varchar(20)</w:t>
            </w:r>
          </w:p>
        </w:tc>
        <w:tc>
          <w:tcPr>
            <w:tcW w:w="2268" w:type="dxa"/>
            <w:vAlign w:val="center"/>
          </w:tcPr>
          <w:p w14:paraId="73A0A611" w14:textId="549E8A4A" w:rsidR="00687272" w:rsidRDefault="00687272" w:rsidP="00687272">
            <w:pPr>
              <w:rPr>
                <w:color w:val="000000"/>
                <w:sz w:val="22"/>
                <w:szCs w:val="22"/>
              </w:rPr>
            </w:pPr>
            <w:r>
              <w:t>单据状态</w:t>
            </w:r>
          </w:p>
        </w:tc>
        <w:tc>
          <w:tcPr>
            <w:tcW w:w="2742" w:type="dxa"/>
            <w:vAlign w:val="center"/>
          </w:tcPr>
          <w:p w14:paraId="750FBFDA" w14:textId="746F4283" w:rsidR="00687272" w:rsidRDefault="00687272" w:rsidP="00687272">
            <w:r>
              <w:t>待审核</w:t>
            </w:r>
            <w:r>
              <w:t xml:space="preserve"> / </w:t>
            </w:r>
            <w:r>
              <w:t>已通过</w:t>
            </w:r>
            <w:r>
              <w:t xml:space="preserve"> / </w:t>
            </w:r>
            <w:r>
              <w:t>已驳回</w:t>
            </w:r>
            <w:r>
              <w:t xml:space="preserve"> / </w:t>
            </w:r>
            <w:r>
              <w:t>采购中</w:t>
            </w:r>
            <w:r>
              <w:t xml:space="preserve"> / </w:t>
            </w:r>
            <w:r>
              <w:t>已完成</w:t>
            </w:r>
          </w:p>
        </w:tc>
      </w:tr>
      <w:tr w:rsidR="00687272" w14:paraId="1334F482" w14:textId="77777777" w:rsidTr="00A14C0F">
        <w:tc>
          <w:tcPr>
            <w:tcW w:w="817" w:type="dxa"/>
            <w:vAlign w:val="center"/>
          </w:tcPr>
          <w:p w14:paraId="334C4D8C" w14:textId="2B125834" w:rsidR="00687272" w:rsidRDefault="00724A08" w:rsidP="00687272"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1147D040" w14:textId="4202C77A" w:rsidR="00687272" w:rsidRDefault="00724A08" w:rsidP="00687272">
            <w:pPr>
              <w:widowControl/>
              <w:spacing w:line="240" w:lineRule="auto"/>
              <w:jc w:val="left"/>
            </w:pPr>
            <w:proofErr w:type="spellStart"/>
            <w:r w:rsidRPr="00724A08">
              <w:t>create_time</w:t>
            </w:r>
            <w:proofErr w:type="spellEnd"/>
          </w:p>
        </w:tc>
        <w:tc>
          <w:tcPr>
            <w:tcW w:w="1701" w:type="dxa"/>
            <w:vAlign w:val="center"/>
          </w:tcPr>
          <w:p w14:paraId="0B0CE4CF" w14:textId="38AE3140" w:rsidR="00687272" w:rsidRDefault="0061723E" w:rsidP="00687272">
            <w:r w:rsidRPr="0061723E">
              <w:t>datetime</w:t>
            </w:r>
          </w:p>
        </w:tc>
        <w:tc>
          <w:tcPr>
            <w:tcW w:w="2268" w:type="dxa"/>
            <w:vAlign w:val="center"/>
          </w:tcPr>
          <w:p w14:paraId="08B281DA" w14:textId="1F2A11C1" w:rsidR="00687272" w:rsidRDefault="0061723E" w:rsidP="00687272">
            <w:r>
              <w:rPr>
                <w:rFonts w:hint="eastAsia"/>
              </w:rPr>
              <w:t>申请时间</w:t>
            </w:r>
          </w:p>
        </w:tc>
        <w:tc>
          <w:tcPr>
            <w:tcW w:w="2742" w:type="dxa"/>
            <w:vAlign w:val="center"/>
          </w:tcPr>
          <w:p w14:paraId="432C3D35" w14:textId="04BF83DC" w:rsidR="00687272" w:rsidRDefault="0061723E" w:rsidP="00687272">
            <w:r>
              <w:rPr>
                <w:rFonts w:hint="eastAsia"/>
              </w:rPr>
              <w:t>提交申请时间</w:t>
            </w:r>
          </w:p>
        </w:tc>
      </w:tr>
    </w:tbl>
    <w:p w14:paraId="498412AF" w14:textId="77777777" w:rsidR="00A521D6" w:rsidRDefault="00A521D6" w:rsidP="006D6E86"/>
    <w:p w14:paraId="6ACDA98D" w14:textId="15B71034" w:rsidR="00F03953" w:rsidRPr="00A43817" w:rsidRDefault="00A3213B" w:rsidP="00A3213B">
      <w:pPr>
        <w:pStyle w:val="3"/>
        <w:numPr>
          <w:ilvl w:val="0"/>
          <w:numId w:val="0"/>
        </w:numPr>
      </w:pPr>
      <w:bookmarkStart w:id="187" w:name="_Toc228313764"/>
      <w:bookmarkStart w:id="188" w:name="_Toc228313910"/>
      <w:bookmarkStart w:id="189" w:name="_Toc232537054"/>
      <w:r>
        <w:rPr>
          <w:rFonts w:hint="eastAsia"/>
        </w:rPr>
        <w:t>6.2.5</w:t>
      </w:r>
      <w:r w:rsidR="007968CA" w:rsidRPr="007968CA">
        <w:t>审批记录表（</w:t>
      </w:r>
      <w:proofErr w:type="spellStart"/>
      <w:r w:rsidR="007968CA" w:rsidRPr="007968CA">
        <w:t>audit_record</w:t>
      </w:r>
      <w:proofErr w:type="spellEnd"/>
      <w:r w:rsidR="007968CA" w:rsidRPr="007968CA">
        <w:t>）</w:t>
      </w:r>
      <w:bookmarkEnd w:id="187"/>
      <w:bookmarkEnd w:id="188"/>
      <w:bookmarkEnd w:id="1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7968CA" w14:paraId="504D70D2" w14:textId="77777777" w:rsidTr="00E023B3">
        <w:tc>
          <w:tcPr>
            <w:tcW w:w="817" w:type="dxa"/>
            <w:vAlign w:val="center"/>
          </w:tcPr>
          <w:p w14:paraId="6EEE683A" w14:textId="170624D3" w:rsidR="007968CA" w:rsidRDefault="007968CA" w:rsidP="007968CA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4B216963" w14:textId="086CFE44" w:rsidR="007968CA" w:rsidRDefault="007968CA" w:rsidP="007968CA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5BD4DF98" w14:textId="6E9E00A8" w:rsidR="007968CA" w:rsidRDefault="007968CA" w:rsidP="007968CA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1092A1E3" w14:textId="21E6F199" w:rsidR="007968CA" w:rsidRDefault="007968CA" w:rsidP="007968CA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645948DF" w14:textId="321D7978" w:rsidR="007968CA" w:rsidRDefault="007968CA" w:rsidP="007968CA">
            <w:r>
              <w:rPr>
                <w:b/>
                <w:bCs/>
              </w:rPr>
              <w:t>说明</w:t>
            </w:r>
          </w:p>
        </w:tc>
      </w:tr>
      <w:tr w:rsidR="007968CA" w14:paraId="2C61A8BA" w14:textId="77777777" w:rsidTr="00E023B3">
        <w:tc>
          <w:tcPr>
            <w:tcW w:w="817" w:type="dxa"/>
            <w:vAlign w:val="center"/>
          </w:tcPr>
          <w:p w14:paraId="45EE1203" w14:textId="6BCC7178" w:rsidR="007968CA" w:rsidRDefault="007968CA" w:rsidP="007968CA">
            <w:r>
              <w:lastRenderedPageBreak/>
              <w:t>1</w:t>
            </w:r>
          </w:p>
        </w:tc>
        <w:tc>
          <w:tcPr>
            <w:tcW w:w="1701" w:type="dxa"/>
            <w:vAlign w:val="center"/>
          </w:tcPr>
          <w:p w14:paraId="5935E23E" w14:textId="6C30DEDD" w:rsidR="007968CA" w:rsidRDefault="007968CA" w:rsidP="007968CA">
            <w:r>
              <w:t>id</w:t>
            </w:r>
          </w:p>
        </w:tc>
        <w:tc>
          <w:tcPr>
            <w:tcW w:w="1701" w:type="dxa"/>
            <w:vAlign w:val="center"/>
          </w:tcPr>
          <w:p w14:paraId="0335469C" w14:textId="784307A3" w:rsidR="007968CA" w:rsidRDefault="007968CA" w:rsidP="007968CA">
            <w:r>
              <w:t>int</w:t>
            </w:r>
          </w:p>
        </w:tc>
        <w:tc>
          <w:tcPr>
            <w:tcW w:w="2268" w:type="dxa"/>
            <w:vAlign w:val="center"/>
          </w:tcPr>
          <w:p w14:paraId="2DE2793C" w14:textId="292781C1" w:rsidR="007968CA" w:rsidRDefault="007968CA" w:rsidP="007968CA">
            <w:r>
              <w:t>审批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6451ACDE" w14:textId="6BA9874D" w:rsidR="007968CA" w:rsidRDefault="007968CA" w:rsidP="007968CA">
            <w:r>
              <w:t>主键，自增</w:t>
            </w:r>
          </w:p>
        </w:tc>
      </w:tr>
      <w:tr w:rsidR="007968CA" w14:paraId="71E6B2A9" w14:textId="77777777" w:rsidTr="00E023B3">
        <w:tc>
          <w:tcPr>
            <w:tcW w:w="817" w:type="dxa"/>
            <w:vAlign w:val="center"/>
          </w:tcPr>
          <w:p w14:paraId="11423640" w14:textId="61B88C08" w:rsidR="007968CA" w:rsidRDefault="007968CA" w:rsidP="007968CA">
            <w:r>
              <w:t>2</w:t>
            </w:r>
          </w:p>
        </w:tc>
        <w:tc>
          <w:tcPr>
            <w:tcW w:w="1701" w:type="dxa"/>
            <w:vAlign w:val="center"/>
          </w:tcPr>
          <w:p w14:paraId="3427DF70" w14:textId="7FE100DE" w:rsidR="007968CA" w:rsidRDefault="007968CA" w:rsidP="007968CA">
            <w:proofErr w:type="spellStart"/>
            <w:r>
              <w:t>purchase_id</w:t>
            </w:r>
            <w:proofErr w:type="spellEnd"/>
          </w:p>
        </w:tc>
        <w:tc>
          <w:tcPr>
            <w:tcW w:w="1701" w:type="dxa"/>
            <w:vAlign w:val="center"/>
          </w:tcPr>
          <w:p w14:paraId="78B38947" w14:textId="75EB4F6A" w:rsidR="007968CA" w:rsidRDefault="007968CA" w:rsidP="007968CA">
            <w:r>
              <w:t>int</w:t>
            </w:r>
          </w:p>
        </w:tc>
        <w:tc>
          <w:tcPr>
            <w:tcW w:w="2268" w:type="dxa"/>
            <w:vAlign w:val="center"/>
          </w:tcPr>
          <w:p w14:paraId="1AA64E79" w14:textId="5F527EA1" w:rsidR="007968CA" w:rsidRDefault="007968CA" w:rsidP="007968CA">
            <w:r>
              <w:t>采购单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791D3E29" w14:textId="7AD0E0B1" w:rsidR="007968CA" w:rsidRDefault="007968CA" w:rsidP="007968CA">
            <w:r>
              <w:t>关联采购单</w:t>
            </w:r>
          </w:p>
        </w:tc>
      </w:tr>
      <w:tr w:rsidR="007968CA" w14:paraId="62994574" w14:textId="77777777" w:rsidTr="00E023B3">
        <w:tc>
          <w:tcPr>
            <w:tcW w:w="817" w:type="dxa"/>
            <w:vAlign w:val="center"/>
          </w:tcPr>
          <w:p w14:paraId="74A5A50E" w14:textId="3A48F052" w:rsidR="007968CA" w:rsidRDefault="007968CA" w:rsidP="007968CA">
            <w:r>
              <w:t>3</w:t>
            </w:r>
          </w:p>
        </w:tc>
        <w:tc>
          <w:tcPr>
            <w:tcW w:w="1701" w:type="dxa"/>
            <w:vAlign w:val="center"/>
          </w:tcPr>
          <w:p w14:paraId="11BA0EC9" w14:textId="1B3843BF" w:rsidR="007968CA" w:rsidRDefault="007968CA" w:rsidP="007968CA">
            <w:proofErr w:type="spellStart"/>
            <w:r>
              <w:t>purchase_no</w:t>
            </w:r>
            <w:proofErr w:type="spellEnd"/>
          </w:p>
        </w:tc>
        <w:tc>
          <w:tcPr>
            <w:tcW w:w="1701" w:type="dxa"/>
            <w:vAlign w:val="center"/>
          </w:tcPr>
          <w:p w14:paraId="29D602DF" w14:textId="588BB493" w:rsidR="007968CA" w:rsidRDefault="007968CA" w:rsidP="007968CA">
            <w:r>
              <w:t>varchar(30)</w:t>
            </w:r>
          </w:p>
        </w:tc>
        <w:tc>
          <w:tcPr>
            <w:tcW w:w="2268" w:type="dxa"/>
            <w:vAlign w:val="center"/>
          </w:tcPr>
          <w:p w14:paraId="1238F44A" w14:textId="029B6278" w:rsidR="007968CA" w:rsidRDefault="007968CA" w:rsidP="007968CA">
            <w:r>
              <w:t>采购单号</w:t>
            </w:r>
          </w:p>
        </w:tc>
        <w:tc>
          <w:tcPr>
            <w:tcW w:w="2742" w:type="dxa"/>
            <w:vAlign w:val="center"/>
          </w:tcPr>
          <w:p w14:paraId="2E00751B" w14:textId="1E1D3AC3" w:rsidR="007968CA" w:rsidRDefault="007968CA" w:rsidP="007968CA">
            <w:r>
              <w:t>关联采购单号</w:t>
            </w:r>
          </w:p>
        </w:tc>
      </w:tr>
      <w:tr w:rsidR="007968CA" w14:paraId="5E0189B6" w14:textId="77777777" w:rsidTr="00E023B3">
        <w:tc>
          <w:tcPr>
            <w:tcW w:w="817" w:type="dxa"/>
            <w:vAlign w:val="center"/>
          </w:tcPr>
          <w:p w14:paraId="18D0E749" w14:textId="626401EA" w:rsidR="007968CA" w:rsidRDefault="007968CA" w:rsidP="007968CA">
            <w:r>
              <w:t>4</w:t>
            </w:r>
          </w:p>
        </w:tc>
        <w:tc>
          <w:tcPr>
            <w:tcW w:w="1701" w:type="dxa"/>
            <w:vAlign w:val="center"/>
          </w:tcPr>
          <w:p w14:paraId="2145943E" w14:textId="31AA4BE5" w:rsidR="007968CA" w:rsidRDefault="007968CA" w:rsidP="007968CA">
            <w:proofErr w:type="spellStart"/>
            <w:r>
              <w:t>audit_result</w:t>
            </w:r>
            <w:proofErr w:type="spellEnd"/>
          </w:p>
        </w:tc>
        <w:tc>
          <w:tcPr>
            <w:tcW w:w="1701" w:type="dxa"/>
            <w:vAlign w:val="center"/>
          </w:tcPr>
          <w:p w14:paraId="0554D542" w14:textId="6D2E5A85" w:rsidR="007968CA" w:rsidRDefault="007968CA" w:rsidP="007968CA">
            <w:r>
              <w:t>varchar(10)</w:t>
            </w:r>
          </w:p>
        </w:tc>
        <w:tc>
          <w:tcPr>
            <w:tcW w:w="2268" w:type="dxa"/>
            <w:vAlign w:val="center"/>
          </w:tcPr>
          <w:p w14:paraId="22860A70" w14:textId="2653815A" w:rsidR="007968CA" w:rsidRDefault="007968CA" w:rsidP="007968CA">
            <w:r>
              <w:t>审批结果</w:t>
            </w:r>
          </w:p>
        </w:tc>
        <w:tc>
          <w:tcPr>
            <w:tcW w:w="2742" w:type="dxa"/>
            <w:vAlign w:val="center"/>
          </w:tcPr>
          <w:p w14:paraId="0B4B2CC7" w14:textId="6C9615DC" w:rsidR="007968CA" w:rsidRDefault="007968CA" w:rsidP="007968CA">
            <w:r>
              <w:t>通过</w:t>
            </w:r>
            <w:r>
              <w:t xml:space="preserve"> / </w:t>
            </w:r>
            <w:r>
              <w:t>驳回</w:t>
            </w:r>
          </w:p>
        </w:tc>
      </w:tr>
      <w:tr w:rsidR="007968CA" w14:paraId="4929D1B9" w14:textId="77777777" w:rsidTr="00E023B3">
        <w:tc>
          <w:tcPr>
            <w:tcW w:w="817" w:type="dxa"/>
            <w:vAlign w:val="center"/>
          </w:tcPr>
          <w:p w14:paraId="06353455" w14:textId="54D193A7" w:rsidR="007968CA" w:rsidRDefault="007968CA" w:rsidP="007968CA">
            <w:r>
              <w:t>5</w:t>
            </w:r>
          </w:p>
        </w:tc>
        <w:tc>
          <w:tcPr>
            <w:tcW w:w="1701" w:type="dxa"/>
            <w:vAlign w:val="center"/>
          </w:tcPr>
          <w:p w14:paraId="42254CC9" w14:textId="071A5BE4" w:rsidR="007968CA" w:rsidRDefault="007968CA" w:rsidP="007968CA">
            <w:proofErr w:type="spellStart"/>
            <w:r>
              <w:t>audit_reason</w:t>
            </w:r>
            <w:proofErr w:type="spellEnd"/>
          </w:p>
        </w:tc>
        <w:tc>
          <w:tcPr>
            <w:tcW w:w="1701" w:type="dxa"/>
            <w:vAlign w:val="center"/>
          </w:tcPr>
          <w:p w14:paraId="2BFFA5CB" w14:textId="1943F4B9" w:rsidR="007968CA" w:rsidRDefault="007968CA" w:rsidP="007968CA">
            <w:r>
              <w:t>varchar(200)</w:t>
            </w:r>
          </w:p>
        </w:tc>
        <w:tc>
          <w:tcPr>
            <w:tcW w:w="2268" w:type="dxa"/>
            <w:vAlign w:val="center"/>
          </w:tcPr>
          <w:p w14:paraId="0988305F" w14:textId="5F102E34" w:rsidR="007968CA" w:rsidRDefault="007968CA" w:rsidP="007968CA">
            <w:r>
              <w:t>审批意见</w:t>
            </w:r>
          </w:p>
        </w:tc>
        <w:tc>
          <w:tcPr>
            <w:tcW w:w="2742" w:type="dxa"/>
            <w:vAlign w:val="center"/>
          </w:tcPr>
          <w:p w14:paraId="48B454E6" w14:textId="0AC9684C" w:rsidR="007968CA" w:rsidRDefault="007968CA" w:rsidP="007968CA">
            <w:r>
              <w:t>审核说明</w:t>
            </w:r>
          </w:p>
        </w:tc>
      </w:tr>
      <w:tr w:rsidR="007968CA" w14:paraId="12F1A727" w14:textId="77777777" w:rsidTr="00E023B3">
        <w:tc>
          <w:tcPr>
            <w:tcW w:w="817" w:type="dxa"/>
            <w:vAlign w:val="center"/>
          </w:tcPr>
          <w:p w14:paraId="58C874C7" w14:textId="6BB2D232" w:rsidR="007968CA" w:rsidRDefault="007968CA" w:rsidP="007968CA">
            <w:r>
              <w:t>6</w:t>
            </w:r>
          </w:p>
        </w:tc>
        <w:tc>
          <w:tcPr>
            <w:tcW w:w="1701" w:type="dxa"/>
            <w:vAlign w:val="center"/>
          </w:tcPr>
          <w:p w14:paraId="1D34CA97" w14:textId="4636B6E8" w:rsidR="007968CA" w:rsidRDefault="007968CA" w:rsidP="007968CA">
            <w:proofErr w:type="spellStart"/>
            <w:r>
              <w:t>audit_user</w:t>
            </w:r>
            <w:proofErr w:type="spellEnd"/>
          </w:p>
        </w:tc>
        <w:tc>
          <w:tcPr>
            <w:tcW w:w="1701" w:type="dxa"/>
            <w:vAlign w:val="center"/>
          </w:tcPr>
          <w:p w14:paraId="0D4CC399" w14:textId="3C13CE1B" w:rsidR="007968CA" w:rsidRDefault="007968CA" w:rsidP="007968CA">
            <w:r>
              <w:t>varchar(50)</w:t>
            </w:r>
          </w:p>
        </w:tc>
        <w:tc>
          <w:tcPr>
            <w:tcW w:w="2268" w:type="dxa"/>
            <w:vAlign w:val="center"/>
          </w:tcPr>
          <w:p w14:paraId="54F875A9" w14:textId="5ED6A3E5" w:rsidR="007968CA" w:rsidRDefault="007968CA" w:rsidP="007968CA">
            <w:r>
              <w:t>审批人</w:t>
            </w:r>
          </w:p>
        </w:tc>
        <w:tc>
          <w:tcPr>
            <w:tcW w:w="2742" w:type="dxa"/>
            <w:vAlign w:val="center"/>
          </w:tcPr>
          <w:p w14:paraId="5AC6AD42" w14:textId="6B5A69F8" w:rsidR="007968CA" w:rsidRDefault="007968CA" w:rsidP="007968CA">
            <w:r>
              <w:t>操作人账号</w:t>
            </w:r>
          </w:p>
        </w:tc>
      </w:tr>
      <w:tr w:rsidR="007968CA" w14:paraId="11F9AAF6" w14:textId="77777777" w:rsidTr="00E023B3">
        <w:tc>
          <w:tcPr>
            <w:tcW w:w="817" w:type="dxa"/>
            <w:vAlign w:val="center"/>
          </w:tcPr>
          <w:p w14:paraId="30782EB4" w14:textId="06A050E0" w:rsidR="007968CA" w:rsidRDefault="007968CA" w:rsidP="007968CA">
            <w:r>
              <w:t>7</w:t>
            </w:r>
          </w:p>
        </w:tc>
        <w:tc>
          <w:tcPr>
            <w:tcW w:w="1701" w:type="dxa"/>
            <w:vAlign w:val="center"/>
          </w:tcPr>
          <w:p w14:paraId="0DA47D18" w14:textId="4F4B4591" w:rsidR="007968CA" w:rsidRDefault="007968CA" w:rsidP="007968CA">
            <w:proofErr w:type="spellStart"/>
            <w:r>
              <w:t>audit_time</w:t>
            </w:r>
            <w:proofErr w:type="spellEnd"/>
          </w:p>
        </w:tc>
        <w:tc>
          <w:tcPr>
            <w:tcW w:w="1701" w:type="dxa"/>
            <w:vAlign w:val="center"/>
          </w:tcPr>
          <w:p w14:paraId="7A5FC30E" w14:textId="15B89B41" w:rsidR="007968CA" w:rsidRDefault="007968CA" w:rsidP="007968CA">
            <w:r>
              <w:t>datetime</w:t>
            </w:r>
          </w:p>
        </w:tc>
        <w:tc>
          <w:tcPr>
            <w:tcW w:w="2268" w:type="dxa"/>
            <w:vAlign w:val="center"/>
          </w:tcPr>
          <w:p w14:paraId="46CAD8E9" w14:textId="6628BC57" w:rsidR="007968CA" w:rsidRDefault="007968CA" w:rsidP="007968CA">
            <w:r>
              <w:t>审批时间</w:t>
            </w:r>
          </w:p>
        </w:tc>
        <w:tc>
          <w:tcPr>
            <w:tcW w:w="2742" w:type="dxa"/>
            <w:vAlign w:val="center"/>
          </w:tcPr>
          <w:p w14:paraId="6EF040FA" w14:textId="43CE4A7E" w:rsidR="007968CA" w:rsidRDefault="007968CA" w:rsidP="007968CA">
            <w:r>
              <w:t>审核操作时间</w:t>
            </w:r>
          </w:p>
        </w:tc>
      </w:tr>
    </w:tbl>
    <w:p w14:paraId="63A45E45" w14:textId="77777777" w:rsidR="00EC1421" w:rsidRDefault="00EC1421" w:rsidP="006D6E86"/>
    <w:p w14:paraId="33C178B3" w14:textId="6EEB13F4" w:rsidR="00A56EDF" w:rsidRPr="00A43817" w:rsidRDefault="00A3213B" w:rsidP="00A3213B">
      <w:pPr>
        <w:pStyle w:val="3"/>
        <w:numPr>
          <w:ilvl w:val="0"/>
          <w:numId w:val="0"/>
        </w:numPr>
      </w:pPr>
      <w:bookmarkStart w:id="190" w:name="_Toc228313765"/>
      <w:bookmarkStart w:id="191" w:name="_Toc228313911"/>
      <w:bookmarkStart w:id="192" w:name="_Toc232537055"/>
      <w:r>
        <w:rPr>
          <w:rFonts w:hint="eastAsia"/>
        </w:rPr>
        <w:t>6.2.6</w:t>
      </w:r>
      <w:r w:rsidR="00A62B8F" w:rsidRPr="00A62B8F">
        <w:t>文件上传表（</w:t>
      </w:r>
      <w:proofErr w:type="spellStart"/>
      <w:r w:rsidR="00A62B8F" w:rsidRPr="00A62B8F">
        <w:t>upload_file</w:t>
      </w:r>
      <w:proofErr w:type="spellEnd"/>
      <w:r w:rsidR="00A62B8F" w:rsidRPr="00A62B8F">
        <w:t>）</w:t>
      </w:r>
      <w:bookmarkEnd w:id="190"/>
      <w:bookmarkEnd w:id="191"/>
      <w:bookmarkEnd w:id="1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1785"/>
        <w:gridCol w:w="1694"/>
        <w:gridCol w:w="2237"/>
        <w:gridCol w:w="2703"/>
      </w:tblGrid>
      <w:tr w:rsidR="00A62B8F" w14:paraId="2C678A90" w14:textId="77777777" w:rsidTr="00846E9B">
        <w:tc>
          <w:tcPr>
            <w:tcW w:w="810" w:type="dxa"/>
            <w:vAlign w:val="center"/>
          </w:tcPr>
          <w:p w14:paraId="204039A1" w14:textId="1FA70171" w:rsidR="00A62B8F" w:rsidRDefault="00A62B8F" w:rsidP="00A62B8F">
            <w:r>
              <w:rPr>
                <w:b/>
                <w:bCs/>
              </w:rPr>
              <w:t>编号</w:t>
            </w:r>
          </w:p>
        </w:tc>
        <w:tc>
          <w:tcPr>
            <w:tcW w:w="1785" w:type="dxa"/>
            <w:vAlign w:val="center"/>
          </w:tcPr>
          <w:p w14:paraId="5AEF9DB8" w14:textId="407A27F5" w:rsidR="00A62B8F" w:rsidRDefault="00A62B8F" w:rsidP="00A62B8F">
            <w:r>
              <w:rPr>
                <w:b/>
                <w:bCs/>
              </w:rPr>
              <w:t>字段名</w:t>
            </w:r>
          </w:p>
        </w:tc>
        <w:tc>
          <w:tcPr>
            <w:tcW w:w="1694" w:type="dxa"/>
            <w:vAlign w:val="center"/>
          </w:tcPr>
          <w:p w14:paraId="35827994" w14:textId="3CA17D67" w:rsidR="00A62B8F" w:rsidRDefault="00A62B8F" w:rsidP="00A62B8F">
            <w:r>
              <w:rPr>
                <w:b/>
                <w:bCs/>
              </w:rPr>
              <w:t>字段类型</w:t>
            </w:r>
          </w:p>
        </w:tc>
        <w:tc>
          <w:tcPr>
            <w:tcW w:w="2237" w:type="dxa"/>
            <w:vAlign w:val="center"/>
          </w:tcPr>
          <w:p w14:paraId="697F0585" w14:textId="3EFF575F" w:rsidR="00A62B8F" w:rsidRDefault="00A62B8F" w:rsidP="00A62B8F">
            <w:r>
              <w:rPr>
                <w:b/>
                <w:bCs/>
              </w:rPr>
              <w:t>中文名称</w:t>
            </w:r>
          </w:p>
        </w:tc>
        <w:tc>
          <w:tcPr>
            <w:tcW w:w="2703" w:type="dxa"/>
            <w:vAlign w:val="center"/>
          </w:tcPr>
          <w:p w14:paraId="4903A897" w14:textId="5C9253DD" w:rsidR="00A62B8F" w:rsidRDefault="00A62B8F" w:rsidP="00A62B8F">
            <w:r>
              <w:rPr>
                <w:b/>
                <w:bCs/>
              </w:rPr>
              <w:t>说明</w:t>
            </w:r>
          </w:p>
        </w:tc>
      </w:tr>
      <w:tr w:rsidR="00A62B8F" w14:paraId="561C3BD8" w14:textId="77777777" w:rsidTr="00846E9B">
        <w:tc>
          <w:tcPr>
            <w:tcW w:w="810" w:type="dxa"/>
            <w:vAlign w:val="center"/>
          </w:tcPr>
          <w:p w14:paraId="1B3B8AC2" w14:textId="751A2E1E" w:rsidR="00A62B8F" w:rsidRDefault="00A62B8F" w:rsidP="00A62B8F">
            <w:r>
              <w:t>1</w:t>
            </w:r>
          </w:p>
        </w:tc>
        <w:tc>
          <w:tcPr>
            <w:tcW w:w="1785" w:type="dxa"/>
            <w:vAlign w:val="center"/>
          </w:tcPr>
          <w:p w14:paraId="56470326" w14:textId="1CD625B8" w:rsidR="00A62B8F" w:rsidRDefault="00A62B8F" w:rsidP="00A62B8F">
            <w:r>
              <w:t>id</w:t>
            </w:r>
          </w:p>
        </w:tc>
        <w:tc>
          <w:tcPr>
            <w:tcW w:w="1694" w:type="dxa"/>
            <w:vAlign w:val="center"/>
          </w:tcPr>
          <w:p w14:paraId="7D50BE5D" w14:textId="4B78B7A0" w:rsidR="00A62B8F" w:rsidRDefault="00A62B8F" w:rsidP="00A62B8F">
            <w:r>
              <w:t>int</w:t>
            </w:r>
          </w:p>
        </w:tc>
        <w:tc>
          <w:tcPr>
            <w:tcW w:w="2237" w:type="dxa"/>
            <w:vAlign w:val="center"/>
          </w:tcPr>
          <w:p w14:paraId="1DA3F5C4" w14:textId="58850E60" w:rsidR="00A62B8F" w:rsidRDefault="00A62B8F" w:rsidP="00A62B8F">
            <w:r>
              <w:t>文件</w:t>
            </w:r>
            <w:r>
              <w:t xml:space="preserve"> ID</w:t>
            </w:r>
          </w:p>
        </w:tc>
        <w:tc>
          <w:tcPr>
            <w:tcW w:w="2703" w:type="dxa"/>
            <w:vAlign w:val="center"/>
          </w:tcPr>
          <w:p w14:paraId="36181CF9" w14:textId="2F6969A2" w:rsidR="00A62B8F" w:rsidRDefault="00A62B8F" w:rsidP="00A62B8F">
            <w:r>
              <w:t>主键，自增</w:t>
            </w:r>
          </w:p>
        </w:tc>
      </w:tr>
      <w:tr w:rsidR="00A62B8F" w14:paraId="48943F25" w14:textId="77777777" w:rsidTr="00846E9B">
        <w:tc>
          <w:tcPr>
            <w:tcW w:w="810" w:type="dxa"/>
            <w:vAlign w:val="center"/>
          </w:tcPr>
          <w:p w14:paraId="1430C0F0" w14:textId="5B95C107" w:rsidR="00A62B8F" w:rsidRDefault="00A62B8F" w:rsidP="00A62B8F">
            <w:r>
              <w:t>2</w:t>
            </w:r>
          </w:p>
        </w:tc>
        <w:tc>
          <w:tcPr>
            <w:tcW w:w="1785" w:type="dxa"/>
            <w:vAlign w:val="center"/>
          </w:tcPr>
          <w:p w14:paraId="2D666725" w14:textId="762F9A57" w:rsidR="00A62B8F" w:rsidRDefault="00A62B8F" w:rsidP="00A62B8F">
            <w:proofErr w:type="spellStart"/>
            <w:r>
              <w:t>file_name</w:t>
            </w:r>
            <w:proofErr w:type="spellEnd"/>
          </w:p>
        </w:tc>
        <w:tc>
          <w:tcPr>
            <w:tcW w:w="1694" w:type="dxa"/>
            <w:vAlign w:val="center"/>
          </w:tcPr>
          <w:p w14:paraId="4C8FB382" w14:textId="2559D959" w:rsidR="00A62B8F" w:rsidRDefault="00A62B8F" w:rsidP="00A62B8F">
            <w:r>
              <w:t>varchar(200)</w:t>
            </w:r>
          </w:p>
        </w:tc>
        <w:tc>
          <w:tcPr>
            <w:tcW w:w="2237" w:type="dxa"/>
            <w:vAlign w:val="center"/>
          </w:tcPr>
          <w:p w14:paraId="3FE65D7D" w14:textId="62584A1E" w:rsidR="00A62B8F" w:rsidRDefault="00A62B8F" w:rsidP="00A62B8F">
            <w:r>
              <w:t>文件名</w:t>
            </w:r>
          </w:p>
        </w:tc>
        <w:tc>
          <w:tcPr>
            <w:tcW w:w="2703" w:type="dxa"/>
            <w:vAlign w:val="center"/>
          </w:tcPr>
          <w:p w14:paraId="039D6765" w14:textId="21D8D20D" w:rsidR="00A62B8F" w:rsidRDefault="00A62B8F" w:rsidP="00A62B8F">
            <w:r>
              <w:t>原始文件名</w:t>
            </w:r>
          </w:p>
        </w:tc>
      </w:tr>
      <w:tr w:rsidR="00A62B8F" w14:paraId="6205716B" w14:textId="77777777" w:rsidTr="00846E9B">
        <w:tc>
          <w:tcPr>
            <w:tcW w:w="810" w:type="dxa"/>
            <w:vAlign w:val="center"/>
          </w:tcPr>
          <w:p w14:paraId="7A4743C8" w14:textId="70D02082" w:rsidR="00A62B8F" w:rsidRDefault="00A62B8F" w:rsidP="00A62B8F">
            <w:r>
              <w:t>3</w:t>
            </w:r>
          </w:p>
        </w:tc>
        <w:tc>
          <w:tcPr>
            <w:tcW w:w="1785" w:type="dxa"/>
            <w:vAlign w:val="center"/>
          </w:tcPr>
          <w:p w14:paraId="1B004B97" w14:textId="5EF68D97" w:rsidR="00A62B8F" w:rsidRDefault="00A62B8F" w:rsidP="00A62B8F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file_path</w:t>
            </w:r>
            <w:proofErr w:type="spellEnd"/>
          </w:p>
        </w:tc>
        <w:tc>
          <w:tcPr>
            <w:tcW w:w="1694" w:type="dxa"/>
            <w:vAlign w:val="center"/>
          </w:tcPr>
          <w:p w14:paraId="7560A41D" w14:textId="084C91DE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varchar(200)</w:t>
            </w:r>
          </w:p>
        </w:tc>
        <w:tc>
          <w:tcPr>
            <w:tcW w:w="2237" w:type="dxa"/>
            <w:vAlign w:val="center"/>
          </w:tcPr>
          <w:p w14:paraId="1784D896" w14:textId="09187EC8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文件路径</w:t>
            </w:r>
          </w:p>
        </w:tc>
        <w:tc>
          <w:tcPr>
            <w:tcW w:w="2703" w:type="dxa"/>
            <w:vAlign w:val="center"/>
          </w:tcPr>
          <w:p w14:paraId="5E75A345" w14:textId="0AF0CD4D" w:rsidR="00A62B8F" w:rsidRDefault="00A62B8F" w:rsidP="00A62B8F">
            <w:r>
              <w:t>服务器存储路径</w:t>
            </w:r>
          </w:p>
        </w:tc>
      </w:tr>
      <w:tr w:rsidR="00A62B8F" w14:paraId="0D9A0185" w14:textId="77777777" w:rsidTr="00846E9B">
        <w:tc>
          <w:tcPr>
            <w:tcW w:w="810" w:type="dxa"/>
            <w:vAlign w:val="center"/>
          </w:tcPr>
          <w:p w14:paraId="05DD1088" w14:textId="5FB450CE" w:rsidR="00A62B8F" w:rsidRDefault="00A62B8F" w:rsidP="00A62B8F">
            <w:r>
              <w:t>4</w:t>
            </w:r>
          </w:p>
        </w:tc>
        <w:tc>
          <w:tcPr>
            <w:tcW w:w="1785" w:type="dxa"/>
            <w:vAlign w:val="center"/>
          </w:tcPr>
          <w:p w14:paraId="0CCFF226" w14:textId="6FEC2D9D" w:rsidR="00A62B8F" w:rsidRDefault="00A62B8F" w:rsidP="00A62B8F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file_type</w:t>
            </w:r>
            <w:proofErr w:type="spellEnd"/>
          </w:p>
        </w:tc>
        <w:tc>
          <w:tcPr>
            <w:tcW w:w="1694" w:type="dxa"/>
            <w:vAlign w:val="center"/>
          </w:tcPr>
          <w:p w14:paraId="20894CE3" w14:textId="32752846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varchar(20)</w:t>
            </w:r>
          </w:p>
        </w:tc>
        <w:tc>
          <w:tcPr>
            <w:tcW w:w="2237" w:type="dxa"/>
            <w:vAlign w:val="center"/>
          </w:tcPr>
          <w:p w14:paraId="4E5752F7" w14:textId="5AB031E3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文件类型</w:t>
            </w:r>
          </w:p>
        </w:tc>
        <w:tc>
          <w:tcPr>
            <w:tcW w:w="2703" w:type="dxa"/>
            <w:vAlign w:val="center"/>
          </w:tcPr>
          <w:p w14:paraId="0716B7E8" w14:textId="3476C54E" w:rsidR="00A62B8F" w:rsidRDefault="00A62B8F" w:rsidP="00A62B8F">
            <w:r>
              <w:t>图片</w:t>
            </w:r>
            <w:r>
              <w:t xml:space="preserve"> / </w:t>
            </w:r>
            <w:r>
              <w:t>附件</w:t>
            </w:r>
          </w:p>
        </w:tc>
      </w:tr>
      <w:tr w:rsidR="00A62B8F" w14:paraId="7121A582" w14:textId="77777777" w:rsidTr="00846E9B">
        <w:tc>
          <w:tcPr>
            <w:tcW w:w="810" w:type="dxa"/>
            <w:vAlign w:val="center"/>
          </w:tcPr>
          <w:p w14:paraId="683914AB" w14:textId="721D2B2C" w:rsidR="00A62B8F" w:rsidRDefault="00A62B8F" w:rsidP="00A62B8F">
            <w:r>
              <w:t>5</w:t>
            </w:r>
          </w:p>
        </w:tc>
        <w:tc>
          <w:tcPr>
            <w:tcW w:w="1785" w:type="dxa"/>
            <w:vAlign w:val="center"/>
          </w:tcPr>
          <w:p w14:paraId="70DADDA7" w14:textId="10E6787F" w:rsidR="00A62B8F" w:rsidRDefault="00A62B8F" w:rsidP="00A62B8F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upload_user</w:t>
            </w:r>
            <w:proofErr w:type="spellEnd"/>
          </w:p>
        </w:tc>
        <w:tc>
          <w:tcPr>
            <w:tcW w:w="1694" w:type="dxa"/>
            <w:vAlign w:val="center"/>
          </w:tcPr>
          <w:p w14:paraId="17764156" w14:textId="2186025A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37" w:type="dxa"/>
            <w:vAlign w:val="center"/>
          </w:tcPr>
          <w:p w14:paraId="2EB548D9" w14:textId="19E38391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上传人</w:t>
            </w:r>
          </w:p>
        </w:tc>
        <w:tc>
          <w:tcPr>
            <w:tcW w:w="2703" w:type="dxa"/>
            <w:vAlign w:val="center"/>
          </w:tcPr>
          <w:p w14:paraId="7BB8870B" w14:textId="483B1F87" w:rsidR="00A62B8F" w:rsidRDefault="00A62B8F" w:rsidP="00A62B8F">
            <w:r>
              <w:t>操作人账号</w:t>
            </w:r>
          </w:p>
        </w:tc>
      </w:tr>
      <w:tr w:rsidR="00A62B8F" w14:paraId="19F7C869" w14:textId="77777777" w:rsidTr="00846E9B">
        <w:tc>
          <w:tcPr>
            <w:tcW w:w="810" w:type="dxa"/>
            <w:vAlign w:val="center"/>
          </w:tcPr>
          <w:p w14:paraId="32D75773" w14:textId="5AE3FD02" w:rsidR="00A62B8F" w:rsidRDefault="00A62B8F" w:rsidP="00A62B8F">
            <w:r>
              <w:t>6</w:t>
            </w:r>
          </w:p>
        </w:tc>
        <w:tc>
          <w:tcPr>
            <w:tcW w:w="1785" w:type="dxa"/>
            <w:vAlign w:val="center"/>
          </w:tcPr>
          <w:p w14:paraId="0A42ADEC" w14:textId="551E566C" w:rsidR="00A62B8F" w:rsidRDefault="00A62B8F" w:rsidP="00A62B8F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upload_time</w:t>
            </w:r>
            <w:proofErr w:type="spellEnd"/>
          </w:p>
        </w:tc>
        <w:tc>
          <w:tcPr>
            <w:tcW w:w="1694" w:type="dxa"/>
            <w:vAlign w:val="center"/>
          </w:tcPr>
          <w:p w14:paraId="3B16F3BA" w14:textId="2B944F4C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datetime</w:t>
            </w:r>
          </w:p>
        </w:tc>
        <w:tc>
          <w:tcPr>
            <w:tcW w:w="2237" w:type="dxa"/>
            <w:vAlign w:val="center"/>
          </w:tcPr>
          <w:p w14:paraId="7A90FADD" w14:textId="2E1932FE" w:rsidR="00A62B8F" w:rsidRDefault="00A62B8F" w:rsidP="00A62B8F">
            <w:pPr>
              <w:rPr>
                <w:color w:val="000000"/>
                <w:sz w:val="22"/>
                <w:szCs w:val="22"/>
              </w:rPr>
            </w:pPr>
            <w:r>
              <w:t>上传时间</w:t>
            </w:r>
          </w:p>
        </w:tc>
        <w:tc>
          <w:tcPr>
            <w:tcW w:w="2703" w:type="dxa"/>
            <w:vAlign w:val="center"/>
          </w:tcPr>
          <w:p w14:paraId="26F4D763" w14:textId="21E511E7" w:rsidR="00A62B8F" w:rsidRDefault="00A62B8F" w:rsidP="00A62B8F">
            <w:r>
              <w:t>文件上传时间</w:t>
            </w:r>
          </w:p>
        </w:tc>
      </w:tr>
    </w:tbl>
    <w:p w14:paraId="143CD395" w14:textId="77777777" w:rsidR="006D6E86" w:rsidRDefault="006D6E86" w:rsidP="006D6E86"/>
    <w:p w14:paraId="7C8DB5F2" w14:textId="63B38E1D" w:rsidR="00CC73E3" w:rsidRPr="00A43817" w:rsidRDefault="00A3213B" w:rsidP="00A3213B">
      <w:pPr>
        <w:pStyle w:val="3"/>
        <w:numPr>
          <w:ilvl w:val="0"/>
          <w:numId w:val="0"/>
        </w:numPr>
      </w:pPr>
      <w:bookmarkStart w:id="193" w:name="_Toc228313766"/>
      <w:bookmarkStart w:id="194" w:name="_Toc228313912"/>
      <w:bookmarkStart w:id="195" w:name="_Toc232537056"/>
      <w:r>
        <w:rPr>
          <w:rFonts w:hint="eastAsia"/>
        </w:rPr>
        <w:t>6.2.7</w:t>
      </w:r>
      <w:r w:rsidR="000B7367" w:rsidRPr="000B7367">
        <w:t>操作日志表（</w:t>
      </w:r>
      <w:proofErr w:type="spellStart"/>
      <w:r w:rsidR="000B7367" w:rsidRPr="000B7367">
        <w:t>operate_log</w:t>
      </w:r>
      <w:proofErr w:type="spellEnd"/>
      <w:r w:rsidR="000B7367" w:rsidRPr="000B7367">
        <w:t>）</w:t>
      </w:r>
      <w:bookmarkEnd w:id="193"/>
      <w:bookmarkEnd w:id="194"/>
      <w:bookmarkEnd w:id="19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1701"/>
        <w:gridCol w:w="2268"/>
        <w:gridCol w:w="2742"/>
      </w:tblGrid>
      <w:tr w:rsidR="00187A0B" w14:paraId="4BFF9485" w14:textId="77777777" w:rsidTr="00367C5F">
        <w:tc>
          <w:tcPr>
            <w:tcW w:w="817" w:type="dxa"/>
            <w:vAlign w:val="center"/>
          </w:tcPr>
          <w:p w14:paraId="6389F54E" w14:textId="08F0C8EB" w:rsidR="00187A0B" w:rsidRDefault="00187A0B" w:rsidP="00187A0B">
            <w:r>
              <w:rPr>
                <w:b/>
                <w:bCs/>
              </w:rPr>
              <w:t>编号</w:t>
            </w:r>
          </w:p>
        </w:tc>
        <w:tc>
          <w:tcPr>
            <w:tcW w:w="1701" w:type="dxa"/>
            <w:vAlign w:val="center"/>
          </w:tcPr>
          <w:p w14:paraId="3E949CDC" w14:textId="17379554" w:rsidR="00187A0B" w:rsidRDefault="00187A0B" w:rsidP="00187A0B">
            <w:r>
              <w:rPr>
                <w:b/>
                <w:bCs/>
              </w:rPr>
              <w:t>字段名</w:t>
            </w:r>
          </w:p>
        </w:tc>
        <w:tc>
          <w:tcPr>
            <w:tcW w:w="1701" w:type="dxa"/>
            <w:vAlign w:val="center"/>
          </w:tcPr>
          <w:p w14:paraId="6652707F" w14:textId="247E3132" w:rsidR="00187A0B" w:rsidRDefault="00187A0B" w:rsidP="00187A0B">
            <w:r>
              <w:rPr>
                <w:b/>
                <w:bCs/>
              </w:rPr>
              <w:t>字段类型</w:t>
            </w:r>
          </w:p>
        </w:tc>
        <w:tc>
          <w:tcPr>
            <w:tcW w:w="2268" w:type="dxa"/>
            <w:vAlign w:val="center"/>
          </w:tcPr>
          <w:p w14:paraId="03B2AA68" w14:textId="53612FF6" w:rsidR="00187A0B" w:rsidRDefault="00187A0B" w:rsidP="00187A0B">
            <w:r>
              <w:rPr>
                <w:b/>
                <w:bCs/>
              </w:rPr>
              <w:t>中文名称</w:t>
            </w:r>
          </w:p>
        </w:tc>
        <w:tc>
          <w:tcPr>
            <w:tcW w:w="2742" w:type="dxa"/>
            <w:vAlign w:val="center"/>
          </w:tcPr>
          <w:p w14:paraId="78400B54" w14:textId="27296F97" w:rsidR="00187A0B" w:rsidRDefault="00187A0B" w:rsidP="00187A0B">
            <w:r>
              <w:rPr>
                <w:b/>
                <w:bCs/>
              </w:rPr>
              <w:t>说明</w:t>
            </w:r>
          </w:p>
        </w:tc>
      </w:tr>
      <w:tr w:rsidR="00187A0B" w14:paraId="412067BA" w14:textId="77777777" w:rsidTr="00367C5F">
        <w:tc>
          <w:tcPr>
            <w:tcW w:w="817" w:type="dxa"/>
            <w:vAlign w:val="center"/>
          </w:tcPr>
          <w:p w14:paraId="26F187A9" w14:textId="5E664817" w:rsidR="00187A0B" w:rsidRDefault="00187A0B" w:rsidP="00187A0B">
            <w:r>
              <w:t>1</w:t>
            </w:r>
          </w:p>
        </w:tc>
        <w:tc>
          <w:tcPr>
            <w:tcW w:w="1701" w:type="dxa"/>
            <w:vAlign w:val="center"/>
          </w:tcPr>
          <w:p w14:paraId="1AEE33F7" w14:textId="378D1381" w:rsidR="00187A0B" w:rsidRDefault="00187A0B" w:rsidP="00187A0B">
            <w:r>
              <w:t>id</w:t>
            </w:r>
          </w:p>
        </w:tc>
        <w:tc>
          <w:tcPr>
            <w:tcW w:w="1701" w:type="dxa"/>
            <w:vAlign w:val="center"/>
          </w:tcPr>
          <w:p w14:paraId="3F4C4ED7" w14:textId="2F3AE345" w:rsidR="00187A0B" w:rsidRDefault="00187A0B" w:rsidP="00187A0B">
            <w:r>
              <w:t>int</w:t>
            </w:r>
          </w:p>
        </w:tc>
        <w:tc>
          <w:tcPr>
            <w:tcW w:w="2268" w:type="dxa"/>
            <w:vAlign w:val="center"/>
          </w:tcPr>
          <w:p w14:paraId="6D796C37" w14:textId="4DBD95E7" w:rsidR="00187A0B" w:rsidRDefault="00187A0B" w:rsidP="00187A0B">
            <w:r>
              <w:t>日志</w:t>
            </w:r>
            <w:r>
              <w:t xml:space="preserve"> ID</w:t>
            </w:r>
          </w:p>
        </w:tc>
        <w:tc>
          <w:tcPr>
            <w:tcW w:w="2742" w:type="dxa"/>
            <w:vAlign w:val="center"/>
          </w:tcPr>
          <w:p w14:paraId="66395936" w14:textId="7D2CA7BE" w:rsidR="00187A0B" w:rsidRDefault="00187A0B" w:rsidP="00187A0B">
            <w:r>
              <w:t>主键，自增</w:t>
            </w:r>
          </w:p>
        </w:tc>
      </w:tr>
      <w:tr w:rsidR="00187A0B" w14:paraId="0FFF3E41" w14:textId="77777777" w:rsidTr="00367C5F">
        <w:tc>
          <w:tcPr>
            <w:tcW w:w="817" w:type="dxa"/>
            <w:vAlign w:val="center"/>
          </w:tcPr>
          <w:p w14:paraId="13380EC2" w14:textId="76183D9D" w:rsidR="00187A0B" w:rsidRDefault="00187A0B" w:rsidP="00187A0B">
            <w:r>
              <w:t>2</w:t>
            </w:r>
          </w:p>
        </w:tc>
        <w:tc>
          <w:tcPr>
            <w:tcW w:w="1701" w:type="dxa"/>
            <w:vAlign w:val="center"/>
          </w:tcPr>
          <w:p w14:paraId="689AE730" w14:textId="00FDADF3" w:rsidR="00187A0B" w:rsidRDefault="00187A0B" w:rsidP="00187A0B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19A41DEB" w14:textId="669759EB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varchar(50)</w:t>
            </w:r>
          </w:p>
        </w:tc>
        <w:tc>
          <w:tcPr>
            <w:tcW w:w="2268" w:type="dxa"/>
            <w:vAlign w:val="center"/>
          </w:tcPr>
          <w:p w14:paraId="481C6F0D" w14:textId="506E123C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操作人</w:t>
            </w:r>
          </w:p>
        </w:tc>
        <w:tc>
          <w:tcPr>
            <w:tcW w:w="2742" w:type="dxa"/>
            <w:vAlign w:val="center"/>
          </w:tcPr>
          <w:p w14:paraId="05DD25C9" w14:textId="0A3E1EAA" w:rsidR="00187A0B" w:rsidRDefault="00187A0B" w:rsidP="00187A0B">
            <w:r>
              <w:t>执行操作账号</w:t>
            </w:r>
          </w:p>
        </w:tc>
      </w:tr>
      <w:tr w:rsidR="00187A0B" w14:paraId="3FE644D6" w14:textId="77777777" w:rsidTr="00367C5F">
        <w:tc>
          <w:tcPr>
            <w:tcW w:w="817" w:type="dxa"/>
            <w:vAlign w:val="center"/>
          </w:tcPr>
          <w:p w14:paraId="4E03F9DC" w14:textId="69E4499B" w:rsidR="00187A0B" w:rsidRDefault="00187A0B" w:rsidP="00187A0B">
            <w:r>
              <w:t>3</w:t>
            </w:r>
          </w:p>
        </w:tc>
        <w:tc>
          <w:tcPr>
            <w:tcW w:w="1701" w:type="dxa"/>
            <w:vAlign w:val="center"/>
          </w:tcPr>
          <w:p w14:paraId="09955A3F" w14:textId="7C611DC2" w:rsidR="00187A0B" w:rsidRDefault="00187A0B" w:rsidP="00187A0B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>
              <w:t>operate</w:t>
            </w:r>
          </w:p>
        </w:tc>
        <w:tc>
          <w:tcPr>
            <w:tcW w:w="1701" w:type="dxa"/>
            <w:vAlign w:val="center"/>
          </w:tcPr>
          <w:p w14:paraId="41B3D6E3" w14:textId="37062579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varchar(100)</w:t>
            </w:r>
          </w:p>
        </w:tc>
        <w:tc>
          <w:tcPr>
            <w:tcW w:w="2268" w:type="dxa"/>
            <w:vAlign w:val="center"/>
          </w:tcPr>
          <w:p w14:paraId="2B479E8E" w14:textId="679EB699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操作内容</w:t>
            </w:r>
          </w:p>
        </w:tc>
        <w:tc>
          <w:tcPr>
            <w:tcW w:w="2742" w:type="dxa"/>
            <w:vAlign w:val="center"/>
          </w:tcPr>
          <w:p w14:paraId="759A6A20" w14:textId="1AB510FD" w:rsidR="00187A0B" w:rsidRDefault="00187A0B" w:rsidP="00187A0B">
            <w:r>
              <w:t>操作描述</w:t>
            </w:r>
          </w:p>
        </w:tc>
      </w:tr>
      <w:tr w:rsidR="00187A0B" w14:paraId="04FB7279" w14:textId="77777777" w:rsidTr="00367C5F">
        <w:tc>
          <w:tcPr>
            <w:tcW w:w="817" w:type="dxa"/>
            <w:vAlign w:val="center"/>
          </w:tcPr>
          <w:p w14:paraId="7FEB9F47" w14:textId="141408A8" w:rsidR="00187A0B" w:rsidRDefault="00187A0B" w:rsidP="00187A0B">
            <w:r>
              <w:t>4</w:t>
            </w:r>
          </w:p>
        </w:tc>
        <w:tc>
          <w:tcPr>
            <w:tcW w:w="1701" w:type="dxa"/>
            <w:vAlign w:val="center"/>
          </w:tcPr>
          <w:p w14:paraId="0D4A6952" w14:textId="207F49F7" w:rsidR="00187A0B" w:rsidRDefault="00187A0B" w:rsidP="00187A0B">
            <w:pPr>
              <w:widowControl/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1701" w:type="dxa"/>
            <w:vAlign w:val="center"/>
          </w:tcPr>
          <w:p w14:paraId="7AB73272" w14:textId="5300B975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datetime</w:t>
            </w:r>
          </w:p>
        </w:tc>
        <w:tc>
          <w:tcPr>
            <w:tcW w:w="2268" w:type="dxa"/>
            <w:vAlign w:val="center"/>
          </w:tcPr>
          <w:p w14:paraId="61174070" w14:textId="33BBD24C" w:rsidR="00187A0B" w:rsidRDefault="00187A0B" w:rsidP="00187A0B">
            <w:pPr>
              <w:rPr>
                <w:color w:val="000000"/>
                <w:sz w:val="22"/>
                <w:szCs w:val="22"/>
              </w:rPr>
            </w:pPr>
            <w:r>
              <w:t>操作时间</w:t>
            </w:r>
          </w:p>
        </w:tc>
        <w:tc>
          <w:tcPr>
            <w:tcW w:w="2742" w:type="dxa"/>
            <w:vAlign w:val="center"/>
          </w:tcPr>
          <w:p w14:paraId="541000CC" w14:textId="477F7038" w:rsidR="00187A0B" w:rsidRDefault="00187A0B" w:rsidP="00187A0B">
            <w:r>
              <w:t>执行时间</w:t>
            </w:r>
          </w:p>
        </w:tc>
      </w:tr>
    </w:tbl>
    <w:p w14:paraId="3FB3C9A6" w14:textId="77777777" w:rsidR="004B0BA7" w:rsidRDefault="004B0BA7" w:rsidP="006D6E86"/>
    <w:p w14:paraId="6F4BC8BB" w14:textId="61102984" w:rsidR="004B0BA7" w:rsidRDefault="003E737D" w:rsidP="00A3213B">
      <w:pPr>
        <w:pStyle w:val="2"/>
        <w:numPr>
          <w:ilvl w:val="1"/>
          <w:numId w:val="73"/>
        </w:numPr>
      </w:pPr>
      <w:bookmarkStart w:id="196" w:name="_Toc228313706"/>
      <w:bookmarkStart w:id="197" w:name="_Toc228313767"/>
      <w:bookmarkStart w:id="198" w:name="_Toc228313913"/>
      <w:bookmarkStart w:id="199" w:name="_Toc232537057"/>
      <w:r>
        <w:rPr>
          <w:rFonts w:hint="eastAsia"/>
        </w:rPr>
        <w:lastRenderedPageBreak/>
        <w:t>E</w:t>
      </w:r>
      <w:r>
        <w:t>-R</w:t>
      </w:r>
      <w:r>
        <w:rPr>
          <w:rFonts w:hint="eastAsia"/>
        </w:rPr>
        <w:t>关系图</w:t>
      </w:r>
      <w:bookmarkEnd w:id="196"/>
      <w:bookmarkEnd w:id="197"/>
      <w:bookmarkEnd w:id="198"/>
      <w:bookmarkEnd w:id="199"/>
    </w:p>
    <w:p w14:paraId="4960AF8F" w14:textId="2B3D2207" w:rsidR="004B0BA7" w:rsidRPr="006D6E86" w:rsidRDefault="0037426D" w:rsidP="006D6E86">
      <w:r>
        <w:rPr>
          <w:noProof/>
        </w:rPr>
        <w:pict w14:anchorId="6D37B295">
          <v:shape id="_x0000_i1038" type="#_x0000_t75" style="width:393pt;height:603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">
            <v:imagedata r:id="rId26" o:title="" cropright="-33f"/>
          </v:shape>
        </w:pict>
      </w:r>
    </w:p>
    <w:p w14:paraId="1D3BE415" w14:textId="77777777" w:rsidR="007C2320" w:rsidRDefault="002A5EA3" w:rsidP="007C2320">
      <w:pPr>
        <w:pStyle w:val="2PIM2H2Heading2HiddenHeadTimesNewRoman"/>
      </w:pPr>
      <w:bookmarkStart w:id="200" w:name="_Toc228313707"/>
      <w:bookmarkStart w:id="201" w:name="_Toc228313768"/>
      <w:bookmarkStart w:id="202" w:name="_Toc228313914"/>
      <w:bookmarkStart w:id="203" w:name="_Toc232537058"/>
      <w:r>
        <w:rPr>
          <w:rFonts w:hint="eastAsia"/>
        </w:rPr>
        <w:t>配置文件</w:t>
      </w:r>
      <w:bookmarkEnd w:id="200"/>
      <w:bookmarkEnd w:id="201"/>
      <w:bookmarkEnd w:id="202"/>
      <w:bookmarkEnd w:id="203"/>
    </w:p>
    <w:p w14:paraId="1DA9B905" w14:textId="77777777" w:rsidR="0052341C" w:rsidRPr="00955AD3" w:rsidRDefault="0052341C" w:rsidP="00534ECE"/>
    <w:sectPr w:rsidR="0052341C" w:rsidRPr="00955AD3" w:rsidSect="009278D4">
      <w:headerReference w:type="first" r:id="rId27"/>
      <w:footerReference w:type="first" r:id="rId28"/>
      <w:pgSz w:w="11906" w:h="16838" w:code="9"/>
      <w:pgMar w:top="1418" w:right="1191" w:bottom="1418" w:left="1418" w:header="851" w:footer="709" w:gutter="284"/>
      <w:cols w:space="425"/>
      <w:titlePg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32A4" w14:textId="77777777" w:rsidR="00501CFE" w:rsidRDefault="00501CFE" w:rsidP="007D4C4A">
      <w:r>
        <w:separator/>
      </w:r>
    </w:p>
  </w:endnote>
  <w:endnote w:type="continuationSeparator" w:id="0">
    <w:p w14:paraId="7946C3F8" w14:textId="77777777" w:rsidR="00501CFE" w:rsidRDefault="00501CFE" w:rsidP="007D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decorative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2AC1" w14:textId="77777777" w:rsidR="00367AFD" w:rsidRDefault="00000000" w:rsidP="00061BB5">
    <w:pPr>
      <w:pStyle w:val="a7"/>
      <w:jc w:val="right"/>
    </w:pPr>
    <w:r>
      <w:rPr>
        <w:noProof/>
      </w:rPr>
      <w:pict w14:anchorId="7B18EE50">
        <v:line id="_x0000_s1061" style="position:absolute;left:0;text-align:left;z-index:2" from=".45pt,-2.7pt" to="450pt,-2.7pt"/>
      </w:pict>
    </w:r>
    <w:r w:rsidR="00367AFD">
      <w:rPr>
        <w:rStyle w:val="a8"/>
      </w:rPr>
      <w:fldChar w:fldCharType="begin"/>
    </w:r>
    <w:r w:rsidR="00367AFD">
      <w:rPr>
        <w:rStyle w:val="a8"/>
      </w:rPr>
      <w:instrText xml:space="preserve"> PAGE </w:instrText>
    </w:r>
    <w:r w:rsidR="00367AFD">
      <w:rPr>
        <w:rStyle w:val="a8"/>
      </w:rPr>
      <w:fldChar w:fldCharType="separate"/>
    </w:r>
    <w:r w:rsidR="00F6604E">
      <w:rPr>
        <w:rStyle w:val="a8"/>
        <w:noProof/>
      </w:rPr>
      <w:t>1</w:t>
    </w:r>
    <w:r w:rsidR="00367AFD">
      <w:rPr>
        <w:rStyle w:val="a8"/>
      </w:rPr>
      <w:fldChar w:fldCharType="end"/>
    </w:r>
    <w:r w:rsidR="00367AFD">
      <w:rPr>
        <w:rStyle w:val="a8"/>
        <w:rFonts w:hint="eastAsia"/>
      </w:rPr>
      <w:t>/</w:t>
    </w:r>
    <w:r w:rsidR="00367AFD">
      <w:rPr>
        <w:rStyle w:val="a8"/>
      </w:rPr>
      <w:fldChar w:fldCharType="begin"/>
    </w:r>
    <w:r w:rsidR="00367AFD">
      <w:rPr>
        <w:rStyle w:val="a8"/>
      </w:rPr>
      <w:instrText xml:space="preserve"> NUMPAGES </w:instrText>
    </w:r>
    <w:r w:rsidR="00367AFD">
      <w:rPr>
        <w:rStyle w:val="a8"/>
      </w:rPr>
      <w:fldChar w:fldCharType="separate"/>
    </w:r>
    <w:r w:rsidR="00F6604E">
      <w:rPr>
        <w:rStyle w:val="a8"/>
        <w:noProof/>
      </w:rPr>
      <w:t>10</w:t>
    </w:r>
    <w:r w:rsidR="00367AFD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C188" w14:textId="77777777" w:rsidR="00501CFE" w:rsidRDefault="00501CFE" w:rsidP="007D4C4A">
      <w:r>
        <w:separator/>
      </w:r>
    </w:p>
  </w:footnote>
  <w:footnote w:type="continuationSeparator" w:id="0">
    <w:p w14:paraId="3D3F4F6C" w14:textId="77777777" w:rsidR="00501CFE" w:rsidRDefault="00501CFE" w:rsidP="007D4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EAEF" w14:textId="77777777" w:rsidR="00367AFD" w:rsidRDefault="00000000">
    <w:r>
      <w:rPr>
        <w:noProof/>
      </w:rPr>
      <w:pict w14:anchorId="65049019">
        <v:line id="_x0000_s1060" style="position:absolute;left:0;text-align:left;z-index:1" from="0,29.75pt" to="450pt,29.75pt" strokeweight="4.5pt">
          <v:stroke linestyle="thinThick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"/>
      </v:shape>
    </w:pict>
  </w:numPicBullet>
  <w:abstractNum w:abstractNumId="0" w15:restartNumberingAfterBreak="0">
    <w:nsid w:val="FFFFFF7D"/>
    <w:multiLevelType w:val="singleLevel"/>
    <w:tmpl w:val="8C064554"/>
    <w:lvl w:ilvl="0">
      <w:start w:val="1"/>
      <w:numFmt w:val="decimal"/>
      <w:lvlText w:val="【%1】"/>
      <w:lvlJc w:val="left"/>
      <w:pPr>
        <w:tabs>
          <w:tab w:val="num" w:pos="1620"/>
        </w:tabs>
        <w:ind w:left="454" w:hanging="397"/>
      </w:pPr>
      <w:rPr>
        <w:rFonts w:hint="eastAsia"/>
      </w:rPr>
    </w:lvl>
  </w:abstractNum>
  <w:abstractNum w:abstractNumId="1" w15:restartNumberingAfterBreak="0">
    <w:nsid w:val="FFFFFF89"/>
    <w:multiLevelType w:val="singleLevel"/>
    <w:tmpl w:val="99F8444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092032E"/>
    <w:multiLevelType w:val="multilevel"/>
    <w:tmpl w:val="661CB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09404D"/>
    <w:multiLevelType w:val="multilevel"/>
    <w:tmpl w:val="F91C5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7E3F78"/>
    <w:multiLevelType w:val="multilevel"/>
    <w:tmpl w:val="29120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D879B9"/>
    <w:multiLevelType w:val="multilevel"/>
    <w:tmpl w:val="1212A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921791"/>
    <w:multiLevelType w:val="multilevel"/>
    <w:tmpl w:val="BB623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436386"/>
    <w:multiLevelType w:val="multilevel"/>
    <w:tmpl w:val="9ADEC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D813B7"/>
    <w:multiLevelType w:val="multilevel"/>
    <w:tmpl w:val="0938F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AD41C5"/>
    <w:multiLevelType w:val="multilevel"/>
    <w:tmpl w:val="AC9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43D63"/>
    <w:multiLevelType w:val="multilevel"/>
    <w:tmpl w:val="76B20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7C099F"/>
    <w:multiLevelType w:val="multilevel"/>
    <w:tmpl w:val="AFE42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083AD9"/>
    <w:multiLevelType w:val="multilevel"/>
    <w:tmpl w:val="B9F0A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606DE9"/>
    <w:multiLevelType w:val="multilevel"/>
    <w:tmpl w:val="8A704C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634E13"/>
    <w:multiLevelType w:val="multilevel"/>
    <w:tmpl w:val="0C42B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3826C36"/>
    <w:multiLevelType w:val="multilevel"/>
    <w:tmpl w:val="50C60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3B16C4D"/>
    <w:multiLevelType w:val="multilevel"/>
    <w:tmpl w:val="2D0A5F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091EFD"/>
    <w:multiLevelType w:val="multilevel"/>
    <w:tmpl w:val="FF2259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8A60C1"/>
    <w:multiLevelType w:val="multilevel"/>
    <w:tmpl w:val="325693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237CDD"/>
    <w:multiLevelType w:val="hybridMultilevel"/>
    <w:tmpl w:val="FA10F3C4"/>
    <w:lvl w:ilvl="0" w:tplc="71A8C428">
      <w:start w:val="1"/>
      <w:numFmt w:val="decimal"/>
      <w:pStyle w:val="a0"/>
      <w:lvlText w:val="表-%1."/>
      <w:lvlJc w:val="left"/>
      <w:pPr>
        <w:tabs>
          <w:tab w:val="num" w:pos="845"/>
        </w:tabs>
        <w:ind w:left="845" w:hanging="420"/>
      </w:pPr>
      <w:rPr>
        <w:rFonts w:hint="eastAsia"/>
      </w:rPr>
    </w:lvl>
    <w:lvl w:ilvl="1" w:tplc="A4A0323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F0EB62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9244F40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A98018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784481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506FCC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7A8CEBA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51A332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E134C06"/>
    <w:multiLevelType w:val="multilevel"/>
    <w:tmpl w:val="6C00DA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12B7BE7"/>
    <w:multiLevelType w:val="multilevel"/>
    <w:tmpl w:val="5694E9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1D15BB7"/>
    <w:multiLevelType w:val="multilevel"/>
    <w:tmpl w:val="66728B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E9765C"/>
    <w:multiLevelType w:val="multilevel"/>
    <w:tmpl w:val="E83AA5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59D0B25"/>
    <w:multiLevelType w:val="multilevel"/>
    <w:tmpl w:val="66E0F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AC0A37"/>
    <w:multiLevelType w:val="multilevel"/>
    <w:tmpl w:val="02548A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7F74E03"/>
    <w:multiLevelType w:val="multilevel"/>
    <w:tmpl w:val="36140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0133BB"/>
    <w:multiLevelType w:val="multilevel"/>
    <w:tmpl w:val="B5F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B2C0D"/>
    <w:multiLevelType w:val="multilevel"/>
    <w:tmpl w:val="3696A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E9A6C0A"/>
    <w:multiLevelType w:val="multilevel"/>
    <w:tmpl w:val="0C7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93E69"/>
    <w:multiLevelType w:val="multilevel"/>
    <w:tmpl w:val="18D4C7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0C86BFC"/>
    <w:multiLevelType w:val="multilevel"/>
    <w:tmpl w:val="3E465D4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104"/>
        </w:tabs>
        <w:ind w:left="110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2" w15:restartNumberingAfterBreak="0">
    <w:nsid w:val="40EE1954"/>
    <w:multiLevelType w:val="multilevel"/>
    <w:tmpl w:val="A112A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49A1DD1"/>
    <w:multiLevelType w:val="multilevel"/>
    <w:tmpl w:val="2A542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6D406E3"/>
    <w:multiLevelType w:val="multilevel"/>
    <w:tmpl w:val="B37A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6A6B3C"/>
    <w:multiLevelType w:val="multilevel"/>
    <w:tmpl w:val="647AF4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BC058C9"/>
    <w:multiLevelType w:val="multilevel"/>
    <w:tmpl w:val="A238D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BCB78EE"/>
    <w:multiLevelType w:val="multilevel"/>
    <w:tmpl w:val="4754F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C3C6F73"/>
    <w:multiLevelType w:val="multilevel"/>
    <w:tmpl w:val="C44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13888"/>
    <w:multiLevelType w:val="multilevel"/>
    <w:tmpl w:val="D1043E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DCD05D3"/>
    <w:multiLevelType w:val="multilevel"/>
    <w:tmpl w:val="2EC23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FC03550"/>
    <w:multiLevelType w:val="multilevel"/>
    <w:tmpl w:val="38BC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B868E7"/>
    <w:multiLevelType w:val="multilevel"/>
    <w:tmpl w:val="86C82C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22050E1"/>
    <w:multiLevelType w:val="multilevel"/>
    <w:tmpl w:val="02D2A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38B412C"/>
    <w:multiLevelType w:val="multilevel"/>
    <w:tmpl w:val="C81EB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AB23790"/>
    <w:multiLevelType w:val="hybridMultilevel"/>
    <w:tmpl w:val="690A04A4"/>
    <w:lvl w:ilvl="0" w:tplc="BB183B36">
      <w:numFmt w:val="bullet"/>
      <w:lvlText w:val=""/>
      <w:lvlJc w:val="left"/>
      <w:pPr>
        <w:tabs>
          <w:tab w:val="num" w:pos="780"/>
        </w:tabs>
        <w:ind w:left="780" w:hanging="360"/>
      </w:pPr>
      <w:rPr>
        <w:rFonts w:ascii="Wingdings" w:eastAsia="宋体" w:hAnsi="Wingdings" w:cs="Times New Roman" w:hint="default"/>
      </w:rPr>
    </w:lvl>
    <w:lvl w:ilvl="1" w:tplc="04090007">
      <w:start w:val="1"/>
      <w:numFmt w:val="bullet"/>
      <w:lvlText w:val=""/>
      <w:lvlPicBulletId w:val="0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5AEF4E34"/>
    <w:multiLevelType w:val="multilevel"/>
    <w:tmpl w:val="AF1413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CCD72F3"/>
    <w:multiLevelType w:val="multilevel"/>
    <w:tmpl w:val="2F02A5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F312E4F"/>
    <w:multiLevelType w:val="hybridMultilevel"/>
    <w:tmpl w:val="A274BE10"/>
    <w:lvl w:ilvl="0" w:tplc="BB183B36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7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61D15B56"/>
    <w:multiLevelType w:val="multilevel"/>
    <w:tmpl w:val="60EE02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1D15C4A"/>
    <w:multiLevelType w:val="multilevel"/>
    <w:tmpl w:val="815E7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2274068"/>
    <w:multiLevelType w:val="multilevel"/>
    <w:tmpl w:val="4CE8D0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2B75493"/>
    <w:multiLevelType w:val="multilevel"/>
    <w:tmpl w:val="9DAC6F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42E0352"/>
    <w:multiLevelType w:val="multilevel"/>
    <w:tmpl w:val="34064D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5606A4F"/>
    <w:multiLevelType w:val="multilevel"/>
    <w:tmpl w:val="6A50D8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7492A54"/>
    <w:multiLevelType w:val="multilevel"/>
    <w:tmpl w:val="1EB0AF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7A1622A"/>
    <w:multiLevelType w:val="multilevel"/>
    <w:tmpl w:val="860C08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9564AF6"/>
    <w:multiLevelType w:val="multilevel"/>
    <w:tmpl w:val="F1C6F6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A3B3534"/>
    <w:multiLevelType w:val="multilevel"/>
    <w:tmpl w:val="6E4E3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CD61FF9"/>
    <w:multiLevelType w:val="multilevel"/>
    <w:tmpl w:val="8F1CCA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F6D7203"/>
    <w:multiLevelType w:val="multilevel"/>
    <w:tmpl w:val="65807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62C3B74"/>
    <w:multiLevelType w:val="multilevel"/>
    <w:tmpl w:val="0DDC1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6933334"/>
    <w:multiLevelType w:val="multilevel"/>
    <w:tmpl w:val="91E8F98C"/>
    <w:lvl w:ilvl="0">
      <w:start w:val="1"/>
      <w:numFmt w:val="none"/>
      <w:pStyle w:val="a1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3" w15:restartNumberingAfterBreak="0">
    <w:nsid w:val="76E15969"/>
    <w:multiLevelType w:val="multilevel"/>
    <w:tmpl w:val="AE4630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72809A8"/>
    <w:multiLevelType w:val="multilevel"/>
    <w:tmpl w:val="5B1E1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7356BC7"/>
    <w:multiLevelType w:val="multilevel"/>
    <w:tmpl w:val="10A84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9B9781F"/>
    <w:multiLevelType w:val="multilevel"/>
    <w:tmpl w:val="FBB274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C396D01"/>
    <w:multiLevelType w:val="multilevel"/>
    <w:tmpl w:val="0D6087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CC84C3F"/>
    <w:multiLevelType w:val="multilevel"/>
    <w:tmpl w:val="8DF22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D7B3577"/>
    <w:multiLevelType w:val="multilevel"/>
    <w:tmpl w:val="92F2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C355C7"/>
    <w:multiLevelType w:val="multilevel"/>
    <w:tmpl w:val="FDA41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F136091"/>
    <w:multiLevelType w:val="multilevel"/>
    <w:tmpl w:val="BA12C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2274809">
    <w:abstractNumId w:val="31"/>
  </w:num>
  <w:num w:numId="2" w16cid:durableId="709496128">
    <w:abstractNumId w:val="19"/>
  </w:num>
  <w:num w:numId="3" w16cid:durableId="216670706">
    <w:abstractNumId w:val="0"/>
  </w:num>
  <w:num w:numId="4" w16cid:durableId="1950509553">
    <w:abstractNumId w:val="45"/>
  </w:num>
  <w:num w:numId="5" w16cid:durableId="441263840">
    <w:abstractNumId w:val="1"/>
  </w:num>
  <w:num w:numId="6" w16cid:durableId="169368885">
    <w:abstractNumId w:val="62"/>
  </w:num>
  <w:num w:numId="7" w16cid:durableId="1953047350">
    <w:abstractNumId w:val="48"/>
  </w:num>
  <w:num w:numId="8" w16cid:durableId="244267796">
    <w:abstractNumId w:val="52"/>
  </w:num>
  <w:num w:numId="9" w16cid:durableId="831873397">
    <w:abstractNumId w:val="7"/>
  </w:num>
  <w:num w:numId="10" w16cid:durableId="197014656">
    <w:abstractNumId w:val="57"/>
  </w:num>
  <w:num w:numId="11" w16cid:durableId="1410804428">
    <w:abstractNumId w:val="6"/>
  </w:num>
  <w:num w:numId="12" w16cid:durableId="393625590">
    <w:abstractNumId w:val="43"/>
  </w:num>
  <w:num w:numId="13" w16cid:durableId="224418404">
    <w:abstractNumId w:val="50"/>
  </w:num>
  <w:num w:numId="14" w16cid:durableId="1883050703">
    <w:abstractNumId w:val="2"/>
  </w:num>
  <w:num w:numId="15" w16cid:durableId="908230593">
    <w:abstractNumId w:val="32"/>
  </w:num>
  <w:num w:numId="16" w16cid:durableId="1382897671">
    <w:abstractNumId w:val="65"/>
  </w:num>
  <w:num w:numId="17" w16cid:durableId="1307130585">
    <w:abstractNumId w:val="51"/>
  </w:num>
  <w:num w:numId="18" w16cid:durableId="1258440845">
    <w:abstractNumId w:val="21"/>
  </w:num>
  <w:num w:numId="19" w16cid:durableId="253321105">
    <w:abstractNumId w:val="25"/>
  </w:num>
  <w:num w:numId="20" w16cid:durableId="30882643">
    <w:abstractNumId w:val="49"/>
  </w:num>
  <w:num w:numId="21" w16cid:durableId="632911492">
    <w:abstractNumId w:val="8"/>
  </w:num>
  <w:num w:numId="22" w16cid:durableId="1764765688">
    <w:abstractNumId w:val="37"/>
  </w:num>
  <w:num w:numId="23" w16cid:durableId="128207399">
    <w:abstractNumId w:val="23"/>
  </w:num>
  <w:num w:numId="24" w16cid:durableId="162204520">
    <w:abstractNumId w:val="17"/>
  </w:num>
  <w:num w:numId="25" w16cid:durableId="1312980118">
    <w:abstractNumId w:val="4"/>
  </w:num>
  <w:num w:numId="26" w16cid:durableId="1483278422">
    <w:abstractNumId w:val="60"/>
  </w:num>
  <w:num w:numId="27" w16cid:durableId="107624289">
    <w:abstractNumId w:val="36"/>
  </w:num>
  <w:num w:numId="28" w16cid:durableId="1069693037">
    <w:abstractNumId w:val="22"/>
  </w:num>
  <w:num w:numId="29" w16cid:durableId="1681932784">
    <w:abstractNumId w:val="20"/>
  </w:num>
  <w:num w:numId="30" w16cid:durableId="1546599212">
    <w:abstractNumId w:val="67"/>
  </w:num>
  <w:num w:numId="31" w16cid:durableId="1432630165">
    <w:abstractNumId w:val="44"/>
  </w:num>
  <w:num w:numId="32" w16cid:durableId="423304840">
    <w:abstractNumId w:val="24"/>
  </w:num>
  <w:num w:numId="33" w16cid:durableId="2034650936">
    <w:abstractNumId w:val="61"/>
  </w:num>
  <w:num w:numId="34" w16cid:durableId="1644458692">
    <w:abstractNumId w:val="30"/>
  </w:num>
  <w:num w:numId="35" w16cid:durableId="256867623">
    <w:abstractNumId w:val="42"/>
  </w:num>
  <w:num w:numId="36" w16cid:durableId="104273805">
    <w:abstractNumId w:val="12"/>
  </w:num>
  <w:num w:numId="37" w16cid:durableId="596131841">
    <w:abstractNumId w:val="68"/>
  </w:num>
  <w:num w:numId="38" w16cid:durableId="667253551">
    <w:abstractNumId w:val="33"/>
  </w:num>
  <w:num w:numId="39" w16cid:durableId="438842450">
    <w:abstractNumId w:val="35"/>
  </w:num>
  <w:num w:numId="40" w16cid:durableId="1618608752">
    <w:abstractNumId w:val="14"/>
  </w:num>
  <w:num w:numId="41" w16cid:durableId="1079866735">
    <w:abstractNumId w:val="63"/>
  </w:num>
  <w:num w:numId="42" w16cid:durableId="1914465478">
    <w:abstractNumId w:val="64"/>
  </w:num>
  <w:num w:numId="43" w16cid:durableId="932787838">
    <w:abstractNumId w:val="47"/>
  </w:num>
  <w:num w:numId="44" w16cid:durableId="1362515852">
    <w:abstractNumId w:val="10"/>
  </w:num>
  <w:num w:numId="45" w16cid:durableId="1747875894">
    <w:abstractNumId w:val="71"/>
  </w:num>
  <w:num w:numId="46" w16cid:durableId="38557922">
    <w:abstractNumId w:val="56"/>
  </w:num>
  <w:num w:numId="47" w16cid:durableId="483743084">
    <w:abstractNumId w:val="40"/>
  </w:num>
  <w:num w:numId="48" w16cid:durableId="1159736271">
    <w:abstractNumId w:val="16"/>
  </w:num>
  <w:num w:numId="49" w16cid:durableId="1903056810">
    <w:abstractNumId w:val="58"/>
  </w:num>
  <w:num w:numId="50" w16cid:durableId="1705014623">
    <w:abstractNumId w:val="26"/>
  </w:num>
  <w:num w:numId="51" w16cid:durableId="272783582">
    <w:abstractNumId w:val="70"/>
  </w:num>
  <w:num w:numId="52" w16cid:durableId="404425788">
    <w:abstractNumId w:val="3"/>
  </w:num>
  <w:num w:numId="53" w16cid:durableId="2111965754">
    <w:abstractNumId w:val="39"/>
  </w:num>
  <w:num w:numId="54" w16cid:durableId="1981180958">
    <w:abstractNumId w:val="59"/>
  </w:num>
  <w:num w:numId="55" w16cid:durableId="453132378">
    <w:abstractNumId w:val="46"/>
  </w:num>
  <w:num w:numId="56" w16cid:durableId="168447332">
    <w:abstractNumId w:val="5"/>
  </w:num>
  <w:num w:numId="57" w16cid:durableId="787352345">
    <w:abstractNumId w:val="13"/>
  </w:num>
  <w:num w:numId="58" w16cid:durableId="1995526673">
    <w:abstractNumId w:val="11"/>
  </w:num>
  <w:num w:numId="59" w16cid:durableId="712388811">
    <w:abstractNumId w:val="53"/>
  </w:num>
  <w:num w:numId="60" w16cid:durableId="437913041">
    <w:abstractNumId w:val="15"/>
  </w:num>
  <w:num w:numId="61" w16cid:durableId="1167135186">
    <w:abstractNumId w:val="18"/>
  </w:num>
  <w:num w:numId="62" w16cid:durableId="1603954619">
    <w:abstractNumId w:val="55"/>
  </w:num>
  <w:num w:numId="63" w16cid:durableId="1201554408">
    <w:abstractNumId w:val="54"/>
  </w:num>
  <w:num w:numId="64" w16cid:durableId="1322200195">
    <w:abstractNumId w:val="28"/>
  </w:num>
  <w:num w:numId="65" w16cid:durableId="1648363603">
    <w:abstractNumId w:val="66"/>
  </w:num>
  <w:num w:numId="66" w16cid:durableId="1060784346">
    <w:abstractNumId w:val="34"/>
  </w:num>
  <w:num w:numId="67" w16cid:durableId="917666479">
    <w:abstractNumId w:val="27"/>
  </w:num>
  <w:num w:numId="68" w16cid:durableId="1002783519">
    <w:abstractNumId w:val="38"/>
  </w:num>
  <w:num w:numId="69" w16cid:durableId="816189566">
    <w:abstractNumId w:val="69"/>
  </w:num>
  <w:num w:numId="70" w16cid:durableId="2039508453">
    <w:abstractNumId w:val="9"/>
  </w:num>
  <w:num w:numId="71" w16cid:durableId="475418109">
    <w:abstractNumId w:val="29"/>
  </w:num>
  <w:num w:numId="72" w16cid:durableId="810367898">
    <w:abstractNumId w:val="41"/>
  </w:num>
  <w:num w:numId="73" w16cid:durableId="1869680285">
    <w:abstractNumId w:val="31"/>
    <w:lvlOverride w:ilvl="0">
      <w:startOverride w:val="6"/>
    </w:lvlOverride>
    <w:lvlOverride w:ilvl="1">
      <w:startOverride w:val="3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425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676"/>
    <w:rsid w:val="0000169C"/>
    <w:rsid w:val="00002AA6"/>
    <w:rsid w:val="0000381C"/>
    <w:rsid w:val="00003C32"/>
    <w:rsid w:val="00004862"/>
    <w:rsid w:val="00007517"/>
    <w:rsid w:val="00011821"/>
    <w:rsid w:val="00011E79"/>
    <w:rsid w:val="00012C87"/>
    <w:rsid w:val="00014A2F"/>
    <w:rsid w:val="00014B64"/>
    <w:rsid w:val="00014D6D"/>
    <w:rsid w:val="000154E4"/>
    <w:rsid w:val="000234E3"/>
    <w:rsid w:val="00025431"/>
    <w:rsid w:val="000308EC"/>
    <w:rsid w:val="00030B8B"/>
    <w:rsid w:val="0003142B"/>
    <w:rsid w:val="000322D2"/>
    <w:rsid w:val="00032B10"/>
    <w:rsid w:val="00036FDF"/>
    <w:rsid w:val="00040401"/>
    <w:rsid w:val="000417C9"/>
    <w:rsid w:val="00044284"/>
    <w:rsid w:val="0004431B"/>
    <w:rsid w:val="0004552E"/>
    <w:rsid w:val="00045CD4"/>
    <w:rsid w:val="00047A2C"/>
    <w:rsid w:val="0005074C"/>
    <w:rsid w:val="00050882"/>
    <w:rsid w:val="00051F75"/>
    <w:rsid w:val="00052186"/>
    <w:rsid w:val="000522C3"/>
    <w:rsid w:val="00054DAE"/>
    <w:rsid w:val="00056347"/>
    <w:rsid w:val="000578F2"/>
    <w:rsid w:val="00060213"/>
    <w:rsid w:val="00061BB5"/>
    <w:rsid w:val="0006258C"/>
    <w:rsid w:val="00062A8E"/>
    <w:rsid w:val="000639F2"/>
    <w:rsid w:val="00064A87"/>
    <w:rsid w:val="00065C14"/>
    <w:rsid w:val="00066706"/>
    <w:rsid w:val="00073F92"/>
    <w:rsid w:val="00074992"/>
    <w:rsid w:val="00076CAD"/>
    <w:rsid w:val="00081CD4"/>
    <w:rsid w:val="00082F37"/>
    <w:rsid w:val="0008340C"/>
    <w:rsid w:val="0008572E"/>
    <w:rsid w:val="00085806"/>
    <w:rsid w:val="000860CF"/>
    <w:rsid w:val="000866F6"/>
    <w:rsid w:val="00086AB8"/>
    <w:rsid w:val="00090F4D"/>
    <w:rsid w:val="000916E5"/>
    <w:rsid w:val="00092FA1"/>
    <w:rsid w:val="00093DB6"/>
    <w:rsid w:val="00097624"/>
    <w:rsid w:val="00097D4A"/>
    <w:rsid w:val="000A095D"/>
    <w:rsid w:val="000A2AD3"/>
    <w:rsid w:val="000A466D"/>
    <w:rsid w:val="000A6FC7"/>
    <w:rsid w:val="000A760B"/>
    <w:rsid w:val="000B0117"/>
    <w:rsid w:val="000B13BF"/>
    <w:rsid w:val="000B1F2A"/>
    <w:rsid w:val="000B497C"/>
    <w:rsid w:val="000B4DA8"/>
    <w:rsid w:val="000B4F8F"/>
    <w:rsid w:val="000B4FE1"/>
    <w:rsid w:val="000B50E7"/>
    <w:rsid w:val="000B602C"/>
    <w:rsid w:val="000B6A55"/>
    <w:rsid w:val="000B6C3C"/>
    <w:rsid w:val="000B7367"/>
    <w:rsid w:val="000C1B2C"/>
    <w:rsid w:val="000C360F"/>
    <w:rsid w:val="000C5A1A"/>
    <w:rsid w:val="000C7F38"/>
    <w:rsid w:val="000D15C7"/>
    <w:rsid w:val="000D1F91"/>
    <w:rsid w:val="000D2627"/>
    <w:rsid w:val="000D2E41"/>
    <w:rsid w:val="000D400D"/>
    <w:rsid w:val="000D51FE"/>
    <w:rsid w:val="000E0AAB"/>
    <w:rsid w:val="000E4ADD"/>
    <w:rsid w:val="000E4C37"/>
    <w:rsid w:val="000E4E2F"/>
    <w:rsid w:val="000E6106"/>
    <w:rsid w:val="000E6759"/>
    <w:rsid w:val="000E79AE"/>
    <w:rsid w:val="000F06B0"/>
    <w:rsid w:val="000F2578"/>
    <w:rsid w:val="000F2B2F"/>
    <w:rsid w:val="000F3273"/>
    <w:rsid w:val="000F3F50"/>
    <w:rsid w:val="000F446F"/>
    <w:rsid w:val="000F5EA0"/>
    <w:rsid w:val="000F7A46"/>
    <w:rsid w:val="001012C6"/>
    <w:rsid w:val="00103400"/>
    <w:rsid w:val="0010361C"/>
    <w:rsid w:val="00103651"/>
    <w:rsid w:val="001041FD"/>
    <w:rsid w:val="00105B4E"/>
    <w:rsid w:val="00105FC5"/>
    <w:rsid w:val="00113258"/>
    <w:rsid w:val="0011400D"/>
    <w:rsid w:val="00114DA7"/>
    <w:rsid w:val="00115130"/>
    <w:rsid w:val="00115A58"/>
    <w:rsid w:val="001205EE"/>
    <w:rsid w:val="0012235E"/>
    <w:rsid w:val="001249CD"/>
    <w:rsid w:val="001249E6"/>
    <w:rsid w:val="00124B98"/>
    <w:rsid w:val="00125F23"/>
    <w:rsid w:val="00125FEA"/>
    <w:rsid w:val="00126916"/>
    <w:rsid w:val="00130724"/>
    <w:rsid w:val="00130CD7"/>
    <w:rsid w:val="00131C2B"/>
    <w:rsid w:val="00131DF7"/>
    <w:rsid w:val="00131E06"/>
    <w:rsid w:val="00131E56"/>
    <w:rsid w:val="00131FAA"/>
    <w:rsid w:val="00132301"/>
    <w:rsid w:val="001323E3"/>
    <w:rsid w:val="00133EEA"/>
    <w:rsid w:val="00134A90"/>
    <w:rsid w:val="00136A7A"/>
    <w:rsid w:val="00137794"/>
    <w:rsid w:val="00137A74"/>
    <w:rsid w:val="0014129B"/>
    <w:rsid w:val="001412B4"/>
    <w:rsid w:val="001415FB"/>
    <w:rsid w:val="001424A5"/>
    <w:rsid w:val="00142581"/>
    <w:rsid w:val="00143701"/>
    <w:rsid w:val="0014420F"/>
    <w:rsid w:val="00147156"/>
    <w:rsid w:val="00147EF0"/>
    <w:rsid w:val="00155BE6"/>
    <w:rsid w:val="001565A3"/>
    <w:rsid w:val="0015767F"/>
    <w:rsid w:val="00157D77"/>
    <w:rsid w:val="00162572"/>
    <w:rsid w:val="001646A8"/>
    <w:rsid w:val="001655DD"/>
    <w:rsid w:val="00166181"/>
    <w:rsid w:val="00167258"/>
    <w:rsid w:val="0016728C"/>
    <w:rsid w:val="00172C61"/>
    <w:rsid w:val="001731E6"/>
    <w:rsid w:val="0017357C"/>
    <w:rsid w:val="00173E4D"/>
    <w:rsid w:val="00176119"/>
    <w:rsid w:val="00177BD7"/>
    <w:rsid w:val="00180347"/>
    <w:rsid w:val="00184E64"/>
    <w:rsid w:val="00186709"/>
    <w:rsid w:val="0018769E"/>
    <w:rsid w:val="00187A0B"/>
    <w:rsid w:val="00187C01"/>
    <w:rsid w:val="00187EC3"/>
    <w:rsid w:val="00190CC2"/>
    <w:rsid w:val="00192098"/>
    <w:rsid w:val="00193384"/>
    <w:rsid w:val="001948EF"/>
    <w:rsid w:val="001955D5"/>
    <w:rsid w:val="00195650"/>
    <w:rsid w:val="00195F81"/>
    <w:rsid w:val="00196747"/>
    <w:rsid w:val="001A0952"/>
    <w:rsid w:val="001A41D7"/>
    <w:rsid w:val="001A4330"/>
    <w:rsid w:val="001A4425"/>
    <w:rsid w:val="001A4812"/>
    <w:rsid w:val="001A48F7"/>
    <w:rsid w:val="001A66D6"/>
    <w:rsid w:val="001B2065"/>
    <w:rsid w:val="001B2240"/>
    <w:rsid w:val="001B2402"/>
    <w:rsid w:val="001B289F"/>
    <w:rsid w:val="001B28D9"/>
    <w:rsid w:val="001B3BAD"/>
    <w:rsid w:val="001B41E2"/>
    <w:rsid w:val="001C0D30"/>
    <w:rsid w:val="001C14C0"/>
    <w:rsid w:val="001C1E15"/>
    <w:rsid w:val="001C1F94"/>
    <w:rsid w:val="001C5A76"/>
    <w:rsid w:val="001C7486"/>
    <w:rsid w:val="001C7EA8"/>
    <w:rsid w:val="001D03AC"/>
    <w:rsid w:val="001D0CA5"/>
    <w:rsid w:val="001D1202"/>
    <w:rsid w:val="001D30FA"/>
    <w:rsid w:val="001D3C48"/>
    <w:rsid w:val="001D5166"/>
    <w:rsid w:val="001D5349"/>
    <w:rsid w:val="001D6E68"/>
    <w:rsid w:val="001D7FBD"/>
    <w:rsid w:val="001E3A84"/>
    <w:rsid w:val="001E7F58"/>
    <w:rsid w:val="001E7F7A"/>
    <w:rsid w:val="001F3791"/>
    <w:rsid w:val="001F446D"/>
    <w:rsid w:val="001F63AD"/>
    <w:rsid w:val="001F6C8A"/>
    <w:rsid w:val="0020014E"/>
    <w:rsid w:val="0020325C"/>
    <w:rsid w:val="00204E6F"/>
    <w:rsid w:val="002056EB"/>
    <w:rsid w:val="002063CB"/>
    <w:rsid w:val="002073AF"/>
    <w:rsid w:val="00207F17"/>
    <w:rsid w:val="0021268B"/>
    <w:rsid w:val="00212CDA"/>
    <w:rsid w:val="0021330C"/>
    <w:rsid w:val="00214B03"/>
    <w:rsid w:val="00216718"/>
    <w:rsid w:val="00217661"/>
    <w:rsid w:val="00217CFA"/>
    <w:rsid w:val="002210EE"/>
    <w:rsid w:val="00222D03"/>
    <w:rsid w:val="00225634"/>
    <w:rsid w:val="002263D1"/>
    <w:rsid w:val="002264E6"/>
    <w:rsid w:val="00226704"/>
    <w:rsid w:val="00227EFD"/>
    <w:rsid w:val="002303E3"/>
    <w:rsid w:val="00230D71"/>
    <w:rsid w:val="002316CC"/>
    <w:rsid w:val="002327AA"/>
    <w:rsid w:val="00233117"/>
    <w:rsid w:val="00233157"/>
    <w:rsid w:val="0023350D"/>
    <w:rsid w:val="00233F3A"/>
    <w:rsid w:val="00234244"/>
    <w:rsid w:val="00234A9B"/>
    <w:rsid w:val="00237FE4"/>
    <w:rsid w:val="002414DB"/>
    <w:rsid w:val="00242303"/>
    <w:rsid w:val="0024240A"/>
    <w:rsid w:val="00243E5E"/>
    <w:rsid w:val="002442B1"/>
    <w:rsid w:val="002503E8"/>
    <w:rsid w:val="002507B1"/>
    <w:rsid w:val="002508D6"/>
    <w:rsid w:val="00251B95"/>
    <w:rsid w:val="00252B34"/>
    <w:rsid w:val="00254055"/>
    <w:rsid w:val="00254EB2"/>
    <w:rsid w:val="00256A5F"/>
    <w:rsid w:val="002575B6"/>
    <w:rsid w:val="002615B3"/>
    <w:rsid w:val="00261653"/>
    <w:rsid w:val="002617E5"/>
    <w:rsid w:val="00261B72"/>
    <w:rsid w:val="00261BDB"/>
    <w:rsid w:val="00262975"/>
    <w:rsid w:val="00263333"/>
    <w:rsid w:val="00263E64"/>
    <w:rsid w:val="00265374"/>
    <w:rsid w:val="002661FC"/>
    <w:rsid w:val="002669F3"/>
    <w:rsid w:val="0027308F"/>
    <w:rsid w:val="002745DB"/>
    <w:rsid w:val="00274B01"/>
    <w:rsid w:val="00277D31"/>
    <w:rsid w:val="00280461"/>
    <w:rsid w:val="00285CA3"/>
    <w:rsid w:val="00286CB8"/>
    <w:rsid w:val="00287061"/>
    <w:rsid w:val="0028730D"/>
    <w:rsid w:val="002879FA"/>
    <w:rsid w:val="00287A0E"/>
    <w:rsid w:val="0029088C"/>
    <w:rsid w:val="00290FC1"/>
    <w:rsid w:val="00294ADB"/>
    <w:rsid w:val="00295707"/>
    <w:rsid w:val="0029629C"/>
    <w:rsid w:val="00296A8A"/>
    <w:rsid w:val="002971AB"/>
    <w:rsid w:val="002A0798"/>
    <w:rsid w:val="002A5EA3"/>
    <w:rsid w:val="002A5ED6"/>
    <w:rsid w:val="002B11B1"/>
    <w:rsid w:val="002B18FA"/>
    <w:rsid w:val="002B1E34"/>
    <w:rsid w:val="002B21D3"/>
    <w:rsid w:val="002B27E6"/>
    <w:rsid w:val="002B56A8"/>
    <w:rsid w:val="002B6CAC"/>
    <w:rsid w:val="002B751C"/>
    <w:rsid w:val="002C325B"/>
    <w:rsid w:val="002C52AF"/>
    <w:rsid w:val="002C6B90"/>
    <w:rsid w:val="002D054B"/>
    <w:rsid w:val="002D0DD6"/>
    <w:rsid w:val="002D1DF2"/>
    <w:rsid w:val="002D5085"/>
    <w:rsid w:val="002D6140"/>
    <w:rsid w:val="002E0C63"/>
    <w:rsid w:val="002E14BE"/>
    <w:rsid w:val="002E27C0"/>
    <w:rsid w:val="002E4C1E"/>
    <w:rsid w:val="002F122E"/>
    <w:rsid w:val="002F15D5"/>
    <w:rsid w:val="002F230A"/>
    <w:rsid w:val="002F2D6D"/>
    <w:rsid w:val="002F5CEE"/>
    <w:rsid w:val="002F6C3E"/>
    <w:rsid w:val="003005AA"/>
    <w:rsid w:val="00302E9F"/>
    <w:rsid w:val="00305539"/>
    <w:rsid w:val="00306788"/>
    <w:rsid w:val="00307001"/>
    <w:rsid w:val="003070C0"/>
    <w:rsid w:val="00311D7F"/>
    <w:rsid w:val="00312D39"/>
    <w:rsid w:val="0031326B"/>
    <w:rsid w:val="00314067"/>
    <w:rsid w:val="0031426C"/>
    <w:rsid w:val="00315381"/>
    <w:rsid w:val="00316237"/>
    <w:rsid w:val="00316FC0"/>
    <w:rsid w:val="0031754C"/>
    <w:rsid w:val="003208F8"/>
    <w:rsid w:val="0032098D"/>
    <w:rsid w:val="00321600"/>
    <w:rsid w:val="00322089"/>
    <w:rsid w:val="0032295A"/>
    <w:rsid w:val="00322C15"/>
    <w:rsid w:val="003235C4"/>
    <w:rsid w:val="00324626"/>
    <w:rsid w:val="0033086C"/>
    <w:rsid w:val="00330A94"/>
    <w:rsid w:val="003334F6"/>
    <w:rsid w:val="00335E61"/>
    <w:rsid w:val="0034032B"/>
    <w:rsid w:val="003513FC"/>
    <w:rsid w:val="00351734"/>
    <w:rsid w:val="00351BE0"/>
    <w:rsid w:val="003527D3"/>
    <w:rsid w:val="003527F1"/>
    <w:rsid w:val="0035331A"/>
    <w:rsid w:val="003553A0"/>
    <w:rsid w:val="00356C06"/>
    <w:rsid w:val="00361629"/>
    <w:rsid w:val="00361A5A"/>
    <w:rsid w:val="00362874"/>
    <w:rsid w:val="00362BE3"/>
    <w:rsid w:val="00364A62"/>
    <w:rsid w:val="00365134"/>
    <w:rsid w:val="00366526"/>
    <w:rsid w:val="00366FC6"/>
    <w:rsid w:val="00367AFD"/>
    <w:rsid w:val="003736B1"/>
    <w:rsid w:val="00373C80"/>
    <w:rsid w:val="00373DAD"/>
    <w:rsid w:val="0037426D"/>
    <w:rsid w:val="0037464D"/>
    <w:rsid w:val="0037606F"/>
    <w:rsid w:val="00376965"/>
    <w:rsid w:val="003769C6"/>
    <w:rsid w:val="00377CCB"/>
    <w:rsid w:val="00381B90"/>
    <w:rsid w:val="00382064"/>
    <w:rsid w:val="00383DDC"/>
    <w:rsid w:val="00385838"/>
    <w:rsid w:val="00385D11"/>
    <w:rsid w:val="00386034"/>
    <w:rsid w:val="0038640D"/>
    <w:rsid w:val="003909F9"/>
    <w:rsid w:val="00390A75"/>
    <w:rsid w:val="00390C49"/>
    <w:rsid w:val="0039106C"/>
    <w:rsid w:val="003914C5"/>
    <w:rsid w:val="0039273F"/>
    <w:rsid w:val="003927BC"/>
    <w:rsid w:val="00392E63"/>
    <w:rsid w:val="0039443A"/>
    <w:rsid w:val="00395687"/>
    <w:rsid w:val="003960F4"/>
    <w:rsid w:val="00397473"/>
    <w:rsid w:val="003A17A5"/>
    <w:rsid w:val="003A4B84"/>
    <w:rsid w:val="003A59CD"/>
    <w:rsid w:val="003A60F2"/>
    <w:rsid w:val="003A7DDB"/>
    <w:rsid w:val="003B0682"/>
    <w:rsid w:val="003B127D"/>
    <w:rsid w:val="003B3CB7"/>
    <w:rsid w:val="003B4775"/>
    <w:rsid w:val="003B7CFB"/>
    <w:rsid w:val="003C0DDD"/>
    <w:rsid w:val="003C0E43"/>
    <w:rsid w:val="003C1B17"/>
    <w:rsid w:val="003C3D4B"/>
    <w:rsid w:val="003C4F79"/>
    <w:rsid w:val="003C72A9"/>
    <w:rsid w:val="003D41EF"/>
    <w:rsid w:val="003D4F59"/>
    <w:rsid w:val="003D5E66"/>
    <w:rsid w:val="003D7332"/>
    <w:rsid w:val="003E0B77"/>
    <w:rsid w:val="003E1F6C"/>
    <w:rsid w:val="003E6AB1"/>
    <w:rsid w:val="003E6C3B"/>
    <w:rsid w:val="003E737D"/>
    <w:rsid w:val="003F279F"/>
    <w:rsid w:val="003F28F8"/>
    <w:rsid w:val="003F3CDB"/>
    <w:rsid w:val="003F6AC8"/>
    <w:rsid w:val="00401A65"/>
    <w:rsid w:val="004037C2"/>
    <w:rsid w:val="004061B8"/>
    <w:rsid w:val="004062D6"/>
    <w:rsid w:val="004113A1"/>
    <w:rsid w:val="00413525"/>
    <w:rsid w:val="00416E14"/>
    <w:rsid w:val="00421BD0"/>
    <w:rsid w:val="004228F3"/>
    <w:rsid w:val="00424391"/>
    <w:rsid w:val="00424CC8"/>
    <w:rsid w:val="00424EAB"/>
    <w:rsid w:val="00425871"/>
    <w:rsid w:val="00426463"/>
    <w:rsid w:val="00426E19"/>
    <w:rsid w:val="00427705"/>
    <w:rsid w:val="00431F8B"/>
    <w:rsid w:val="00432066"/>
    <w:rsid w:val="00433B05"/>
    <w:rsid w:val="00434168"/>
    <w:rsid w:val="004358A5"/>
    <w:rsid w:val="004379A2"/>
    <w:rsid w:val="00440995"/>
    <w:rsid w:val="00441CA8"/>
    <w:rsid w:val="00444BCE"/>
    <w:rsid w:val="0044504A"/>
    <w:rsid w:val="00445889"/>
    <w:rsid w:val="00447A1F"/>
    <w:rsid w:val="00450383"/>
    <w:rsid w:val="004521B6"/>
    <w:rsid w:val="004556CC"/>
    <w:rsid w:val="00455BC2"/>
    <w:rsid w:val="00460EDB"/>
    <w:rsid w:val="004639F9"/>
    <w:rsid w:val="004645AD"/>
    <w:rsid w:val="0046506B"/>
    <w:rsid w:val="00465452"/>
    <w:rsid w:val="004665ED"/>
    <w:rsid w:val="00467296"/>
    <w:rsid w:val="004709B2"/>
    <w:rsid w:val="00471981"/>
    <w:rsid w:val="0047199F"/>
    <w:rsid w:val="00471C69"/>
    <w:rsid w:val="00474AE7"/>
    <w:rsid w:val="0047729D"/>
    <w:rsid w:val="004815CA"/>
    <w:rsid w:val="004850B6"/>
    <w:rsid w:val="00491493"/>
    <w:rsid w:val="0049346F"/>
    <w:rsid w:val="0049382A"/>
    <w:rsid w:val="0049457D"/>
    <w:rsid w:val="004946B5"/>
    <w:rsid w:val="00494719"/>
    <w:rsid w:val="004947BD"/>
    <w:rsid w:val="00494BBF"/>
    <w:rsid w:val="00494FAD"/>
    <w:rsid w:val="004971C9"/>
    <w:rsid w:val="004A1398"/>
    <w:rsid w:val="004A3C43"/>
    <w:rsid w:val="004A43B4"/>
    <w:rsid w:val="004A602A"/>
    <w:rsid w:val="004B0BA7"/>
    <w:rsid w:val="004B161A"/>
    <w:rsid w:val="004B17CB"/>
    <w:rsid w:val="004B18D5"/>
    <w:rsid w:val="004B21BC"/>
    <w:rsid w:val="004B24CA"/>
    <w:rsid w:val="004B27D1"/>
    <w:rsid w:val="004B3085"/>
    <w:rsid w:val="004B3D94"/>
    <w:rsid w:val="004B4DC7"/>
    <w:rsid w:val="004B6498"/>
    <w:rsid w:val="004C0B5E"/>
    <w:rsid w:val="004C0D9B"/>
    <w:rsid w:val="004C2548"/>
    <w:rsid w:val="004C27E9"/>
    <w:rsid w:val="004C38E9"/>
    <w:rsid w:val="004C4B00"/>
    <w:rsid w:val="004C6490"/>
    <w:rsid w:val="004C7155"/>
    <w:rsid w:val="004D0E9D"/>
    <w:rsid w:val="004D1FFC"/>
    <w:rsid w:val="004D3EEC"/>
    <w:rsid w:val="004D538C"/>
    <w:rsid w:val="004D53AB"/>
    <w:rsid w:val="004D594C"/>
    <w:rsid w:val="004D5DF2"/>
    <w:rsid w:val="004D60F8"/>
    <w:rsid w:val="004D76D1"/>
    <w:rsid w:val="004D79D3"/>
    <w:rsid w:val="004E0492"/>
    <w:rsid w:val="004E0614"/>
    <w:rsid w:val="004E22A3"/>
    <w:rsid w:val="004E2496"/>
    <w:rsid w:val="004E28D2"/>
    <w:rsid w:val="004E291B"/>
    <w:rsid w:val="004E2E94"/>
    <w:rsid w:val="004E69B0"/>
    <w:rsid w:val="004E75CB"/>
    <w:rsid w:val="004E7997"/>
    <w:rsid w:val="004F045A"/>
    <w:rsid w:val="004F2E76"/>
    <w:rsid w:val="004F49AB"/>
    <w:rsid w:val="004F7686"/>
    <w:rsid w:val="00501C95"/>
    <w:rsid w:val="00501CFE"/>
    <w:rsid w:val="005036F6"/>
    <w:rsid w:val="00503761"/>
    <w:rsid w:val="0050469A"/>
    <w:rsid w:val="00506018"/>
    <w:rsid w:val="0050617B"/>
    <w:rsid w:val="0050749C"/>
    <w:rsid w:val="00510ACF"/>
    <w:rsid w:val="0051114D"/>
    <w:rsid w:val="0051212D"/>
    <w:rsid w:val="00512676"/>
    <w:rsid w:val="00512941"/>
    <w:rsid w:val="00512DFC"/>
    <w:rsid w:val="00513BDF"/>
    <w:rsid w:val="0051420B"/>
    <w:rsid w:val="0051649D"/>
    <w:rsid w:val="005167CA"/>
    <w:rsid w:val="00517ADD"/>
    <w:rsid w:val="00520023"/>
    <w:rsid w:val="00520594"/>
    <w:rsid w:val="00521135"/>
    <w:rsid w:val="00522694"/>
    <w:rsid w:val="005228C3"/>
    <w:rsid w:val="0052341C"/>
    <w:rsid w:val="00523653"/>
    <w:rsid w:val="0052370D"/>
    <w:rsid w:val="00523772"/>
    <w:rsid w:val="005251DA"/>
    <w:rsid w:val="005260AF"/>
    <w:rsid w:val="00530271"/>
    <w:rsid w:val="0053139E"/>
    <w:rsid w:val="00531941"/>
    <w:rsid w:val="00532915"/>
    <w:rsid w:val="00534ECE"/>
    <w:rsid w:val="00535F81"/>
    <w:rsid w:val="005361E6"/>
    <w:rsid w:val="005366D4"/>
    <w:rsid w:val="005368D7"/>
    <w:rsid w:val="005372A1"/>
    <w:rsid w:val="00541681"/>
    <w:rsid w:val="00542582"/>
    <w:rsid w:val="00542F0F"/>
    <w:rsid w:val="00543BAB"/>
    <w:rsid w:val="00544016"/>
    <w:rsid w:val="00545BC3"/>
    <w:rsid w:val="00547098"/>
    <w:rsid w:val="00547A72"/>
    <w:rsid w:val="0055128D"/>
    <w:rsid w:val="0055200F"/>
    <w:rsid w:val="00552046"/>
    <w:rsid w:val="0055464B"/>
    <w:rsid w:val="005547B2"/>
    <w:rsid w:val="0055531F"/>
    <w:rsid w:val="00556E78"/>
    <w:rsid w:val="0056461F"/>
    <w:rsid w:val="00564E76"/>
    <w:rsid w:val="0056519B"/>
    <w:rsid w:val="0056730C"/>
    <w:rsid w:val="0057016A"/>
    <w:rsid w:val="00570F11"/>
    <w:rsid w:val="005735AC"/>
    <w:rsid w:val="00573CBF"/>
    <w:rsid w:val="0057439C"/>
    <w:rsid w:val="005773D9"/>
    <w:rsid w:val="00585D34"/>
    <w:rsid w:val="00586697"/>
    <w:rsid w:val="00586CDE"/>
    <w:rsid w:val="005873E2"/>
    <w:rsid w:val="00587E79"/>
    <w:rsid w:val="005916B2"/>
    <w:rsid w:val="00591930"/>
    <w:rsid w:val="00592EFB"/>
    <w:rsid w:val="00593CBB"/>
    <w:rsid w:val="0059530B"/>
    <w:rsid w:val="00595C37"/>
    <w:rsid w:val="00596681"/>
    <w:rsid w:val="00596C4A"/>
    <w:rsid w:val="0059793A"/>
    <w:rsid w:val="005A011F"/>
    <w:rsid w:val="005A0EA2"/>
    <w:rsid w:val="005A4E09"/>
    <w:rsid w:val="005A554D"/>
    <w:rsid w:val="005A74BB"/>
    <w:rsid w:val="005A7619"/>
    <w:rsid w:val="005B3E1B"/>
    <w:rsid w:val="005B5213"/>
    <w:rsid w:val="005B54AC"/>
    <w:rsid w:val="005B71F0"/>
    <w:rsid w:val="005C00A8"/>
    <w:rsid w:val="005C14EE"/>
    <w:rsid w:val="005C1B9E"/>
    <w:rsid w:val="005C1D91"/>
    <w:rsid w:val="005C1F5F"/>
    <w:rsid w:val="005C3FBE"/>
    <w:rsid w:val="005C6185"/>
    <w:rsid w:val="005D1578"/>
    <w:rsid w:val="005D1889"/>
    <w:rsid w:val="005D214A"/>
    <w:rsid w:val="005D4DAA"/>
    <w:rsid w:val="005D7A55"/>
    <w:rsid w:val="005E2378"/>
    <w:rsid w:val="005E6285"/>
    <w:rsid w:val="005F25C4"/>
    <w:rsid w:val="005F2834"/>
    <w:rsid w:val="005F48E9"/>
    <w:rsid w:val="005F565B"/>
    <w:rsid w:val="005F6A45"/>
    <w:rsid w:val="005F720C"/>
    <w:rsid w:val="005F75B2"/>
    <w:rsid w:val="005F7786"/>
    <w:rsid w:val="005F7DC6"/>
    <w:rsid w:val="005F7E6C"/>
    <w:rsid w:val="006004DA"/>
    <w:rsid w:val="00601301"/>
    <w:rsid w:val="0060136A"/>
    <w:rsid w:val="006053F0"/>
    <w:rsid w:val="00606195"/>
    <w:rsid w:val="00606C13"/>
    <w:rsid w:val="006071C2"/>
    <w:rsid w:val="006117E3"/>
    <w:rsid w:val="00611A4D"/>
    <w:rsid w:val="00611D1E"/>
    <w:rsid w:val="00611E4A"/>
    <w:rsid w:val="0061216E"/>
    <w:rsid w:val="0061350A"/>
    <w:rsid w:val="00613F38"/>
    <w:rsid w:val="00614D9B"/>
    <w:rsid w:val="006165ED"/>
    <w:rsid w:val="0061723E"/>
    <w:rsid w:val="006178C4"/>
    <w:rsid w:val="00617C76"/>
    <w:rsid w:val="00617DF7"/>
    <w:rsid w:val="00620AF8"/>
    <w:rsid w:val="00621C67"/>
    <w:rsid w:val="00621ED3"/>
    <w:rsid w:val="00624B01"/>
    <w:rsid w:val="00624B1E"/>
    <w:rsid w:val="00624D48"/>
    <w:rsid w:val="00632502"/>
    <w:rsid w:val="0063250D"/>
    <w:rsid w:val="0063331D"/>
    <w:rsid w:val="0063476D"/>
    <w:rsid w:val="0063557C"/>
    <w:rsid w:val="006358AE"/>
    <w:rsid w:val="00635C80"/>
    <w:rsid w:val="006368A0"/>
    <w:rsid w:val="006368C6"/>
    <w:rsid w:val="00636AB4"/>
    <w:rsid w:val="00640AAC"/>
    <w:rsid w:val="00641139"/>
    <w:rsid w:val="00643A67"/>
    <w:rsid w:val="006440ED"/>
    <w:rsid w:val="006450D9"/>
    <w:rsid w:val="00646145"/>
    <w:rsid w:val="00646D28"/>
    <w:rsid w:val="006505A7"/>
    <w:rsid w:val="00651A22"/>
    <w:rsid w:val="00652383"/>
    <w:rsid w:val="00652459"/>
    <w:rsid w:val="006532ED"/>
    <w:rsid w:val="00655423"/>
    <w:rsid w:val="006562C6"/>
    <w:rsid w:val="00657344"/>
    <w:rsid w:val="00660392"/>
    <w:rsid w:val="0066096F"/>
    <w:rsid w:val="006609F0"/>
    <w:rsid w:val="00661CED"/>
    <w:rsid w:val="00662F32"/>
    <w:rsid w:val="006652C3"/>
    <w:rsid w:val="0066556C"/>
    <w:rsid w:val="006658AC"/>
    <w:rsid w:val="006717C3"/>
    <w:rsid w:val="006720D1"/>
    <w:rsid w:val="00672508"/>
    <w:rsid w:val="006731B9"/>
    <w:rsid w:val="00677019"/>
    <w:rsid w:val="00681A6F"/>
    <w:rsid w:val="0068220C"/>
    <w:rsid w:val="00683794"/>
    <w:rsid w:val="00683840"/>
    <w:rsid w:val="0068463A"/>
    <w:rsid w:val="00687272"/>
    <w:rsid w:val="006902BD"/>
    <w:rsid w:val="0069113D"/>
    <w:rsid w:val="0069258B"/>
    <w:rsid w:val="006925B4"/>
    <w:rsid w:val="00693D56"/>
    <w:rsid w:val="00696EB7"/>
    <w:rsid w:val="006A113B"/>
    <w:rsid w:val="006A1EFD"/>
    <w:rsid w:val="006A2F6B"/>
    <w:rsid w:val="006A2F7D"/>
    <w:rsid w:val="006A33EC"/>
    <w:rsid w:val="006A4D01"/>
    <w:rsid w:val="006A63B9"/>
    <w:rsid w:val="006B0254"/>
    <w:rsid w:val="006B3565"/>
    <w:rsid w:val="006B584B"/>
    <w:rsid w:val="006B7FBA"/>
    <w:rsid w:val="006C0192"/>
    <w:rsid w:val="006C05BB"/>
    <w:rsid w:val="006C074C"/>
    <w:rsid w:val="006C108B"/>
    <w:rsid w:val="006C1F77"/>
    <w:rsid w:val="006C2076"/>
    <w:rsid w:val="006C3E05"/>
    <w:rsid w:val="006C4806"/>
    <w:rsid w:val="006C5A15"/>
    <w:rsid w:val="006C5EA4"/>
    <w:rsid w:val="006C7A50"/>
    <w:rsid w:val="006C7AA0"/>
    <w:rsid w:val="006D0C76"/>
    <w:rsid w:val="006D255F"/>
    <w:rsid w:val="006D39DE"/>
    <w:rsid w:val="006D6E86"/>
    <w:rsid w:val="006D7A42"/>
    <w:rsid w:val="006E1153"/>
    <w:rsid w:val="006E21CB"/>
    <w:rsid w:val="006E2371"/>
    <w:rsid w:val="006E3E85"/>
    <w:rsid w:val="006E4B1E"/>
    <w:rsid w:val="006E4E69"/>
    <w:rsid w:val="006E6C45"/>
    <w:rsid w:val="006F01E9"/>
    <w:rsid w:val="006F06C4"/>
    <w:rsid w:val="006F3760"/>
    <w:rsid w:val="006F51FE"/>
    <w:rsid w:val="006F5825"/>
    <w:rsid w:val="006F58E6"/>
    <w:rsid w:val="006F58EC"/>
    <w:rsid w:val="006F7401"/>
    <w:rsid w:val="00701F83"/>
    <w:rsid w:val="00704686"/>
    <w:rsid w:val="007048C3"/>
    <w:rsid w:val="00705742"/>
    <w:rsid w:val="007060C2"/>
    <w:rsid w:val="00707FD5"/>
    <w:rsid w:val="00710C32"/>
    <w:rsid w:val="00710F2E"/>
    <w:rsid w:val="00711858"/>
    <w:rsid w:val="0071305B"/>
    <w:rsid w:val="007140D5"/>
    <w:rsid w:val="00714A0F"/>
    <w:rsid w:val="00715627"/>
    <w:rsid w:val="00716C5B"/>
    <w:rsid w:val="0072081A"/>
    <w:rsid w:val="0072132C"/>
    <w:rsid w:val="007215DE"/>
    <w:rsid w:val="00723DEA"/>
    <w:rsid w:val="00724A08"/>
    <w:rsid w:val="0072563A"/>
    <w:rsid w:val="00727CFE"/>
    <w:rsid w:val="00731050"/>
    <w:rsid w:val="00733DCE"/>
    <w:rsid w:val="0073519B"/>
    <w:rsid w:val="007377C5"/>
    <w:rsid w:val="00741B20"/>
    <w:rsid w:val="00743806"/>
    <w:rsid w:val="00745380"/>
    <w:rsid w:val="00752635"/>
    <w:rsid w:val="00756DC7"/>
    <w:rsid w:val="00760BC5"/>
    <w:rsid w:val="007618FB"/>
    <w:rsid w:val="007628B0"/>
    <w:rsid w:val="007634BA"/>
    <w:rsid w:val="0076444F"/>
    <w:rsid w:val="00766AC7"/>
    <w:rsid w:val="007715DD"/>
    <w:rsid w:val="007768A7"/>
    <w:rsid w:val="00777F46"/>
    <w:rsid w:val="00780672"/>
    <w:rsid w:val="007809D8"/>
    <w:rsid w:val="00780BD0"/>
    <w:rsid w:val="00781A27"/>
    <w:rsid w:val="0078202E"/>
    <w:rsid w:val="00783D56"/>
    <w:rsid w:val="00786032"/>
    <w:rsid w:val="0079016C"/>
    <w:rsid w:val="00791C41"/>
    <w:rsid w:val="00791F1C"/>
    <w:rsid w:val="00792223"/>
    <w:rsid w:val="00792793"/>
    <w:rsid w:val="007927CE"/>
    <w:rsid w:val="00795726"/>
    <w:rsid w:val="00795A94"/>
    <w:rsid w:val="007968CA"/>
    <w:rsid w:val="007A2E51"/>
    <w:rsid w:val="007A4451"/>
    <w:rsid w:val="007A646C"/>
    <w:rsid w:val="007A6D2B"/>
    <w:rsid w:val="007B010B"/>
    <w:rsid w:val="007B2D90"/>
    <w:rsid w:val="007B2DEC"/>
    <w:rsid w:val="007B4DFC"/>
    <w:rsid w:val="007B757B"/>
    <w:rsid w:val="007C043D"/>
    <w:rsid w:val="007C119D"/>
    <w:rsid w:val="007C18C5"/>
    <w:rsid w:val="007C2320"/>
    <w:rsid w:val="007C3D80"/>
    <w:rsid w:val="007C4507"/>
    <w:rsid w:val="007C76D6"/>
    <w:rsid w:val="007D1180"/>
    <w:rsid w:val="007D4C4A"/>
    <w:rsid w:val="007D70B0"/>
    <w:rsid w:val="007D7E43"/>
    <w:rsid w:val="007E02C5"/>
    <w:rsid w:val="007E06E4"/>
    <w:rsid w:val="007E2A6E"/>
    <w:rsid w:val="007E5365"/>
    <w:rsid w:val="007E68B6"/>
    <w:rsid w:val="007F0766"/>
    <w:rsid w:val="007F62B2"/>
    <w:rsid w:val="007F66C9"/>
    <w:rsid w:val="007F6FE7"/>
    <w:rsid w:val="00800F47"/>
    <w:rsid w:val="00805741"/>
    <w:rsid w:val="00805E59"/>
    <w:rsid w:val="00810D9B"/>
    <w:rsid w:val="00812C39"/>
    <w:rsid w:val="0081457A"/>
    <w:rsid w:val="0081546F"/>
    <w:rsid w:val="00816BC8"/>
    <w:rsid w:val="00817A33"/>
    <w:rsid w:val="00822608"/>
    <w:rsid w:val="00822720"/>
    <w:rsid w:val="00825924"/>
    <w:rsid w:val="00826068"/>
    <w:rsid w:val="008263F2"/>
    <w:rsid w:val="008318DC"/>
    <w:rsid w:val="00834DFD"/>
    <w:rsid w:val="00836A8F"/>
    <w:rsid w:val="008378CB"/>
    <w:rsid w:val="00837A61"/>
    <w:rsid w:val="0084089B"/>
    <w:rsid w:val="00841DFC"/>
    <w:rsid w:val="008426CB"/>
    <w:rsid w:val="00842C91"/>
    <w:rsid w:val="0084329C"/>
    <w:rsid w:val="00844BAB"/>
    <w:rsid w:val="00846459"/>
    <w:rsid w:val="00847BEF"/>
    <w:rsid w:val="00850372"/>
    <w:rsid w:val="008514DB"/>
    <w:rsid w:val="00852B70"/>
    <w:rsid w:val="008535EF"/>
    <w:rsid w:val="00853BA4"/>
    <w:rsid w:val="00855091"/>
    <w:rsid w:val="00855FEF"/>
    <w:rsid w:val="008563B2"/>
    <w:rsid w:val="00856800"/>
    <w:rsid w:val="008579C1"/>
    <w:rsid w:val="00865600"/>
    <w:rsid w:val="00866CFF"/>
    <w:rsid w:val="00867CC2"/>
    <w:rsid w:val="00870CBB"/>
    <w:rsid w:val="0087131E"/>
    <w:rsid w:val="00872A54"/>
    <w:rsid w:val="00873D41"/>
    <w:rsid w:val="00873E51"/>
    <w:rsid w:val="00874A12"/>
    <w:rsid w:val="00874A18"/>
    <w:rsid w:val="00874DF3"/>
    <w:rsid w:val="00876CB6"/>
    <w:rsid w:val="0087782C"/>
    <w:rsid w:val="008801E7"/>
    <w:rsid w:val="00880E88"/>
    <w:rsid w:val="0088116A"/>
    <w:rsid w:val="00882B20"/>
    <w:rsid w:val="008841E2"/>
    <w:rsid w:val="00885430"/>
    <w:rsid w:val="00885CA3"/>
    <w:rsid w:val="00886398"/>
    <w:rsid w:val="00890710"/>
    <w:rsid w:val="00892236"/>
    <w:rsid w:val="00894469"/>
    <w:rsid w:val="008944A6"/>
    <w:rsid w:val="0089595E"/>
    <w:rsid w:val="00895F3A"/>
    <w:rsid w:val="00897974"/>
    <w:rsid w:val="008A20FC"/>
    <w:rsid w:val="008A2CB2"/>
    <w:rsid w:val="008A3A9C"/>
    <w:rsid w:val="008A4D91"/>
    <w:rsid w:val="008A4FCD"/>
    <w:rsid w:val="008A7F31"/>
    <w:rsid w:val="008B08DE"/>
    <w:rsid w:val="008B0EF5"/>
    <w:rsid w:val="008B1B2E"/>
    <w:rsid w:val="008B1E32"/>
    <w:rsid w:val="008B41AE"/>
    <w:rsid w:val="008B5473"/>
    <w:rsid w:val="008B7A46"/>
    <w:rsid w:val="008C070C"/>
    <w:rsid w:val="008C4543"/>
    <w:rsid w:val="008C523A"/>
    <w:rsid w:val="008C5479"/>
    <w:rsid w:val="008C5A9D"/>
    <w:rsid w:val="008C748D"/>
    <w:rsid w:val="008D33F1"/>
    <w:rsid w:val="008D3770"/>
    <w:rsid w:val="008D59AB"/>
    <w:rsid w:val="008D6A79"/>
    <w:rsid w:val="008D7CE1"/>
    <w:rsid w:val="008E02EE"/>
    <w:rsid w:val="008E032E"/>
    <w:rsid w:val="008E0E1D"/>
    <w:rsid w:val="008E16F4"/>
    <w:rsid w:val="008E3675"/>
    <w:rsid w:val="008E4799"/>
    <w:rsid w:val="008E6A5E"/>
    <w:rsid w:val="008F0723"/>
    <w:rsid w:val="008F0E97"/>
    <w:rsid w:val="008F1186"/>
    <w:rsid w:val="008F1A1E"/>
    <w:rsid w:val="008F3B11"/>
    <w:rsid w:val="008F3BDF"/>
    <w:rsid w:val="008F3DE4"/>
    <w:rsid w:val="008F44B0"/>
    <w:rsid w:val="008F45FC"/>
    <w:rsid w:val="008F4E6A"/>
    <w:rsid w:val="008F63E8"/>
    <w:rsid w:val="008F6426"/>
    <w:rsid w:val="008F7AC3"/>
    <w:rsid w:val="009006C6"/>
    <w:rsid w:val="00901377"/>
    <w:rsid w:val="0090166A"/>
    <w:rsid w:val="00901F4A"/>
    <w:rsid w:val="00902B2D"/>
    <w:rsid w:val="009059A9"/>
    <w:rsid w:val="00905EEB"/>
    <w:rsid w:val="00906700"/>
    <w:rsid w:val="00910160"/>
    <w:rsid w:val="0091100D"/>
    <w:rsid w:val="00913F9B"/>
    <w:rsid w:val="009143C5"/>
    <w:rsid w:val="00916052"/>
    <w:rsid w:val="009162FF"/>
    <w:rsid w:val="009202E5"/>
    <w:rsid w:val="009203E1"/>
    <w:rsid w:val="009208B1"/>
    <w:rsid w:val="0092342A"/>
    <w:rsid w:val="00923A5E"/>
    <w:rsid w:val="00924D8C"/>
    <w:rsid w:val="00925FE0"/>
    <w:rsid w:val="00926982"/>
    <w:rsid w:val="009278D4"/>
    <w:rsid w:val="00927C1B"/>
    <w:rsid w:val="00932A21"/>
    <w:rsid w:val="00934025"/>
    <w:rsid w:val="0093496E"/>
    <w:rsid w:val="00935851"/>
    <w:rsid w:val="00935C61"/>
    <w:rsid w:val="009405BA"/>
    <w:rsid w:val="00941409"/>
    <w:rsid w:val="009440EE"/>
    <w:rsid w:val="00944E31"/>
    <w:rsid w:val="0094655C"/>
    <w:rsid w:val="00946BD8"/>
    <w:rsid w:val="0094778E"/>
    <w:rsid w:val="00947943"/>
    <w:rsid w:val="00950235"/>
    <w:rsid w:val="00952557"/>
    <w:rsid w:val="009532C3"/>
    <w:rsid w:val="00955AD3"/>
    <w:rsid w:val="00955E3A"/>
    <w:rsid w:val="00956991"/>
    <w:rsid w:val="00956F39"/>
    <w:rsid w:val="00960824"/>
    <w:rsid w:val="00960A51"/>
    <w:rsid w:val="00960C28"/>
    <w:rsid w:val="009700E3"/>
    <w:rsid w:val="0097163E"/>
    <w:rsid w:val="009726AC"/>
    <w:rsid w:val="00972AFD"/>
    <w:rsid w:val="00973026"/>
    <w:rsid w:val="00974613"/>
    <w:rsid w:val="009758C4"/>
    <w:rsid w:val="009759FA"/>
    <w:rsid w:val="0097692C"/>
    <w:rsid w:val="009776FB"/>
    <w:rsid w:val="00977933"/>
    <w:rsid w:val="00980852"/>
    <w:rsid w:val="00980B9D"/>
    <w:rsid w:val="00982595"/>
    <w:rsid w:val="009838E1"/>
    <w:rsid w:val="00984278"/>
    <w:rsid w:val="009858C8"/>
    <w:rsid w:val="009871F2"/>
    <w:rsid w:val="009917FB"/>
    <w:rsid w:val="00991B4A"/>
    <w:rsid w:val="0099208F"/>
    <w:rsid w:val="00992B03"/>
    <w:rsid w:val="00992C91"/>
    <w:rsid w:val="009937F6"/>
    <w:rsid w:val="00994974"/>
    <w:rsid w:val="009961EA"/>
    <w:rsid w:val="00996E73"/>
    <w:rsid w:val="009A65C7"/>
    <w:rsid w:val="009A665B"/>
    <w:rsid w:val="009B155A"/>
    <w:rsid w:val="009B2132"/>
    <w:rsid w:val="009B2C0C"/>
    <w:rsid w:val="009B411D"/>
    <w:rsid w:val="009B4466"/>
    <w:rsid w:val="009B47D5"/>
    <w:rsid w:val="009B55F5"/>
    <w:rsid w:val="009B7BDB"/>
    <w:rsid w:val="009C095F"/>
    <w:rsid w:val="009C1CD0"/>
    <w:rsid w:val="009C2245"/>
    <w:rsid w:val="009C2250"/>
    <w:rsid w:val="009C2D3B"/>
    <w:rsid w:val="009C2FE1"/>
    <w:rsid w:val="009C33DC"/>
    <w:rsid w:val="009C399B"/>
    <w:rsid w:val="009C423D"/>
    <w:rsid w:val="009C6527"/>
    <w:rsid w:val="009C72CC"/>
    <w:rsid w:val="009C73D4"/>
    <w:rsid w:val="009D0369"/>
    <w:rsid w:val="009D1D28"/>
    <w:rsid w:val="009D3F03"/>
    <w:rsid w:val="009D456A"/>
    <w:rsid w:val="009D5D60"/>
    <w:rsid w:val="009D6DB4"/>
    <w:rsid w:val="009E1C84"/>
    <w:rsid w:val="009E2292"/>
    <w:rsid w:val="009E2CEF"/>
    <w:rsid w:val="009E39BF"/>
    <w:rsid w:val="009E4EA1"/>
    <w:rsid w:val="009E681F"/>
    <w:rsid w:val="009E68C4"/>
    <w:rsid w:val="009F0460"/>
    <w:rsid w:val="009F10F1"/>
    <w:rsid w:val="009F1788"/>
    <w:rsid w:val="009F2D9B"/>
    <w:rsid w:val="009F37DB"/>
    <w:rsid w:val="009F4EA8"/>
    <w:rsid w:val="009F5797"/>
    <w:rsid w:val="00A01E20"/>
    <w:rsid w:val="00A03363"/>
    <w:rsid w:val="00A049AD"/>
    <w:rsid w:val="00A052DC"/>
    <w:rsid w:val="00A1045C"/>
    <w:rsid w:val="00A12BCE"/>
    <w:rsid w:val="00A155B0"/>
    <w:rsid w:val="00A16F6E"/>
    <w:rsid w:val="00A20179"/>
    <w:rsid w:val="00A24601"/>
    <w:rsid w:val="00A247A1"/>
    <w:rsid w:val="00A24A66"/>
    <w:rsid w:val="00A2515A"/>
    <w:rsid w:val="00A30C41"/>
    <w:rsid w:val="00A312C6"/>
    <w:rsid w:val="00A3147E"/>
    <w:rsid w:val="00A3213B"/>
    <w:rsid w:val="00A33582"/>
    <w:rsid w:val="00A34004"/>
    <w:rsid w:val="00A373CD"/>
    <w:rsid w:val="00A37B91"/>
    <w:rsid w:val="00A37C4B"/>
    <w:rsid w:val="00A37DBA"/>
    <w:rsid w:val="00A41A18"/>
    <w:rsid w:val="00A42339"/>
    <w:rsid w:val="00A42560"/>
    <w:rsid w:val="00A43817"/>
    <w:rsid w:val="00A44582"/>
    <w:rsid w:val="00A4506A"/>
    <w:rsid w:val="00A46169"/>
    <w:rsid w:val="00A46481"/>
    <w:rsid w:val="00A46B2E"/>
    <w:rsid w:val="00A46BB4"/>
    <w:rsid w:val="00A46BF8"/>
    <w:rsid w:val="00A47659"/>
    <w:rsid w:val="00A47FB1"/>
    <w:rsid w:val="00A51506"/>
    <w:rsid w:val="00A521D6"/>
    <w:rsid w:val="00A548CA"/>
    <w:rsid w:val="00A55306"/>
    <w:rsid w:val="00A56EAD"/>
    <w:rsid w:val="00A56EDF"/>
    <w:rsid w:val="00A60871"/>
    <w:rsid w:val="00A60F6E"/>
    <w:rsid w:val="00A615DA"/>
    <w:rsid w:val="00A616CF"/>
    <w:rsid w:val="00A617FB"/>
    <w:rsid w:val="00A62B8F"/>
    <w:rsid w:val="00A63163"/>
    <w:rsid w:val="00A639CF"/>
    <w:rsid w:val="00A63B56"/>
    <w:rsid w:val="00A63FDD"/>
    <w:rsid w:val="00A64583"/>
    <w:rsid w:val="00A65B85"/>
    <w:rsid w:val="00A6690A"/>
    <w:rsid w:val="00A6782B"/>
    <w:rsid w:val="00A7009D"/>
    <w:rsid w:val="00A700D0"/>
    <w:rsid w:val="00A7017A"/>
    <w:rsid w:val="00A703B5"/>
    <w:rsid w:val="00A73A86"/>
    <w:rsid w:val="00A7443F"/>
    <w:rsid w:val="00A7679A"/>
    <w:rsid w:val="00A77C29"/>
    <w:rsid w:val="00A81629"/>
    <w:rsid w:val="00A8316D"/>
    <w:rsid w:val="00A8533C"/>
    <w:rsid w:val="00A919DC"/>
    <w:rsid w:val="00A92620"/>
    <w:rsid w:val="00A955DB"/>
    <w:rsid w:val="00A95B9B"/>
    <w:rsid w:val="00A966A8"/>
    <w:rsid w:val="00AA0F2E"/>
    <w:rsid w:val="00AA27EF"/>
    <w:rsid w:val="00AA3202"/>
    <w:rsid w:val="00AA3C27"/>
    <w:rsid w:val="00AA3FBE"/>
    <w:rsid w:val="00AA6E57"/>
    <w:rsid w:val="00AA6F7C"/>
    <w:rsid w:val="00AA6F7D"/>
    <w:rsid w:val="00AA7368"/>
    <w:rsid w:val="00AB0A27"/>
    <w:rsid w:val="00AB29B3"/>
    <w:rsid w:val="00AB2EEB"/>
    <w:rsid w:val="00AB33F3"/>
    <w:rsid w:val="00AB3FF6"/>
    <w:rsid w:val="00AC0FA0"/>
    <w:rsid w:val="00AC117E"/>
    <w:rsid w:val="00AC1578"/>
    <w:rsid w:val="00AC202F"/>
    <w:rsid w:val="00AC3204"/>
    <w:rsid w:val="00AC478D"/>
    <w:rsid w:val="00AC4D18"/>
    <w:rsid w:val="00AC5872"/>
    <w:rsid w:val="00AC64D4"/>
    <w:rsid w:val="00AC6F29"/>
    <w:rsid w:val="00AD093A"/>
    <w:rsid w:val="00AD1FC4"/>
    <w:rsid w:val="00AD214F"/>
    <w:rsid w:val="00AD2DBB"/>
    <w:rsid w:val="00AD4CEB"/>
    <w:rsid w:val="00AD7D70"/>
    <w:rsid w:val="00AE1404"/>
    <w:rsid w:val="00AE2F38"/>
    <w:rsid w:val="00AE5FFE"/>
    <w:rsid w:val="00AE61F5"/>
    <w:rsid w:val="00AE6D73"/>
    <w:rsid w:val="00AE78BD"/>
    <w:rsid w:val="00AF009D"/>
    <w:rsid w:val="00AF189E"/>
    <w:rsid w:val="00AF3C37"/>
    <w:rsid w:val="00AF6EB2"/>
    <w:rsid w:val="00B00BA3"/>
    <w:rsid w:val="00B020E7"/>
    <w:rsid w:val="00B02A10"/>
    <w:rsid w:val="00B04811"/>
    <w:rsid w:val="00B07AB1"/>
    <w:rsid w:val="00B07ED1"/>
    <w:rsid w:val="00B10032"/>
    <w:rsid w:val="00B10C13"/>
    <w:rsid w:val="00B1132A"/>
    <w:rsid w:val="00B11496"/>
    <w:rsid w:val="00B117EA"/>
    <w:rsid w:val="00B11A0F"/>
    <w:rsid w:val="00B12D24"/>
    <w:rsid w:val="00B14705"/>
    <w:rsid w:val="00B16116"/>
    <w:rsid w:val="00B17A0B"/>
    <w:rsid w:val="00B17BE1"/>
    <w:rsid w:val="00B17E4A"/>
    <w:rsid w:val="00B202E2"/>
    <w:rsid w:val="00B20616"/>
    <w:rsid w:val="00B21FF8"/>
    <w:rsid w:val="00B2271C"/>
    <w:rsid w:val="00B2639A"/>
    <w:rsid w:val="00B2641F"/>
    <w:rsid w:val="00B31028"/>
    <w:rsid w:val="00B31216"/>
    <w:rsid w:val="00B3169D"/>
    <w:rsid w:val="00B32A37"/>
    <w:rsid w:val="00B33312"/>
    <w:rsid w:val="00B33841"/>
    <w:rsid w:val="00B3476F"/>
    <w:rsid w:val="00B35274"/>
    <w:rsid w:val="00B3563B"/>
    <w:rsid w:val="00B37968"/>
    <w:rsid w:val="00B41434"/>
    <w:rsid w:val="00B43E6A"/>
    <w:rsid w:val="00B44B4A"/>
    <w:rsid w:val="00B47869"/>
    <w:rsid w:val="00B51F12"/>
    <w:rsid w:val="00B5465A"/>
    <w:rsid w:val="00B55487"/>
    <w:rsid w:val="00B56C5C"/>
    <w:rsid w:val="00B57010"/>
    <w:rsid w:val="00B60674"/>
    <w:rsid w:val="00B6167B"/>
    <w:rsid w:val="00B62E27"/>
    <w:rsid w:val="00B6390F"/>
    <w:rsid w:val="00B64A36"/>
    <w:rsid w:val="00B65A3A"/>
    <w:rsid w:val="00B66A83"/>
    <w:rsid w:val="00B67957"/>
    <w:rsid w:val="00B67DB9"/>
    <w:rsid w:val="00B70170"/>
    <w:rsid w:val="00B75730"/>
    <w:rsid w:val="00B75F0B"/>
    <w:rsid w:val="00B769A7"/>
    <w:rsid w:val="00B76F8E"/>
    <w:rsid w:val="00B77D56"/>
    <w:rsid w:val="00B834C8"/>
    <w:rsid w:val="00B83E3A"/>
    <w:rsid w:val="00B84A67"/>
    <w:rsid w:val="00B84ECA"/>
    <w:rsid w:val="00B87E61"/>
    <w:rsid w:val="00B906A6"/>
    <w:rsid w:val="00B90757"/>
    <w:rsid w:val="00B913F4"/>
    <w:rsid w:val="00B94888"/>
    <w:rsid w:val="00B95FF5"/>
    <w:rsid w:val="00B9632D"/>
    <w:rsid w:val="00B97C36"/>
    <w:rsid w:val="00BA11ED"/>
    <w:rsid w:val="00BA1618"/>
    <w:rsid w:val="00BA28A1"/>
    <w:rsid w:val="00BA2976"/>
    <w:rsid w:val="00BA297F"/>
    <w:rsid w:val="00BA33C5"/>
    <w:rsid w:val="00BA353B"/>
    <w:rsid w:val="00BA5DB3"/>
    <w:rsid w:val="00BA7C04"/>
    <w:rsid w:val="00BB089C"/>
    <w:rsid w:val="00BB08F8"/>
    <w:rsid w:val="00BB106A"/>
    <w:rsid w:val="00BB140E"/>
    <w:rsid w:val="00BB1D26"/>
    <w:rsid w:val="00BB1F22"/>
    <w:rsid w:val="00BB30F1"/>
    <w:rsid w:val="00BB3D02"/>
    <w:rsid w:val="00BB48F0"/>
    <w:rsid w:val="00BB4A7C"/>
    <w:rsid w:val="00BB5285"/>
    <w:rsid w:val="00BB5E1B"/>
    <w:rsid w:val="00BC140D"/>
    <w:rsid w:val="00BC1F56"/>
    <w:rsid w:val="00BC1FD9"/>
    <w:rsid w:val="00BC2137"/>
    <w:rsid w:val="00BC2140"/>
    <w:rsid w:val="00BC27E9"/>
    <w:rsid w:val="00BC29DD"/>
    <w:rsid w:val="00BC4E3C"/>
    <w:rsid w:val="00BC5A36"/>
    <w:rsid w:val="00BC5B55"/>
    <w:rsid w:val="00BC651A"/>
    <w:rsid w:val="00BC6FD1"/>
    <w:rsid w:val="00BD096A"/>
    <w:rsid w:val="00BD0AFC"/>
    <w:rsid w:val="00BD31D6"/>
    <w:rsid w:val="00BD4EFB"/>
    <w:rsid w:val="00BE0020"/>
    <w:rsid w:val="00BE0B80"/>
    <w:rsid w:val="00BE0EF3"/>
    <w:rsid w:val="00BE23C4"/>
    <w:rsid w:val="00BE2E11"/>
    <w:rsid w:val="00BE51FE"/>
    <w:rsid w:val="00BE592F"/>
    <w:rsid w:val="00BE64A4"/>
    <w:rsid w:val="00BE7341"/>
    <w:rsid w:val="00BF0C38"/>
    <w:rsid w:val="00BF23FE"/>
    <w:rsid w:val="00BF3542"/>
    <w:rsid w:val="00BF46E6"/>
    <w:rsid w:val="00BF5AFC"/>
    <w:rsid w:val="00BF6807"/>
    <w:rsid w:val="00C00AB9"/>
    <w:rsid w:val="00C00CA7"/>
    <w:rsid w:val="00C013D4"/>
    <w:rsid w:val="00C01AF2"/>
    <w:rsid w:val="00C03152"/>
    <w:rsid w:val="00C03605"/>
    <w:rsid w:val="00C04228"/>
    <w:rsid w:val="00C062FE"/>
    <w:rsid w:val="00C06A9B"/>
    <w:rsid w:val="00C06E2F"/>
    <w:rsid w:val="00C07352"/>
    <w:rsid w:val="00C111E3"/>
    <w:rsid w:val="00C12C4F"/>
    <w:rsid w:val="00C13D4C"/>
    <w:rsid w:val="00C15569"/>
    <w:rsid w:val="00C15A53"/>
    <w:rsid w:val="00C17EBD"/>
    <w:rsid w:val="00C225F1"/>
    <w:rsid w:val="00C244F6"/>
    <w:rsid w:val="00C27A2F"/>
    <w:rsid w:val="00C323AE"/>
    <w:rsid w:val="00C32E4E"/>
    <w:rsid w:val="00C359D6"/>
    <w:rsid w:val="00C3613C"/>
    <w:rsid w:val="00C3635B"/>
    <w:rsid w:val="00C369FA"/>
    <w:rsid w:val="00C4195B"/>
    <w:rsid w:val="00C42374"/>
    <w:rsid w:val="00C43DBF"/>
    <w:rsid w:val="00C4522C"/>
    <w:rsid w:val="00C45642"/>
    <w:rsid w:val="00C45ABB"/>
    <w:rsid w:val="00C46126"/>
    <w:rsid w:val="00C46B5F"/>
    <w:rsid w:val="00C470CC"/>
    <w:rsid w:val="00C50469"/>
    <w:rsid w:val="00C50658"/>
    <w:rsid w:val="00C534A2"/>
    <w:rsid w:val="00C54179"/>
    <w:rsid w:val="00C57B20"/>
    <w:rsid w:val="00C6207F"/>
    <w:rsid w:val="00C6258B"/>
    <w:rsid w:val="00C62DB2"/>
    <w:rsid w:val="00C6430C"/>
    <w:rsid w:val="00C65956"/>
    <w:rsid w:val="00C7244E"/>
    <w:rsid w:val="00C7391D"/>
    <w:rsid w:val="00C73972"/>
    <w:rsid w:val="00C74405"/>
    <w:rsid w:val="00C74978"/>
    <w:rsid w:val="00C75549"/>
    <w:rsid w:val="00C77745"/>
    <w:rsid w:val="00C8207C"/>
    <w:rsid w:val="00C82347"/>
    <w:rsid w:val="00C84D21"/>
    <w:rsid w:val="00C8590B"/>
    <w:rsid w:val="00C867E4"/>
    <w:rsid w:val="00C910FE"/>
    <w:rsid w:val="00C91FA7"/>
    <w:rsid w:val="00C92542"/>
    <w:rsid w:val="00C94020"/>
    <w:rsid w:val="00C96588"/>
    <w:rsid w:val="00C97055"/>
    <w:rsid w:val="00CA2F57"/>
    <w:rsid w:val="00CA3890"/>
    <w:rsid w:val="00CA3AE8"/>
    <w:rsid w:val="00CA54BE"/>
    <w:rsid w:val="00CA60BB"/>
    <w:rsid w:val="00CA65F2"/>
    <w:rsid w:val="00CA7674"/>
    <w:rsid w:val="00CA7A5E"/>
    <w:rsid w:val="00CB168D"/>
    <w:rsid w:val="00CB2C17"/>
    <w:rsid w:val="00CB6DA0"/>
    <w:rsid w:val="00CC031E"/>
    <w:rsid w:val="00CC1EE7"/>
    <w:rsid w:val="00CC2D43"/>
    <w:rsid w:val="00CC46E8"/>
    <w:rsid w:val="00CC5ACD"/>
    <w:rsid w:val="00CC5CAE"/>
    <w:rsid w:val="00CC7150"/>
    <w:rsid w:val="00CC73E3"/>
    <w:rsid w:val="00CD11C5"/>
    <w:rsid w:val="00CD181B"/>
    <w:rsid w:val="00CD238D"/>
    <w:rsid w:val="00CD2961"/>
    <w:rsid w:val="00CD3539"/>
    <w:rsid w:val="00CD36C7"/>
    <w:rsid w:val="00CD3AC4"/>
    <w:rsid w:val="00CD3BFC"/>
    <w:rsid w:val="00CD4589"/>
    <w:rsid w:val="00CD473A"/>
    <w:rsid w:val="00CD73F8"/>
    <w:rsid w:val="00CD7B39"/>
    <w:rsid w:val="00CE3B8C"/>
    <w:rsid w:val="00CE4439"/>
    <w:rsid w:val="00CE7A06"/>
    <w:rsid w:val="00CF0265"/>
    <w:rsid w:val="00CF08A7"/>
    <w:rsid w:val="00CF2793"/>
    <w:rsid w:val="00CF5022"/>
    <w:rsid w:val="00CF576F"/>
    <w:rsid w:val="00D00B34"/>
    <w:rsid w:val="00D01EA9"/>
    <w:rsid w:val="00D03C0B"/>
    <w:rsid w:val="00D05842"/>
    <w:rsid w:val="00D05C98"/>
    <w:rsid w:val="00D07A1F"/>
    <w:rsid w:val="00D123D9"/>
    <w:rsid w:val="00D1280E"/>
    <w:rsid w:val="00D14508"/>
    <w:rsid w:val="00D1792A"/>
    <w:rsid w:val="00D219AD"/>
    <w:rsid w:val="00D21C43"/>
    <w:rsid w:val="00D21F02"/>
    <w:rsid w:val="00D30A40"/>
    <w:rsid w:val="00D3306E"/>
    <w:rsid w:val="00D33501"/>
    <w:rsid w:val="00D40231"/>
    <w:rsid w:val="00D41547"/>
    <w:rsid w:val="00D417C7"/>
    <w:rsid w:val="00D41908"/>
    <w:rsid w:val="00D43386"/>
    <w:rsid w:val="00D434FB"/>
    <w:rsid w:val="00D44BE8"/>
    <w:rsid w:val="00D44C0E"/>
    <w:rsid w:val="00D4664D"/>
    <w:rsid w:val="00D512A5"/>
    <w:rsid w:val="00D51ABE"/>
    <w:rsid w:val="00D5398C"/>
    <w:rsid w:val="00D54B58"/>
    <w:rsid w:val="00D5724D"/>
    <w:rsid w:val="00D603D3"/>
    <w:rsid w:val="00D60A98"/>
    <w:rsid w:val="00D63F77"/>
    <w:rsid w:val="00D65677"/>
    <w:rsid w:val="00D65C06"/>
    <w:rsid w:val="00D66889"/>
    <w:rsid w:val="00D66A3D"/>
    <w:rsid w:val="00D66ED2"/>
    <w:rsid w:val="00D70E16"/>
    <w:rsid w:val="00D710EC"/>
    <w:rsid w:val="00D72750"/>
    <w:rsid w:val="00D727C8"/>
    <w:rsid w:val="00D72AE9"/>
    <w:rsid w:val="00D74EB4"/>
    <w:rsid w:val="00D76188"/>
    <w:rsid w:val="00D76D3A"/>
    <w:rsid w:val="00D77318"/>
    <w:rsid w:val="00D8124B"/>
    <w:rsid w:val="00D8484A"/>
    <w:rsid w:val="00D86EA1"/>
    <w:rsid w:val="00D8717B"/>
    <w:rsid w:val="00D93030"/>
    <w:rsid w:val="00D9403F"/>
    <w:rsid w:val="00D953DF"/>
    <w:rsid w:val="00D95882"/>
    <w:rsid w:val="00D9787D"/>
    <w:rsid w:val="00D97CD9"/>
    <w:rsid w:val="00D97FC9"/>
    <w:rsid w:val="00DA10F9"/>
    <w:rsid w:val="00DA30D4"/>
    <w:rsid w:val="00DA3454"/>
    <w:rsid w:val="00DA5B09"/>
    <w:rsid w:val="00DA6091"/>
    <w:rsid w:val="00DA7082"/>
    <w:rsid w:val="00DA7971"/>
    <w:rsid w:val="00DB0696"/>
    <w:rsid w:val="00DB09BA"/>
    <w:rsid w:val="00DB0B3D"/>
    <w:rsid w:val="00DB0DAF"/>
    <w:rsid w:val="00DB2291"/>
    <w:rsid w:val="00DB2C48"/>
    <w:rsid w:val="00DB392F"/>
    <w:rsid w:val="00DB3B10"/>
    <w:rsid w:val="00DB5262"/>
    <w:rsid w:val="00DB5DC7"/>
    <w:rsid w:val="00DB70BF"/>
    <w:rsid w:val="00DC2620"/>
    <w:rsid w:val="00DC2C76"/>
    <w:rsid w:val="00DC302B"/>
    <w:rsid w:val="00DC5400"/>
    <w:rsid w:val="00DC5442"/>
    <w:rsid w:val="00DC554F"/>
    <w:rsid w:val="00DD13E7"/>
    <w:rsid w:val="00DD2595"/>
    <w:rsid w:val="00DD28C0"/>
    <w:rsid w:val="00DD4186"/>
    <w:rsid w:val="00DD43E2"/>
    <w:rsid w:val="00DD6BE1"/>
    <w:rsid w:val="00DE0EC2"/>
    <w:rsid w:val="00DE1AE7"/>
    <w:rsid w:val="00DE27DB"/>
    <w:rsid w:val="00DE3AC9"/>
    <w:rsid w:val="00DE5687"/>
    <w:rsid w:val="00DE5B1A"/>
    <w:rsid w:val="00DE6C72"/>
    <w:rsid w:val="00DE7CCC"/>
    <w:rsid w:val="00DF000E"/>
    <w:rsid w:val="00DF1A7E"/>
    <w:rsid w:val="00DF2305"/>
    <w:rsid w:val="00DF38EC"/>
    <w:rsid w:val="00DF4738"/>
    <w:rsid w:val="00DF4A4E"/>
    <w:rsid w:val="00DF4D58"/>
    <w:rsid w:val="00DF61FC"/>
    <w:rsid w:val="00DF7BEA"/>
    <w:rsid w:val="00E0104B"/>
    <w:rsid w:val="00E02062"/>
    <w:rsid w:val="00E0276A"/>
    <w:rsid w:val="00E027EB"/>
    <w:rsid w:val="00E02B64"/>
    <w:rsid w:val="00E03413"/>
    <w:rsid w:val="00E05D19"/>
    <w:rsid w:val="00E0693C"/>
    <w:rsid w:val="00E06E45"/>
    <w:rsid w:val="00E13B1D"/>
    <w:rsid w:val="00E17D4C"/>
    <w:rsid w:val="00E20723"/>
    <w:rsid w:val="00E21516"/>
    <w:rsid w:val="00E2187B"/>
    <w:rsid w:val="00E24C83"/>
    <w:rsid w:val="00E302C2"/>
    <w:rsid w:val="00E32C15"/>
    <w:rsid w:val="00E33887"/>
    <w:rsid w:val="00E353F8"/>
    <w:rsid w:val="00E35F12"/>
    <w:rsid w:val="00E370CB"/>
    <w:rsid w:val="00E4066B"/>
    <w:rsid w:val="00E41F65"/>
    <w:rsid w:val="00E43851"/>
    <w:rsid w:val="00E463E4"/>
    <w:rsid w:val="00E46E0B"/>
    <w:rsid w:val="00E47504"/>
    <w:rsid w:val="00E5206E"/>
    <w:rsid w:val="00E52A6A"/>
    <w:rsid w:val="00E53237"/>
    <w:rsid w:val="00E5391A"/>
    <w:rsid w:val="00E57C17"/>
    <w:rsid w:val="00E6070A"/>
    <w:rsid w:val="00E610AE"/>
    <w:rsid w:val="00E623C8"/>
    <w:rsid w:val="00E62855"/>
    <w:rsid w:val="00E63E7E"/>
    <w:rsid w:val="00E63F04"/>
    <w:rsid w:val="00E6424B"/>
    <w:rsid w:val="00E6467E"/>
    <w:rsid w:val="00E64A93"/>
    <w:rsid w:val="00E64DC8"/>
    <w:rsid w:val="00E65506"/>
    <w:rsid w:val="00E65888"/>
    <w:rsid w:val="00E70DEF"/>
    <w:rsid w:val="00E72677"/>
    <w:rsid w:val="00E7277A"/>
    <w:rsid w:val="00E72EB8"/>
    <w:rsid w:val="00E736F2"/>
    <w:rsid w:val="00E739C3"/>
    <w:rsid w:val="00E7439E"/>
    <w:rsid w:val="00E7521A"/>
    <w:rsid w:val="00E75230"/>
    <w:rsid w:val="00E803B5"/>
    <w:rsid w:val="00E81E73"/>
    <w:rsid w:val="00E825DA"/>
    <w:rsid w:val="00E8358C"/>
    <w:rsid w:val="00E84276"/>
    <w:rsid w:val="00E8448A"/>
    <w:rsid w:val="00E84BB8"/>
    <w:rsid w:val="00E86A00"/>
    <w:rsid w:val="00E92E36"/>
    <w:rsid w:val="00E943CA"/>
    <w:rsid w:val="00E94D2E"/>
    <w:rsid w:val="00E95092"/>
    <w:rsid w:val="00E955B6"/>
    <w:rsid w:val="00E95E61"/>
    <w:rsid w:val="00EA0F9B"/>
    <w:rsid w:val="00EA1D58"/>
    <w:rsid w:val="00EA1EE5"/>
    <w:rsid w:val="00EA245C"/>
    <w:rsid w:val="00EA303A"/>
    <w:rsid w:val="00EA4111"/>
    <w:rsid w:val="00EA6C26"/>
    <w:rsid w:val="00EA74D0"/>
    <w:rsid w:val="00EA7B65"/>
    <w:rsid w:val="00EB0208"/>
    <w:rsid w:val="00EB1F3B"/>
    <w:rsid w:val="00EB28EA"/>
    <w:rsid w:val="00EB2F8C"/>
    <w:rsid w:val="00EB3D59"/>
    <w:rsid w:val="00EB4939"/>
    <w:rsid w:val="00EB5E37"/>
    <w:rsid w:val="00EB653D"/>
    <w:rsid w:val="00EB7CB4"/>
    <w:rsid w:val="00EC1421"/>
    <w:rsid w:val="00EC15CF"/>
    <w:rsid w:val="00EC24C1"/>
    <w:rsid w:val="00EC5720"/>
    <w:rsid w:val="00EC644D"/>
    <w:rsid w:val="00EC7D0F"/>
    <w:rsid w:val="00ED3026"/>
    <w:rsid w:val="00ED3AE4"/>
    <w:rsid w:val="00ED547B"/>
    <w:rsid w:val="00ED70C3"/>
    <w:rsid w:val="00EE1AD6"/>
    <w:rsid w:val="00EE34BF"/>
    <w:rsid w:val="00EE4992"/>
    <w:rsid w:val="00EE590F"/>
    <w:rsid w:val="00EE77CF"/>
    <w:rsid w:val="00EF0DED"/>
    <w:rsid w:val="00EF18A9"/>
    <w:rsid w:val="00EF19E4"/>
    <w:rsid w:val="00EF3A62"/>
    <w:rsid w:val="00F03953"/>
    <w:rsid w:val="00F10141"/>
    <w:rsid w:val="00F103A5"/>
    <w:rsid w:val="00F130D3"/>
    <w:rsid w:val="00F170C9"/>
    <w:rsid w:val="00F17745"/>
    <w:rsid w:val="00F177C1"/>
    <w:rsid w:val="00F21C70"/>
    <w:rsid w:val="00F26118"/>
    <w:rsid w:val="00F267DC"/>
    <w:rsid w:val="00F274D2"/>
    <w:rsid w:val="00F27721"/>
    <w:rsid w:val="00F32DE5"/>
    <w:rsid w:val="00F33AB2"/>
    <w:rsid w:val="00F34E44"/>
    <w:rsid w:val="00F359A6"/>
    <w:rsid w:val="00F369E5"/>
    <w:rsid w:val="00F3765D"/>
    <w:rsid w:val="00F430CD"/>
    <w:rsid w:val="00F43885"/>
    <w:rsid w:val="00F438C2"/>
    <w:rsid w:val="00F44436"/>
    <w:rsid w:val="00F45E88"/>
    <w:rsid w:val="00F4644E"/>
    <w:rsid w:val="00F46827"/>
    <w:rsid w:val="00F468ED"/>
    <w:rsid w:val="00F46AA4"/>
    <w:rsid w:val="00F46DEE"/>
    <w:rsid w:val="00F472E7"/>
    <w:rsid w:val="00F50046"/>
    <w:rsid w:val="00F504C8"/>
    <w:rsid w:val="00F52128"/>
    <w:rsid w:val="00F52363"/>
    <w:rsid w:val="00F54373"/>
    <w:rsid w:val="00F54444"/>
    <w:rsid w:val="00F57DD8"/>
    <w:rsid w:val="00F614A8"/>
    <w:rsid w:val="00F6186B"/>
    <w:rsid w:val="00F61CD2"/>
    <w:rsid w:val="00F6360B"/>
    <w:rsid w:val="00F63B37"/>
    <w:rsid w:val="00F64FC6"/>
    <w:rsid w:val="00F65EA4"/>
    <w:rsid w:val="00F6604E"/>
    <w:rsid w:val="00F728F1"/>
    <w:rsid w:val="00F74AC7"/>
    <w:rsid w:val="00F75A55"/>
    <w:rsid w:val="00F75F38"/>
    <w:rsid w:val="00F764D0"/>
    <w:rsid w:val="00F769BA"/>
    <w:rsid w:val="00F800D3"/>
    <w:rsid w:val="00F80356"/>
    <w:rsid w:val="00F80807"/>
    <w:rsid w:val="00F81AA1"/>
    <w:rsid w:val="00F81C9E"/>
    <w:rsid w:val="00F830DA"/>
    <w:rsid w:val="00F840FA"/>
    <w:rsid w:val="00F846B9"/>
    <w:rsid w:val="00F863C8"/>
    <w:rsid w:val="00F91CD4"/>
    <w:rsid w:val="00F931B6"/>
    <w:rsid w:val="00F9348B"/>
    <w:rsid w:val="00F93C00"/>
    <w:rsid w:val="00F94C3D"/>
    <w:rsid w:val="00F94DA0"/>
    <w:rsid w:val="00F95018"/>
    <w:rsid w:val="00F97853"/>
    <w:rsid w:val="00FA02F3"/>
    <w:rsid w:val="00FA0F5D"/>
    <w:rsid w:val="00FA2F95"/>
    <w:rsid w:val="00FA659D"/>
    <w:rsid w:val="00FA6B66"/>
    <w:rsid w:val="00FA74C5"/>
    <w:rsid w:val="00FB184D"/>
    <w:rsid w:val="00FB2BB9"/>
    <w:rsid w:val="00FB38FA"/>
    <w:rsid w:val="00FB44C8"/>
    <w:rsid w:val="00FB4997"/>
    <w:rsid w:val="00FB4FF0"/>
    <w:rsid w:val="00FB5B4E"/>
    <w:rsid w:val="00FB6247"/>
    <w:rsid w:val="00FB63A0"/>
    <w:rsid w:val="00FC0122"/>
    <w:rsid w:val="00FC2256"/>
    <w:rsid w:val="00FC271A"/>
    <w:rsid w:val="00FC32F4"/>
    <w:rsid w:val="00FC34AD"/>
    <w:rsid w:val="00FC402F"/>
    <w:rsid w:val="00FC486E"/>
    <w:rsid w:val="00FC4D18"/>
    <w:rsid w:val="00FC511A"/>
    <w:rsid w:val="00FC6060"/>
    <w:rsid w:val="00FC77E9"/>
    <w:rsid w:val="00FC7E84"/>
    <w:rsid w:val="00FD3CB0"/>
    <w:rsid w:val="00FD67D3"/>
    <w:rsid w:val="00FD6970"/>
    <w:rsid w:val="00FD7E5A"/>
    <w:rsid w:val="00FE1799"/>
    <w:rsid w:val="00FE1BA1"/>
    <w:rsid w:val="00FE1FED"/>
    <w:rsid w:val="00FE2D37"/>
    <w:rsid w:val="00FE3091"/>
    <w:rsid w:val="00FE3798"/>
    <w:rsid w:val="00FE37E1"/>
    <w:rsid w:val="00FE3E8B"/>
    <w:rsid w:val="00FE43A4"/>
    <w:rsid w:val="00FE59F2"/>
    <w:rsid w:val="00FF03E2"/>
    <w:rsid w:val="00FF235C"/>
    <w:rsid w:val="00FF4578"/>
    <w:rsid w:val="00FF4DA6"/>
    <w:rsid w:val="00FF5A52"/>
    <w:rsid w:val="00FF70E5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B7273"/>
  <w15:docId w15:val="{28DD67D9-09C4-425E-8B21-E3B21CBF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47098"/>
    <w:pPr>
      <w:widowControl w:val="0"/>
      <w:spacing w:line="300" w:lineRule="auto"/>
      <w:jc w:val="both"/>
    </w:pPr>
    <w:rPr>
      <w:kern w:val="2"/>
      <w:sz w:val="21"/>
    </w:rPr>
  </w:style>
  <w:style w:type="paragraph" w:styleId="1">
    <w:name w:val="heading 1"/>
    <w:basedOn w:val="a2"/>
    <w:next w:val="a2"/>
    <w:qFormat/>
    <w:rsid w:val="00A43817"/>
    <w:pPr>
      <w:keepNext/>
      <w:keepLines/>
      <w:numPr>
        <w:numId w:val="1"/>
      </w:numPr>
      <w:spacing w:line="360" w:lineRule="auto"/>
      <w:outlineLvl w:val="0"/>
    </w:pPr>
    <w:rPr>
      <w:rFonts w:ascii="Arial" w:hAnsi="Arial"/>
      <w:b/>
      <w:color w:val="000000"/>
      <w:kern w:val="44"/>
      <w:szCs w:val="36"/>
    </w:rPr>
  </w:style>
  <w:style w:type="paragraph" w:styleId="2">
    <w:name w:val="heading 2"/>
    <w:aliases w:val="PIM2,H2,Heading 2 Hidden,Head"/>
    <w:basedOn w:val="a2"/>
    <w:next w:val="a2"/>
    <w:qFormat/>
    <w:rsid w:val="00A43817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hAnsi="Arial"/>
      <w:b/>
      <w:color w:val="000000"/>
    </w:rPr>
  </w:style>
  <w:style w:type="paragraph" w:styleId="3">
    <w:name w:val="heading 3"/>
    <w:aliases w:val="Bold Head,bh,h3,H3,level_3,PIM 3,Level 3 Head,Heading 3 - old,sect1.2.3,sect1.2.31,sect1.2.32,sect1.2.311,sect1.2.33,sect1.2.312,3rd level,3,l3,list 3,Head 3,Heading Three,CT"/>
    <w:basedOn w:val="a2"/>
    <w:next w:val="a2"/>
    <w:autoRedefine/>
    <w:qFormat/>
    <w:rsid w:val="003736B1"/>
    <w:pPr>
      <w:keepNext/>
      <w:keepLines/>
      <w:numPr>
        <w:ilvl w:val="2"/>
        <w:numId w:val="1"/>
      </w:numPr>
      <w:spacing w:line="360" w:lineRule="auto"/>
      <w:outlineLvl w:val="2"/>
    </w:pPr>
    <w:rPr>
      <w:rFonts w:ascii="Arial" w:hAnsi="Arial"/>
      <w:szCs w:val="21"/>
    </w:rPr>
  </w:style>
  <w:style w:type="paragraph" w:styleId="4">
    <w:name w:val="heading 4"/>
    <w:basedOn w:val="a2"/>
    <w:next w:val="a2"/>
    <w:autoRedefine/>
    <w:qFormat/>
    <w:rsid w:val="00A65B85"/>
    <w:pPr>
      <w:keepNext/>
      <w:keepLines/>
      <w:numPr>
        <w:ilvl w:val="3"/>
        <w:numId w:val="1"/>
      </w:numPr>
      <w:spacing w:line="360" w:lineRule="auto"/>
      <w:outlineLvl w:val="3"/>
    </w:pPr>
    <w:rPr>
      <w:rFonts w:ascii="Arial" w:hAnsi="Arial"/>
      <w:bCs/>
      <w:szCs w:val="28"/>
    </w:rPr>
  </w:style>
  <w:style w:type="paragraph" w:styleId="5">
    <w:name w:val="heading 5"/>
    <w:basedOn w:val="a2"/>
    <w:next w:val="a2"/>
    <w:autoRedefine/>
    <w:qFormat/>
    <w:rsid w:val="00B56C5C"/>
    <w:pPr>
      <w:keepNext/>
      <w:keepLines/>
      <w:numPr>
        <w:ilvl w:val="4"/>
        <w:numId w:val="1"/>
      </w:numPr>
      <w:spacing w:line="360" w:lineRule="auto"/>
      <w:outlineLvl w:val="4"/>
    </w:pPr>
    <w:rPr>
      <w:rFonts w:ascii="Arial" w:hAnsi="Arial"/>
      <w:bCs/>
      <w:szCs w:val="21"/>
    </w:rPr>
  </w:style>
  <w:style w:type="paragraph" w:styleId="6">
    <w:name w:val="heading 6"/>
    <w:basedOn w:val="a2"/>
    <w:next w:val="a2"/>
    <w:qFormat/>
    <w:rsid w:val="008514D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2"/>
    <w:next w:val="a2"/>
    <w:qFormat/>
    <w:rsid w:val="008514DB"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</w:rPr>
  </w:style>
  <w:style w:type="paragraph" w:styleId="8">
    <w:name w:val="heading 8"/>
    <w:basedOn w:val="a2"/>
    <w:next w:val="a2"/>
    <w:qFormat/>
    <w:rsid w:val="008514DB"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</w:rPr>
  </w:style>
  <w:style w:type="paragraph" w:styleId="9">
    <w:name w:val="heading 9"/>
    <w:basedOn w:val="a2"/>
    <w:next w:val="a2"/>
    <w:qFormat/>
    <w:rsid w:val="008514D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Indent"/>
    <w:aliases w:val="正文（首行缩进两字）"/>
    <w:basedOn w:val="a2"/>
    <w:rsid w:val="00B65A3A"/>
    <w:pPr>
      <w:ind w:firstLineChars="200" w:firstLine="420"/>
    </w:pPr>
  </w:style>
  <w:style w:type="paragraph" w:styleId="a7">
    <w:name w:val="footer"/>
    <w:basedOn w:val="a2"/>
    <w:rsid w:val="00B65A3A"/>
    <w:pPr>
      <w:tabs>
        <w:tab w:val="center" w:pos="4153"/>
        <w:tab w:val="right" w:pos="8306"/>
      </w:tabs>
      <w:snapToGrid w:val="0"/>
      <w:spacing w:line="288" w:lineRule="auto"/>
      <w:ind w:firstLine="482"/>
      <w:jc w:val="left"/>
    </w:pPr>
  </w:style>
  <w:style w:type="character" w:styleId="a8">
    <w:name w:val="page number"/>
    <w:basedOn w:val="a3"/>
    <w:rsid w:val="00B65A3A"/>
  </w:style>
  <w:style w:type="paragraph" w:styleId="a9">
    <w:name w:val="header"/>
    <w:basedOn w:val="a2"/>
    <w:rsid w:val="00B65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隶书"/>
    </w:rPr>
  </w:style>
  <w:style w:type="paragraph" w:customStyle="1" w:styleId="aa">
    <w:name w:val="节标题"/>
    <w:basedOn w:val="2"/>
    <w:next w:val="a2"/>
    <w:rsid w:val="00B65A3A"/>
    <w:pPr>
      <w:keepNext w:val="0"/>
      <w:keepLines w:val="0"/>
      <w:numPr>
        <w:ilvl w:val="0"/>
        <w:numId w:val="0"/>
      </w:numPr>
      <w:adjustRightInd w:val="0"/>
      <w:spacing w:after="180" w:line="480" w:lineRule="auto"/>
      <w:ind w:left="987"/>
      <w:jc w:val="center"/>
    </w:pPr>
    <w:rPr>
      <w:rFonts w:ascii="仿宋_GB2312" w:eastAsia="隶书" w:hAnsi="Times New Roman"/>
      <w:b w:val="0"/>
      <w:caps/>
      <w:shadow/>
      <w:color w:val="333399"/>
      <w:spacing w:val="20"/>
      <w:kern w:val="10"/>
      <w:sz w:val="44"/>
    </w:rPr>
  </w:style>
  <w:style w:type="character" w:styleId="ab">
    <w:name w:val="Hyperlink"/>
    <w:aliases w:val="超级链接"/>
    <w:uiPriority w:val="99"/>
    <w:rsid w:val="00B65A3A"/>
    <w:rPr>
      <w:color w:val="0000FF"/>
      <w:u w:val="single"/>
    </w:rPr>
  </w:style>
  <w:style w:type="paragraph" w:styleId="ac">
    <w:name w:val="Balloon Text"/>
    <w:basedOn w:val="a2"/>
    <w:semiHidden/>
    <w:rsid w:val="0068463A"/>
    <w:rPr>
      <w:sz w:val="18"/>
      <w:szCs w:val="18"/>
    </w:rPr>
  </w:style>
  <w:style w:type="table" w:styleId="ad">
    <w:name w:val="Table Grid"/>
    <w:basedOn w:val="a4"/>
    <w:rsid w:val="007715DD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表样式"/>
    <w:basedOn w:val="ae"/>
    <w:next w:val="a2"/>
    <w:autoRedefine/>
    <w:rsid w:val="00E20723"/>
    <w:pPr>
      <w:widowControl/>
      <w:numPr>
        <w:numId w:val="2"/>
      </w:numPr>
      <w:spacing w:line="240" w:lineRule="auto"/>
      <w:jc w:val="center"/>
    </w:pPr>
    <w:rPr>
      <w:rFonts w:eastAsia="楷体_GB2312"/>
      <w:smallCaps/>
    </w:rPr>
  </w:style>
  <w:style w:type="paragraph" w:styleId="ae">
    <w:name w:val="table of figures"/>
    <w:basedOn w:val="a2"/>
    <w:next w:val="a2"/>
    <w:rsid w:val="00373DAD"/>
    <w:pPr>
      <w:ind w:left="420" w:hanging="420"/>
      <w:jc w:val="left"/>
    </w:pPr>
    <w:rPr>
      <w:caps/>
      <w:sz w:val="20"/>
    </w:rPr>
  </w:style>
  <w:style w:type="paragraph" w:customStyle="1" w:styleId="xl24">
    <w:name w:val="xl24"/>
    <w:basedOn w:val="a2"/>
    <w:rsid w:val="007A64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kern w:val="0"/>
      <w:szCs w:val="21"/>
    </w:rPr>
  </w:style>
  <w:style w:type="paragraph" w:customStyle="1" w:styleId="10">
    <w:name w:val="目录 1"/>
    <w:basedOn w:val="a2"/>
    <w:next w:val="a2"/>
    <w:uiPriority w:val="39"/>
    <w:rsid w:val="00B020E7"/>
    <w:pPr>
      <w:spacing w:line="240" w:lineRule="auto"/>
      <w:jc w:val="left"/>
    </w:pPr>
    <w:rPr>
      <w:bCs/>
      <w:caps/>
      <w:noProof/>
    </w:rPr>
  </w:style>
  <w:style w:type="paragraph" w:styleId="af">
    <w:name w:val="caption"/>
    <w:basedOn w:val="a2"/>
    <w:next w:val="a2"/>
    <w:qFormat/>
    <w:rsid w:val="00591930"/>
    <w:pPr>
      <w:spacing w:before="152" w:after="160"/>
    </w:pPr>
    <w:rPr>
      <w:rFonts w:ascii="Arial" w:eastAsia="楷体_GB2312" w:hAnsi="Arial" w:cs="Arial"/>
    </w:rPr>
  </w:style>
  <w:style w:type="paragraph" w:customStyle="1" w:styleId="20">
    <w:name w:val="目录 2"/>
    <w:basedOn w:val="a2"/>
    <w:next w:val="a2"/>
    <w:autoRedefine/>
    <w:uiPriority w:val="39"/>
    <w:rsid w:val="00DE27DB"/>
    <w:pPr>
      <w:ind w:leftChars="200" w:left="420"/>
    </w:pPr>
  </w:style>
  <w:style w:type="paragraph" w:customStyle="1" w:styleId="30">
    <w:name w:val="目录 3"/>
    <w:basedOn w:val="a2"/>
    <w:next w:val="a2"/>
    <w:autoRedefine/>
    <w:uiPriority w:val="39"/>
    <w:rsid w:val="00DE27DB"/>
    <w:pPr>
      <w:ind w:leftChars="400" w:left="840"/>
    </w:pPr>
  </w:style>
  <w:style w:type="paragraph" w:styleId="af0">
    <w:name w:val="Document Map"/>
    <w:basedOn w:val="a2"/>
    <w:semiHidden/>
    <w:rsid w:val="008B41AE"/>
    <w:pPr>
      <w:shd w:val="clear" w:color="auto" w:fill="000080"/>
    </w:pPr>
  </w:style>
  <w:style w:type="character" w:styleId="af1">
    <w:name w:val="annotation reference"/>
    <w:semiHidden/>
    <w:rsid w:val="003769C6"/>
    <w:rPr>
      <w:sz w:val="21"/>
      <w:szCs w:val="21"/>
    </w:rPr>
  </w:style>
  <w:style w:type="paragraph" w:styleId="af2">
    <w:name w:val="annotation text"/>
    <w:basedOn w:val="a2"/>
    <w:semiHidden/>
    <w:rsid w:val="003769C6"/>
    <w:pPr>
      <w:jc w:val="left"/>
    </w:pPr>
  </w:style>
  <w:style w:type="paragraph" w:styleId="af3">
    <w:name w:val="annotation subject"/>
    <w:basedOn w:val="af2"/>
    <w:next w:val="af2"/>
    <w:semiHidden/>
    <w:rsid w:val="003769C6"/>
    <w:rPr>
      <w:b/>
      <w:bCs/>
    </w:rPr>
  </w:style>
  <w:style w:type="paragraph" w:styleId="21">
    <w:name w:val="Body Text Indent 2"/>
    <w:basedOn w:val="a2"/>
    <w:rsid w:val="002F6C3E"/>
    <w:pPr>
      <w:spacing w:line="240" w:lineRule="auto"/>
      <w:ind w:left="420" w:firstLineChars="200" w:firstLine="480"/>
    </w:pPr>
    <w:rPr>
      <w:rFonts w:ascii="Arial" w:hAnsi="Arial"/>
      <w:sz w:val="24"/>
      <w:szCs w:val="24"/>
    </w:rPr>
  </w:style>
  <w:style w:type="paragraph" w:styleId="af4">
    <w:name w:val="Normal (Web)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 w:val="24"/>
      <w:szCs w:val="24"/>
    </w:rPr>
  </w:style>
  <w:style w:type="paragraph" w:customStyle="1" w:styleId="xl5512344">
    <w:name w:val="xl5512344"/>
    <w:basedOn w:val="a2"/>
    <w:rsid w:val="002F6C3E"/>
    <w:pPr>
      <w:widowControl/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character" w:styleId="HTML">
    <w:name w:val="HTML Code"/>
    <w:uiPriority w:val="99"/>
    <w:rsid w:val="002F6C3E"/>
    <w:rPr>
      <w:rFonts w:ascii="黑体" w:eastAsia="黑体" w:hAnsi="Courier New" w:cs="Courier New"/>
      <w:sz w:val="20"/>
      <w:szCs w:val="20"/>
    </w:rPr>
  </w:style>
  <w:style w:type="paragraph" w:styleId="af5">
    <w:name w:val="Body Text"/>
    <w:basedOn w:val="a2"/>
    <w:rsid w:val="002F6C3E"/>
    <w:pPr>
      <w:spacing w:after="120" w:line="240" w:lineRule="auto"/>
    </w:pPr>
  </w:style>
  <w:style w:type="paragraph" w:customStyle="1" w:styleId="font5">
    <w:name w:val="font5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">
    <w:name w:val="font6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kern w:val="0"/>
      <w:szCs w:val="21"/>
    </w:rPr>
  </w:style>
  <w:style w:type="paragraph" w:customStyle="1" w:styleId="font7">
    <w:name w:val="font7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kern w:val="0"/>
      <w:szCs w:val="21"/>
    </w:rPr>
  </w:style>
  <w:style w:type="paragraph" w:customStyle="1" w:styleId="font8">
    <w:name w:val="font8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font9">
    <w:name w:val="font9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b/>
      <w:bCs/>
      <w:kern w:val="0"/>
      <w:sz w:val="32"/>
      <w:szCs w:val="32"/>
    </w:rPr>
  </w:style>
  <w:style w:type="paragraph" w:customStyle="1" w:styleId="xl25">
    <w:name w:val="xl25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26">
    <w:name w:val="xl26"/>
    <w:basedOn w:val="a2"/>
    <w:rsid w:val="002F6C3E"/>
    <w:pPr>
      <w:widowControl/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27">
    <w:name w:val="xl27"/>
    <w:basedOn w:val="a2"/>
    <w:rsid w:val="002F6C3E"/>
    <w:pPr>
      <w:widowControl/>
      <w:pBdr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28">
    <w:name w:val="xl28"/>
    <w:basedOn w:val="a2"/>
    <w:rsid w:val="002F6C3E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29">
    <w:name w:val="xl29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30">
    <w:name w:val="xl30"/>
    <w:basedOn w:val="a2"/>
    <w:rsid w:val="002F6C3E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31">
    <w:name w:val="xl31"/>
    <w:basedOn w:val="a2"/>
    <w:rsid w:val="002F6C3E"/>
    <w:pPr>
      <w:widowControl/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32">
    <w:name w:val="xl32"/>
    <w:basedOn w:val="a2"/>
    <w:rsid w:val="002F6C3E"/>
    <w:pPr>
      <w:widowControl/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33">
    <w:name w:val="xl33"/>
    <w:basedOn w:val="a2"/>
    <w:rsid w:val="002F6C3E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34">
    <w:name w:val="xl34"/>
    <w:basedOn w:val="a2"/>
    <w:rsid w:val="002F6C3E"/>
    <w:pPr>
      <w:widowControl/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宋体" w:hAnsi="宋体"/>
      <w:kern w:val="0"/>
      <w:szCs w:val="21"/>
    </w:rPr>
  </w:style>
  <w:style w:type="paragraph" w:customStyle="1" w:styleId="xl35">
    <w:name w:val="xl35"/>
    <w:basedOn w:val="a2"/>
    <w:rsid w:val="002F6C3E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宋体" w:hAnsi="宋体"/>
      <w:kern w:val="0"/>
      <w:szCs w:val="21"/>
    </w:rPr>
  </w:style>
  <w:style w:type="paragraph" w:customStyle="1" w:styleId="xl36">
    <w:name w:val="xl36"/>
    <w:basedOn w:val="a2"/>
    <w:rsid w:val="002F6C3E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b/>
      <w:bCs/>
      <w:kern w:val="0"/>
      <w:szCs w:val="21"/>
    </w:rPr>
  </w:style>
  <w:style w:type="paragraph" w:customStyle="1" w:styleId="xl37">
    <w:name w:val="xl37"/>
    <w:basedOn w:val="a2"/>
    <w:rsid w:val="002F6C3E"/>
    <w:pPr>
      <w:widowControl/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b/>
      <w:bCs/>
      <w:kern w:val="0"/>
      <w:szCs w:val="21"/>
    </w:rPr>
  </w:style>
  <w:style w:type="paragraph" w:customStyle="1" w:styleId="xl38">
    <w:name w:val="xl38"/>
    <w:basedOn w:val="a2"/>
    <w:rsid w:val="002F6C3E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b/>
      <w:bCs/>
      <w:kern w:val="0"/>
      <w:szCs w:val="21"/>
    </w:rPr>
  </w:style>
  <w:style w:type="paragraph" w:customStyle="1" w:styleId="xl39">
    <w:name w:val="xl39"/>
    <w:basedOn w:val="a2"/>
    <w:rsid w:val="002F6C3E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0">
    <w:name w:val="xl40"/>
    <w:basedOn w:val="a2"/>
    <w:rsid w:val="002F6C3E"/>
    <w:pPr>
      <w:widowControl/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1">
    <w:name w:val="xl41"/>
    <w:basedOn w:val="a2"/>
    <w:rsid w:val="002F6C3E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2">
    <w:name w:val="xl42"/>
    <w:basedOn w:val="a2"/>
    <w:rsid w:val="002F6C3E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3">
    <w:name w:val="xl43"/>
    <w:basedOn w:val="a2"/>
    <w:rsid w:val="002F6C3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4">
    <w:name w:val="xl44"/>
    <w:basedOn w:val="a2"/>
    <w:rsid w:val="002F6C3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5">
    <w:name w:val="xl45"/>
    <w:basedOn w:val="a2"/>
    <w:rsid w:val="002F6C3E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6">
    <w:name w:val="xl46"/>
    <w:basedOn w:val="a2"/>
    <w:rsid w:val="002F6C3E"/>
    <w:pPr>
      <w:widowControl/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7">
    <w:name w:val="xl47"/>
    <w:basedOn w:val="a2"/>
    <w:rsid w:val="002F6C3E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48">
    <w:name w:val="xl48"/>
    <w:basedOn w:val="a2"/>
    <w:rsid w:val="002F6C3E"/>
    <w:pPr>
      <w:widowControl/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49">
    <w:name w:val="xl49"/>
    <w:basedOn w:val="a2"/>
    <w:rsid w:val="002F6C3E"/>
    <w:pPr>
      <w:widowControl/>
      <w:pBdr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50">
    <w:name w:val="xl50"/>
    <w:basedOn w:val="a2"/>
    <w:rsid w:val="002F6C3E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51">
    <w:name w:val="xl51"/>
    <w:basedOn w:val="a2"/>
    <w:rsid w:val="002F6C3E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52">
    <w:name w:val="xl52"/>
    <w:basedOn w:val="a2"/>
    <w:rsid w:val="002F6C3E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3">
    <w:name w:val="xl53"/>
    <w:basedOn w:val="a2"/>
    <w:rsid w:val="002F6C3E"/>
    <w:pPr>
      <w:widowControl/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4">
    <w:name w:val="xl54"/>
    <w:basedOn w:val="a2"/>
    <w:rsid w:val="002F6C3E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5">
    <w:name w:val="xl55"/>
    <w:basedOn w:val="a2"/>
    <w:rsid w:val="002F6C3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6">
    <w:name w:val="xl56"/>
    <w:basedOn w:val="a2"/>
    <w:rsid w:val="002F6C3E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7">
    <w:name w:val="xl57"/>
    <w:basedOn w:val="a2"/>
    <w:rsid w:val="002F6C3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8">
    <w:name w:val="xl58"/>
    <w:basedOn w:val="a2"/>
    <w:rsid w:val="002F6C3E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59">
    <w:name w:val="xl59"/>
    <w:basedOn w:val="a2"/>
    <w:rsid w:val="002F6C3E"/>
    <w:pPr>
      <w:widowControl/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60">
    <w:name w:val="xl60"/>
    <w:basedOn w:val="a2"/>
    <w:rsid w:val="002F6C3E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Cs w:val="21"/>
    </w:rPr>
  </w:style>
  <w:style w:type="paragraph" w:customStyle="1" w:styleId="xl61">
    <w:name w:val="xl61"/>
    <w:basedOn w:val="a2"/>
    <w:rsid w:val="002F6C3E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kern w:val="0"/>
      <w:szCs w:val="21"/>
    </w:rPr>
  </w:style>
  <w:style w:type="paragraph" w:customStyle="1" w:styleId="xl62">
    <w:name w:val="xl62"/>
    <w:basedOn w:val="a2"/>
    <w:rsid w:val="002F6C3E"/>
    <w:pPr>
      <w:widowControl/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kern w:val="0"/>
      <w:szCs w:val="21"/>
    </w:rPr>
  </w:style>
  <w:style w:type="paragraph" w:customStyle="1" w:styleId="xl63">
    <w:name w:val="xl63"/>
    <w:basedOn w:val="a2"/>
    <w:rsid w:val="002F6C3E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kern w:val="0"/>
      <w:szCs w:val="21"/>
    </w:rPr>
  </w:style>
  <w:style w:type="paragraph" w:customStyle="1" w:styleId="xl64">
    <w:name w:val="xl64"/>
    <w:basedOn w:val="a2"/>
    <w:rsid w:val="002F6C3E"/>
    <w:pPr>
      <w:widowControl/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 w:val="32"/>
      <w:szCs w:val="32"/>
    </w:rPr>
  </w:style>
  <w:style w:type="paragraph" w:customStyle="1" w:styleId="xl65">
    <w:name w:val="xl65"/>
    <w:basedOn w:val="a2"/>
    <w:rsid w:val="002F6C3E"/>
    <w:pPr>
      <w:widowControl/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 w:val="32"/>
      <w:szCs w:val="32"/>
    </w:rPr>
  </w:style>
  <w:style w:type="paragraph" w:customStyle="1" w:styleId="xl66">
    <w:name w:val="xl66"/>
    <w:basedOn w:val="a2"/>
    <w:rsid w:val="002F6C3E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b/>
      <w:bCs/>
      <w:kern w:val="0"/>
      <w:sz w:val="32"/>
      <w:szCs w:val="32"/>
    </w:rPr>
  </w:style>
  <w:style w:type="paragraph" w:customStyle="1" w:styleId="xl67">
    <w:name w:val="xl67"/>
    <w:basedOn w:val="a2"/>
    <w:rsid w:val="002F6C3E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68">
    <w:name w:val="xl68"/>
    <w:basedOn w:val="a2"/>
    <w:rsid w:val="002F6C3E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/>
      <w:kern w:val="0"/>
      <w:szCs w:val="21"/>
    </w:rPr>
  </w:style>
  <w:style w:type="paragraph" w:customStyle="1" w:styleId="xl69">
    <w:name w:val="xl69"/>
    <w:basedOn w:val="a2"/>
    <w:rsid w:val="002F6C3E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70">
    <w:name w:val="xl70"/>
    <w:basedOn w:val="a2"/>
    <w:rsid w:val="002F6C3E"/>
    <w:pPr>
      <w:widowControl/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xl71">
    <w:name w:val="xl71"/>
    <w:basedOn w:val="a2"/>
    <w:rsid w:val="002F6C3E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1"/>
    </w:rPr>
  </w:style>
  <w:style w:type="paragraph" w:customStyle="1" w:styleId="font10">
    <w:name w:val="font10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b/>
      <w:bCs/>
      <w:kern w:val="0"/>
      <w:sz w:val="32"/>
      <w:szCs w:val="32"/>
    </w:rPr>
  </w:style>
  <w:style w:type="paragraph" w:styleId="af6">
    <w:name w:val="Body Text Indent"/>
    <w:basedOn w:val="a2"/>
    <w:rsid w:val="002F6C3E"/>
    <w:pPr>
      <w:spacing w:line="240" w:lineRule="auto"/>
      <w:ind w:left="840" w:firstLine="480"/>
    </w:pPr>
    <w:rPr>
      <w:rFonts w:ascii="Arial" w:hAnsi="Arial"/>
      <w:sz w:val="24"/>
      <w:szCs w:val="24"/>
    </w:rPr>
  </w:style>
  <w:style w:type="paragraph" w:styleId="22">
    <w:name w:val="List Bullet 2"/>
    <w:basedOn w:val="a"/>
    <w:autoRedefine/>
    <w:rsid w:val="002F6C3E"/>
    <w:pPr>
      <w:numPr>
        <w:numId w:val="0"/>
      </w:numPr>
      <w:tabs>
        <w:tab w:val="num" w:pos="845"/>
      </w:tabs>
      <w:spacing w:after="220" w:line="220" w:lineRule="atLeast"/>
      <w:ind w:left="2160" w:right="720" w:hangingChars="200" w:hanging="420"/>
    </w:pPr>
    <w:rPr>
      <w:rFonts w:ascii="Times New Roman" w:hAnsi="Times New Roman"/>
      <w:sz w:val="21"/>
      <w:szCs w:val="20"/>
    </w:rPr>
  </w:style>
  <w:style w:type="paragraph" w:styleId="a">
    <w:name w:val="List Bullet"/>
    <w:basedOn w:val="a2"/>
    <w:autoRedefine/>
    <w:rsid w:val="002F6C3E"/>
    <w:pPr>
      <w:numPr>
        <w:numId w:val="5"/>
      </w:numPr>
      <w:spacing w:line="240" w:lineRule="auto"/>
    </w:pPr>
    <w:rPr>
      <w:rFonts w:ascii="Arial" w:hAnsi="Arial"/>
      <w:sz w:val="24"/>
      <w:szCs w:val="24"/>
    </w:rPr>
  </w:style>
  <w:style w:type="paragraph" w:styleId="31">
    <w:name w:val="Body Text Indent 3"/>
    <w:basedOn w:val="a2"/>
    <w:rsid w:val="002F6C3E"/>
    <w:pPr>
      <w:spacing w:line="240" w:lineRule="auto"/>
      <w:ind w:firstLine="480"/>
    </w:pPr>
    <w:rPr>
      <w:sz w:val="24"/>
    </w:rPr>
  </w:style>
  <w:style w:type="character" w:styleId="af7">
    <w:name w:val="Strong"/>
    <w:uiPriority w:val="22"/>
    <w:qFormat/>
    <w:rsid w:val="002F6C3E"/>
    <w:rPr>
      <w:b/>
      <w:bCs/>
    </w:rPr>
  </w:style>
  <w:style w:type="character" w:styleId="af8">
    <w:name w:val="Emphasis"/>
    <w:uiPriority w:val="20"/>
    <w:qFormat/>
    <w:rsid w:val="002F6C3E"/>
    <w:rPr>
      <w:i/>
      <w:iCs/>
    </w:rPr>
  </w:style>
  <w:style w:type="character" w:styleId="af9">
    <w:name w:val="FollowedHyperlink"/>
    <w:rsid w:val="002F6C3E"/>
    <w:rPr>
      <w:color w:val="800080"/>
      <w:u w:val="single"/>
    </w:rPr>
  </w:style>
  <w:style w:type="paragraph" w:customStyle="1" w:styleId="11">
    <w:name w:val="编号1"/>
    <w:basedOn w:val="a2"/>
    <w:rsid w:val="002F6C3E"/>
    <w:pPr>
      <w:tabs>
        <w:tab w:val="num" w:pos="620"/>
        <w:tab w:val="left" w:pos="840"/>
      </w:tabs>
      <w:ind w:left="620" w:hanging="420"/>
    </w:pPr>
    <w:rPr>
      <w:szCs w:val="24"/>
    </w:rPr>
  </w:style>
  <w:style w:type="paragraph" w:customStyle="1" w:styleId="font12">
    <w:name w:val="font12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kern w:val="0"/>
      <w:sz w:val="14"/>
      <w:szCs w:val="14"/>
    </w:rPr>
  </w:style>
  <w:style w:type="paragraph" w:customStyle="1" w:styleId="font13">
    <w:name w:val="font13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kern w:val="0"/>
      <w:szCs w:val="21"/>
      <w:u w:val="single"/>
    </w:rPr>
  </w:style>
  <w:style w:type="paragraph" w:customStyle="1" w:styleId="xl72">
    <w:name w:val="xl72"/>
    <w:basedOn w:val="style0"/>
    <w:rsid w:val="002F6C3E"/>
    <w:pPr>
      <w:pBdr>
        <w:top w:val="single" w:sz="4" w:space="0" w:color="auto"/>
        <w:bottom w:val="single" w:sz="4" w:space="0" w:color="auto"/>
      </w:pBdr>
      <w:textAlignment w:val="top"/>
    </w:pPr>
    <w:rPr>
      <w:rFonts w:ascii="宋体" w:hAnsi="宋体"/>
      <w:b/>
      <w:bCs/>
      <w:sz w:val="21"/>
      <w:szCs w:val="21"/>
    </w:rPr>
  </w:style>
  <w:style w:type="paragraph" w:customStyle="1" w:styleId="style0">
    <w:name w:val="style0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bottom"/>
    </w:pPr>
    <w:rPr>
      <w:kern w:val="0"/>
      <w:sz w:val="24"/>
      <w:szCs w:val="24"/>
    </w:rPr>
  </w:style>
  <w:style w:type="paragraph" w:customStyle="1" w:styleId="xl73">
    <w:name w:val="xl73"/>
    <w:basedOn w:val="style0"/>
    <w:rsid w:val="002F6C3E"/>
    <w:pPr>
      <w:textAlignment w:val="top"/>
    </w:pPr>
    <w:rPr>
      <w:rFonts w:ascii="宋体" w:hAnsi="宋体"/>
      <w:sz w:val="21"/>
      <w:szCs w:val="21"/>
    </w:rPr>
  </w:style>
  <w:style w:type="paragraph" w:customStyle="1" w:styleId="xl74">
    <w:name w:val="xl74"/>
    <w:basedOn w:val="style0"/>
    <w:rsid w:val="002F6C3E"/>
    <w:pPr>
      <w:textAlignment w:val="top"/>
    </w:pPr>
    <w:rPr>
      <w:sz w:val="21"/>
      <w:szCs w:val="21"/>
    </w:rPr>
  </w:style>
  <w:style w:type="paragraph" w:customStyle="1" w:styleId="xl75">
    <w:name w:val="xl75"/>
    <w:basedOn w:val="style0"/>
    <w:rsid w:val="002F6C3E"/>
    <w:pPr>
      <w:textAlignment w:val="top"/>
    </w:pPr>
    <w:rPr>
      <w:rFonts w:ascii="宋体" w:hAnsi="宋体"/>
      <w:sz w:val="21"/>
      <w:szCs w:val="21"/>
    </w:rPr>
  </w:style>
  <w:style w:type="paragraph" w:customStyle="1" w:styleId="xl76">
    <w:name w:val="xl76"/>
    <w:basedOn w:val="style0"/>
    <w:rsid w:val="002F6C3E"/>
    <w:pPr>
      <w:pBdr>
        <w:top w:val="single" w:sz="4" w:space="0" w:color="auto"/>
        <w:bottom w:val="single" w:sz="8" w:space="0" w:color="auto"/>
      </w:pBdr>
      <w:textAlignment w:val="top"/>
    </w:pPr>
    <w:rPr>
      <w:rFonts w:ascii="宋体" w:hAnsi="宋体"/>
      <w:b/>
      <w:bCs/>
      <w:sz w:val="21"/>
      <w:szCs w:val="21"/>
    </w:rPr>
  </w:style>
  <w:style w:type="paragraph" w:customStyle="1" w:styleId="xl77">
    <w:name w:val="xl77"/>
    <w:basedOn w:val="style0"/>
    <w:rsid w:val="002F6C3E"/>
    <w:pPr>
      <w:pBdr>
        <w:bottom w:val="single" w:sz="8" w:space="0" w:color="auto"/>
      </w:pBdr>
      <w:textAlignment w:val="top"/>
    </w:pPr>
    <w:rPr>
      <w:b/>
      <w:bCs/>
      <w:sz w:val="21"/>
      <w:szCs w:val="21"/>
    </w:rPr>
  </w:style>
  <w:style w:type="paragraph" w:customStyle="1" w:styleId="xl78">
    <w:name w:val="xl78"/>
    <w:basedOn w:val="style0"/>
    <w:rsid w:val="002F6C3E"/>
    <w:pPr>
      <w:pBdr>
        <w:bottom w:val="single" w:sz="8" w:space="0" w:color="auto"/>
      </w:pBdr>
      <w:textAlignment w:val="top"/>
    </w:pPr>
    <w:rPr>
      <w:rFonts w:ascii="宋体" w:hAnsi="宋体"/>
      <w:b/>
      <w:bCs/>
      <w:sz w:val="21"/>
      <w:szCs w:val="21"/>
    </w:rPr>
  </w:style>
  <w:style w:type="paragraph" w:customStyle="1" w:styleId="xl79">
    <w:name w:val="xl79"/>
    <w:basedOn w:val="style0"/>
    <w:rsid w:val="002F6C3E"/>
    <w:pPr>
      <w:pBdr>
        <w:bottom w:val="single" w:sz="8" w:space="0" w:color="auto"/>
      </w:pBdr>
      <w:jc w:val="center"/>
      <w:textAlignment w:val="top"/>
    </w:pPr>
    <w:rPr>
      <w:rFonts w:ascii="宋体" w:hAnsi="宋体"/>
      <w:b/>
      <w:bCs/>
      <w:sz w:val="21"/>
      <w:szCs w:val="21"/>
    </w:rPr>
  </w:style>
  <w:style w:type="paragraph" w:customStyle="1" w:styleId="xl80">
    <w:name w:val="xl80"/>
    <w:basedOn w:val="style0"/>
    <w:rsid w:val="002F6C3E"/>
    <w:pPr>
      <w:pBdr>
        <w:bottom w:val="single" w:sz="8" w:space="0" w:color="auto"/>
        <w:right w:val="single" w:sz="4" w:space="0" w:color="auto"/>
      </w:pBdr>
      <w:textAlignment w:val="top"/>
    </w:pPr>
    <w:rPr>
      <w:rFonts w:ascii="宋体" w:hAnsi="宋体"/>
      <w:b/>
      <w:bCs/>
      <w:sz w:val="21"/>
      <w:szCs w:val="21"/>
    </w:rPr>
  </w:style>
  <w:style w:type="paragraph" w:customStyle="1" w:styleId="xl81">
    <w:name w:val="xl81"/>
    <w:basedOn w:val="style0"/>
    <w:rsid w:val="002F6C3E"/>
    <w:pPr>
      <w:textAlignment w:val="auto"/>
    </w:pPr>
    <w:rPr>
      <w:rFonts w:ascii="宋体" w:hAnsi="宋体"/>
      <w:sz w:val="21"/>
      <w:szCs w:val="21"/>
    </w:rPr>
  </w:style>
  <w:style w:type="paragraph" w:customStyle="1" w:styleId="xl82">
    <w:name w:val="xl82"/>
    <w:basedOn w:val="style0"/>
    <w:rsid w:val="002F6C3E"/>
    <w:pPr>
      <w:pBdr>
        <w:left w:val="single" w:sz="4" w:space="0" w:color="auto"/>
      </w:pBdr>
      <w:jc w:val="center"/>
      <w:textAlignment w:val="auto"/>
    </w:pPr>
    <w:rPr>
      <w:rFonts w:ascii="宋体" w:hAnsi="宋体"/>
      <w:b/>
      <w:bCs/>
      <w:sz w:val="21"/>
      <w:szCs w:val="21"/>
    </w:rPr>
  </w:style>
  <w:style w:type="paragraph" w:customStyle="1" w:styleId="xl83">
    <w:name w:val="xl83"/>
    <w:basedOn w:val="style0"/>
    <w:rsid w:val="002F6C3E"/>
    <w:pPr>
      <w:jc w:val="right"/>
      <w:textAlignment w:val="auto"/>
    </w:pPr>
    <w:rPr>
      <w:rFonts w:ascii="宋体" w:hAnsi="宋体"/>
      <w:sz w:val="21"/>
      <w:szCs w:val="21"/>
    </w:rPr>
  </w:style>
  <w:style w:type="paragraph" w:customStyle="1" w:styleId="xl84">
    <w:name w:val="xl84"/>
    <w:basedOn w:val="style0"/>
    <w:rsid w:val="002F6C3E"/>
    <w:pPr>
      <w:pBdr>
        <w:bottom w:val="single" w:sz="4" w:space="0" w:color="auto"/>
      </w:pBdr>
      <w:jc w:val="center"/>
      <w:textAlignment w:val="auto"/>
    </w:pPr>
    <w:rPr>
      <w:rFonts w:ascii="宋体" w:hAnsi="宋体"/>
      <w:b/>
      <w:bCs/>
      <w:sz w:val="21"/>
      <w:szCs w:val="21"/>
    </w:rPr>
  </w:style>
  <w:style w:type="paragraph" w:customStyle="1" w:styleId="xl85">
    <w:name w:val="xl85"/>
    <w:basedOn w:val="style0"/>
    <w:rsid w:val="002F6C3E"/>
    <w:pPr>
      <w:jc w:val="center"/>
      <w:textAlignment w:val="auto"/>
    </w:pPr>
    <w:rPr>
      <w:rFonts w:ascii="宋体" w:hAnsi="宋体"/>
      <w:b/>
      <w:bCs/>
      <w:sz w:val="21"/>
      <w:szCs w:val="21"/>
    </w:rPr>
  </w:style>
  <w:style w:type="paragraph" w:customStyle="1" w:styleId="xl86">
    <w:name w:val="xl86"/>
    <w:basedOn w:val="style0"/>
    <w:rsid w:val="002F6C3E"/>
    <w:pPr>
      <w:pBdr>
        <w:right w:val="single" w:sz="4" w:space="0" w:color="auto"/>
      </w:pBdr>
      <w:jc w:val="center"/>
      <w:textAlignment w:val="auto"/>
    </w:pPr>
    <w:rPr>
      <w:rFonts w:ascii="宋体" w:hAnsi="宋体"/>
      <w:b/>
      <w:bCs/>
      <w:sz w:val="21"/>
      <w:szCs w:val="21"/>
    </w:rPr>
  </w:style>
  <w:style w:type="paragraph" w:customStyle="1" w:styleId="xl87">
    <w:name w:val="xl87"/>
    <w:basedOn w:val="style0"/>
    <w:rsid w:val="002F6C3E"/>
    <w:pPr>
      <w:pBdr>
        <w:top w:val="single" w:sz="4" w:space="0" w:color="auto"/>
        <w:bottom w:val="single" w:sz="4" w:space="0" w:color="auto"/>
      </w:pBdr>
      <w:jc w:val="center"/>
      <w:textAlignment w:val="auto"/>
    </w:pPr>
    <w:rPr>
      <w:rFonts w:ascii="宋体" w:hAnsi="宋体"/>
      <w:b/>
      <w:bCs/>
      <w:sz w:val="21"/>
      <w:szCs w:val="21"/>
    </w:rPr>
  </w:style>
  <w:style w:type="paragraph" w:customStyle="1" w:styleId="xl88">
    <w:name w:val="xl88"/>
    <w:basedOn w:val="style0"/>
    <w:rsid w:val="002F6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jc w:val="center"/>
      <w:textAlignment w:val="auto"/>
    </w:pPr>
    <w:rPr>
      <w:rFonts w:ascii="宋体" w:hAnsi="宋体"/>
      <w:sz w:val="21"/>
      <w:szCs w:val="21"/>
    </w:rPr>
  </w:style>
  <w:style w:type="paragraph" w:customStyle="1" w:styleId="xl89">
    <w:name w:val="xl89"/>
    <w:basedOn w:val="style0"/>
    <w:rsid w:val="002F6C3E"/>
    <w:pPr>
      <w:pBdr>
        <w:top w:val="single" w:sz="4" w:space="0" w:color="auto"/>
        <w:left w:val="single" w:sz="4" w:space="0" w:color="auto"/>
        <w:right w:val="single" w:sz="4" w:space="0" w:color="auto"/>
      </w:pBdr>
      <w:jc w:val="center"/>
      <w:textAlignment w:val="auto"/>
    </w:pPr>
    <w:rPr>
      <w:rFonts w:ascii="宋体" w:hAnsi="宋体"/>
      <w:sz w:val="21"/>
      <w:szCs w:val="21"/>
    </w:rPr>
  </w:style>
  <w:style w:type="paragraph" w:customStyle="1" w:styleId="font11">
    <w:name w:val="font11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font512344">
    <w:name w:val="font5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12344">
    <w:name w:val="font6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b/>
      <w:bCs/>
      <w:kern w:val="0"/>
      <w:szCs w:val="21"/>
    </w:rPr>
  </w:style>
  <w:style w:type="paragraph" w:customStyle="1" w:styleId="font712344">
    <w:name w:val="font7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kern w:val="0"/>
      <w:szCs w:val="21"/>
    </w:rPr>
  </w:style>
  <w:style w:type="paragraph" w:customStyle="1" w:styleId="font812344">
    <w:name w:val="font8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kern w:val="0"/>
      <w:szCs w:val="21"/>
      <w:u w:val="single"/>
    </w:rPr>
  </w:style>
  <w:style w:type="paragraph" w:customStyle="1" w:styleId="font912344">
    <w:name w:val="font9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kern w:val="0"/>
      <w:szCs w:val="21"/>
    </w:rPr>
  </w:style>
  <w:style w:type="paragraph" w:customStyle="1" w:styleId="font1012344">
    <w:name w:val="font10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b/>
      <w:bCs/>
      <w:kern w:val="0"/>
      <w:szCs w:val="21"/>
    </w:rPr>
  </w:style>
  <w:style w:type="paragraph" w:customStyle="1" w:styleId="font1112344">
    <w:name w:val="font11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font1212344">
    <w:name w:val="font12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b/>
      <w:bCs/>
      <w:kern w:val="0"/>
      <w:sz w:val="32"/>
      <w:szCs w:val="32"/>
    </w:rPr>
  </w:style>
  <w:style w:type="paragraph" w:customStyle="1" w:styleId="font1312344">
    <w:name w:val="font1312344"/>
    <w:basedOn w:val="a2"/>
    <w:rsid w:val="002F6C3E"/>
    <w:pPr>
      <w:widowControl/>
      <w:spacing w:before="100" w:beforeAutospacing="1" w:after="100" w:afterAutospacing="1" w:line="240" w:lineRule="auto"/>
      <w:jc w:val="left"/>
    </w:pPr>
    <w:rPr>
      <w:rFonts w:ascii="宋体" w:hAnsi="宋体" w:hint="eastAsia"/>
      <w:kern w:val="0"/>
      <w:szCs w:val="21"/>
      <w:u w:val="single"/>
    </w:rPr>
  </w:style>
  <w:style w:type="paragraph" w:customStyle="1" w:styleId="xl2412344">
    <w:name w:val="xl24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2512344">
    <w:name w:val="xl25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2612344">
    <w:name w:val="xl26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2712344">
    <w:name w:val="xl2712344"/>
    <w:basedOn w:val="a2"/>
    <w:rsid w:val="002F6C3E"/>
    <w:pPr>
      <w:widowControl/>
      <w:spacing w:before="100" w:beforeAutospacing="1" w:after="100" w:afterAutospacing="1" w:line="240" w:lineRule="auto"/>
      <w:jc w:val="righ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2812344">
    <w:name w:val="xl2812344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2912344">
    <w:name w:val="xl2912344"/>
    <w:basedOn w:val="a2"/>
    <w:rsid w:val="002F6C3E"/>
    <w:pPr>
      <w:widowControl/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3012344">
    <w:name w:val="xl30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3112344">
    <w:name w:val="xl3112344"/>
    <w:basedOn w:val="a2"/>
    <w:rsid w:val="002F6C3E"/>
    <w:pPr>
      <w:widowControl/>
      <w:pBdr>
        <w:top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3212344">
    <w:name w:val="xl32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top"/>
    </w:pPr>
    <w:rPr>
      <w:rFonts w:ascii="宋体" w:hAnsi="宋体" w:hint="eastAsia"/>
      <w:kern w:val="0"/>
      <w:szCs w:val="21"/>
    </w:rPr>
  </w:style>
  <w:style w:type="paragraph" w:customStyle="1" w:styleId="xl3312344">
    <w:name w:val="xl33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3412344">
    <w:name w:val="xl34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3512344">
    <w:name w:val="xl35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3612344">
    <w:name w:val="xl3612344"/>
    <w:basedOn w:val="a2"/>
    <w:rsid w:val="002F6C3E"/>
    <w:pPr>
      <w:widowControl/>
      <w:pBdr>
        <w:left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3712344">
    <w:name w:val="xl3712344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3812344">
    <w:name w:val="xl38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3912344">
    <w:name w:val="xl3912344"/>
    <w:basedOn w:val="a2"/>
    <w:rsid w:val="002F6C3E"/>
    <w:pPr>
      <w:widowControl/>
      <w:pBdr>
        <w:left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012344">
    <w:name w:val="xl4012344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112344">
    <w:name w:val="xl4112344"/>
    <w:basedOn w:val="a2"/>
    <w:rsid w:val="002F6C3E"/>
    <w:pPr>
      <w:widowControl/>
      <w:pBdr>
        <w:top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212344">
    <w:name w:val="xl4212344"/>
    <w:basedOn w:val="a2"/>
    <w:rsid w:val="002F6C3E"/>
    <w:pPr>
      <w:widowControl/>
      <w:pBdr>
        <w:top w:val="single" w:sz="4" w:space="1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312344">
    <w:name w:val="xl43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宋体" w:hAnsi="宋体" w:hint="eastAsia"/>
      <w:kern w:val="0"/>
      <w:szCs w:val="21"/>
    </w:rPr>
  </w:style>
  <w:style w:type="paragraph" w:customStyle="1" w:styleId="xl4412344">
    <w:name w:val="xl44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512344">
    <w:name w:val="xl45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4612344">
    <w:name w:val="xl46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4712344">
    <w:name w:val="xl47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4812344">
    <w:name w:val="xl48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4912344">
    <w:name w:val="xl4912344"/>
    <w:basedOn w:val="a2"/>
    <w:rsid w:val="002F6C3E"/>
    <w:pPr>
      <w:widowControl/>
      <w:pBdr>
        <w:left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5012344">
    <w:name w:val="xl5012344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5112344">
    <w:name w:val="xl5112344"/>
    <w:basedOn w:val="a2"/>
    <w:rsid w:val="002F6C3E"/>
    <w:pPr>
      <w:widowControl/>
      <w:pBdr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5212344">
    <w:name w:val="xl52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5312344">
    <w:name w:val="xl5312344"/>
    <w:basedOn w:val="a2"/>
    <w:rsid w:val="002F6C3E"/>
    <w:pPr>
      <w:widowControl/>
      <w:pBdr>
        <w:top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b/>
      <w:bCs/>
      <w:kern w:val="0"/>
      <w:szCs w:val="21"/>
    </w:rPr>
  </w:style>
  <w:style w:type="paragraph" w:customStyle="1" w:styleId="xl5412344">
    <w:name w:val="xl5412344"/>
    <w:basedOn w:val="a2"/>
    <w:rsid w:val="002F6C3E"/>
    <w:pPr>
      <w:widowControl/>
      <w:pBdr>
        <w:top w:val="single" w:sz="4" w:space="1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b/>
      <w:bCs/>
      <w:kern w:val="0"/>
      <w:szCs w:val="21"/>
    </w:rPr>
  </w:style>
  <w:style w:type="paragraph" w:customStyle="1" w:styleId="xl5612344">
    <w:name w:val="xl56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top"/>
    </w:pPr>
    <w:rPr>
      <w:rFonts w:ascii="宋体" w:hAnsi="宋体" w:hint="eastAsia"/>
      <w:b/>
      <w:bCs/>
      <w:kern w:val="0"/>
      <w:szCs w:val="21"/>
    </w:rPr>
  </w:style>
  <w:style w:type="paragraph" w:customStyle="1" w:styleId="xl5712344">
    <w:name w:val="xl57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5812344">
    <w:name w:val="xl5812344"/>
    <w:basedOn w:val="a2"/>
    <w:rsid w:val="002F6C3E"/>
    <w:pPr>
      <w:widowControl/>
      <w:spacing w:before="100" w:beforeAutospacing="1" w:after="100" w:afterAutospacing="1" w:line="240" w:lineRule="auto"/>
      <w:jc w:val="left"/>
      <w:textAlignment w:val="top"/>
    </w:pPr>
    <w:rPr>
      <w:kern w:val="0"/>
      <w:szCs w:val="21"/>
    </w:rPr>
  </w:style>
  <w:style w:type="paragraph" w:customStyle="1" w:styleId="xl5912344">
    <w:name w:val="xl5912344"/>
    <w:basedOn w:val="a2"/>
    <w:rsid w:val="002F6C3E"/>
    <w:pPr>
      <w:widowControl/>
      <w:pBdr>
        <w:left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6012344">
    <w:name w:val="xl6012344"/>
    <w:basedOn w:val="a2"/>
    <w:rsid w:val="002F6C3E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6112344">
    <w:name w:val="xl6112344"/>
    <w:basedOn w:val="a2"/>
    <w:rsid w:val="002F6C3E"/>
    <w:pPr>
      <w:widowControl/>
      <w:pBdr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6212344">
    <w:name w:val="xl62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6312344">
    <w:name w:val="xl6312344"/>
    <w:basedOn w:val="a2"/>
    <w:rsid w:val="002F6C3E"/>
    <w:pPr>
      <w:widowControl/>
      <w:pBdr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6412344">
    <w:name w:val="xl64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b/>
      <w:bCs/>
      <w:kern w:val="0"/>
      <w:szCs w:val="21"/>
    </w:rPr>
  </w:style>
  <w:style w:type="paragraph" w:customStyle="1" w:styleId="xl6512344">
    <w:name w:val="xl65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6612344">
    <w:name w:val="xl6612344"/>
    <w:basedOn w:val="a2"/>
    <w:rsid w:val="002F6C3E"/>
    <w:pPr>
      <w:widowControl/>
      <w:pBdr>
        <w:top w:val="single" w:sz="4" w:space="1" w:color="auto"/>
        <w:lef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b/>
      <w:bCs/>
      <w:kern w:val="0"/>
      <w:szCs w:val="21"/>
    </w:rPr>
  </w:style>
  <w:style w:type="paragraph" w:customStyle="1" w:styleId="xl6712344">
    <w:name w:val="xl67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6812344">
    <w:name w:val="xl68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top"/>
    </w:pPr>
    <w:rPr>
      <w:rFonts w:ascii="宋体" w:hAnsi="宋体" w:hint="eastAsia"/>
      <w:kern w:val="0"/>
      <w:szCs w:val="21"/>
    </w:rPr>
  </w:style>
  <w:style w:type="paragraph" w:customStyle="1" w:styleId="xl6912344">
    <w:name w:val="xl69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center"/>
    </w:pPr>
    <w:rPr>
      <w:rFonts w:ascii="宋体" w:hAnsi="宋体" w:hint="eastAsia"/>
      <w:kern w:val="0"/>
      <w:szCs w:val="21"/>
    </w:rPr>
  </w:style>
  <w:style w:type="paragraph" w:customStyle="1" w:styleId="xl7012344">
    <w:name w:val="xl70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7112344">
    <w:name w:val="xl71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7212344">
    <w:name w:val="xl7212344"/>
    <w:basedOn w:val="a2"/>
    <w:rsid w:val="002F6C3E"/>
    <w:pPr>
      <w:widowControl/>
      <w:pBdr>
        <w:top w:val="single" w:sz="4" w:space="1" w:color="auto"/>
        <w:lef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7312344">
    <w:name w:val="xl73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center"/>
    </w:pPr>
    <w:rPr>
      <w:rFonts w:ascii="宋体" w:hAnsi="宋体" w:hint="eastAsia"/>
      <w:kern w:val="0"/>
      <w:szCs w:val="21"/>
    </w:rPr>
  </w:style>
  <w:style w:type="paragraph" w:customStyle="1" w:styleId="xl7412344">
    <w:name w:val="xl74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Cs w:val="21"/>
    </w:rPr>
  </w:style>
  <w:style w:type="paragraph" w:customStyle="1" w:styleId="xl7512344">
    <w:name w:val="xl7512344"/>
    <w:basedOn w:val="a2"/>
    <w:rsid w:val="002F6C3E"/>
    <w:pPr>
      <w:widowControl/>
      <w:pBdr>
        <w:top w:val="single" w:sz="4" w:space="1" w:color="auto"/>
        <w:lef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7612344">
    <w:name w:val="xl7612344"/>
    <w:basedOn w:val="a2"/>
    <w:rsid w:val="002F6C3E"/>
    <w:pPr>
      <w:widowControl/>
      <w:pBdr>
        <w:top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7712344">
    <w:name w:val="xl7712344"/>
    <w:basedOn w:val="a2"/>
    <w:rsid w:val="002F6C3E"/>
    <w:pPr>
      <w:widowControl/>
      <w:pBdr>
        <w:top w:val="single" w:sz="4" w:space="1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7812344">
    <w:name w:val="xl7812344"/>
    <w:basedOn w:val="a2"/>
    <w:rsid w:val="002F6C3E"/>
    <w:pPr>
      <w:widowControl/>
      <w:pBdr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rFonts w:ascii="宋体" w:hAnsi="宋体" w:hint="eastAsia"/>
      <w:kern w:val="0"/>
      <w:szCs w:val="21"/>
    </w:rPr>
  </w:style>
  <w:style w:type="paragraph" w:customStyle="1" w:styleId="xl7912344">
    <w:name w:val="xl79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8012344">
    <w:name w:val="xl8012344"/>
    <w:basedOn w:val="a2"/>
    <w:rsid w:val="002F6C3E"/>
    <w:pPr>
      <w:widowControl/>
      <w:pBdr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kern w:val="0"/>
      <w:szCs w:val="21"/>
    </w:rPr>
  </w:style>
  <w:style w:type="paragraph" w:customStyle="1" w:styleId="xl8112344">
    <w:name w:val="xl8112344"/>
    <w:basedOn w:val="a2"/>
    <w:rsid w:val="002F6C3E"/>
    <w:pPr>
      <w:widowControl/>
      <w:pBdr>
        <w:top w:val="single" w:sz="4" w:space="1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8212344">
    <w:name w:val="xl8212344"/>
    <w:basedOn w:val="a2"/>
    <w:rsid w:val="002F6C3E"/>
    <w:pPr>
      <w:widowControl/>
      <w:pBdr>
        <w:top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8312344">
    <w:name w:val="xl8312344"/>
    <w:basedOn w:val="a2"/>
    <w:rsid w:val="002F6C3E"/>
    <w:pPr>
      <w:widowControl/>
      <w:pBdr>
        <w:top w:val="single" w:sz="4" w:space="1" w:color="auto"/>
        <w:left w:val="single" w:sz="4" w:space="1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8412344">
    <w:name w:val="xl8412344"/>
    <w:basedOn w:val="a2"/>
    <w:rsid w:val="002F6C3E"/>
    <w:pPr>
      <w:widowControl/>
      <w:pBdr>
        <w:lef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customStyle="1" w:styleId="xl8512344">
    <w:name w:val="xl8512344"/>
    <w:basedOn w:val="a2"/>
    <w:rsid w:val="002F6C3E"/>
    <w:pPr>
      <w:widowControl/>
      <w:pBdr>
        <w:top w:val="single" w:sz="4" w:space="1" w:color="auto"/>
        <w:lef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xl8612344">
    <w:name w:val="xl8612344"/>
    <w:basedOn w:val="a2"/>
    <w:rsid w:val="002F6C3E"/>
    <w:pPr>
      <w:widowControl/>
      <w:pBdr>
        <w:top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xl8712344">
    <w:name w:val="xl8712344"/>
    <w:basedOn w:val="a2"/>
    <w:rsid w:val="002F6C3E"/>
    <w:pPr>
      <w:widowControl/>
      <w:pBdr>
        <w:top w:val="single" w:sz="4" w:space="1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b/>
      <w:bCs/>
      <w:kern w:val="0"/>
      <w:sz w:val="32"/>
      <w:szCs w:val="32"/>
    </w:rPr>
  </w:style>
  <w:style w:type="paragraph" w:customStyle="1" w:styleId="xl8812344">
    <w:name w:val="xl88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left"/>
      <w:textAlignment w:val="bottom"/>
    </w:pPr>
    <w:rPr>
      <w:b/>
      <w:bCs/>
      <w:kern w:val="0"/>
      <w:szCs w:val="21"/>
    </w:rPr>
  </w:style>
  <w:style w:type="paragraph" w:customStyle="1" w:styleId="xl8912344">
    <w:name w:val="xl8912344"/>
    <w:basedOn w:val="a2"/>
    <w:rsid w:val="002F6C3E"/>
    <w:pPr>
      <w:widowControl/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hint="eastAsia"/>
      <w:kern w:val="0"/>
      <w:szCs w:val="21"/>
    </w:rPr>
  </w:style>
  <w:style w:type="paragraph" w:styleId="afa">
    <w:name w:val="Title"/>
    <w:basedOn w:val="a2"/>
    <w:qFormat/>
    <w:rsid w:val="002F6C3E"/>
    <w:pPr>
      <w:spacing w:before="240" w:after="60" w:line="24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3">
    <w:name w:val="Body Text 2"/>
    <w:basedOn w:val="a2"/>
    <w:rsid w:val="002F6C3E"/>
    <w:pPr>
      <w:spacing w:line="240" w:lineRule="auto"/>
    </w:pPr>
    <w:rPr>
      <w:rFonts w:ascii="宋体" w:hAnsi="宋体"/>
      <w:color w:val="0000FF"/>
    </w:rPr>
  </w:style>
  <w:style w:type="paragraph" w:customStyle="1" w:styleId="afb">
    <w:name w:val="文档正文"/>
    <w:basedOn w:val="a2"/>
    <w:rsid w:val="002F6C3E"/>
    <w:pPr>
      <w:spacing w:line="240" w:lineRule="auto"/>
    </w:pPr>
    <w:rPr>
      <w:rFonts w:ascii="宋体"/>
      <w:sz w:val="24"/>
    </w:rPr>
  </w:style>
  <w:style w:type="paragraph" w:customStyle="1" w:styleId="12">
    <w:name w:val="1级 条"/>
    <w:basedOn w:val="a2"/>
    <w:rsid w:val="002F6C3E"/>
    <w:pPr>
      <w:spacing w:line="240" w:lineRule="auto"/>
    </w:pPr>
    <w:rPr>
      <w:b/>
      <w:sz w:val="28"/>
    </w:rPr>
  </w:style>
  <w:style w:type="paragraph" w:customStyle="1" w:styleId="24">
    <w:name w:val="2级 条"/>
    <w:basedOn w:val="a2"/>
    <w:rsid w:val="002F6C3E"/>
    <w:pPr>
      <w:spacing w:line="240" w:lineRule="auto"/>
    </w:pPr>
    <w:rPr>
      <w:sz w:val="28"/>
    </w:rPr>
  </w:style>
  <w:style w:type="paragraph" w:styleId="HTML0">
    <w:name w:val="HTML Preformatted"/>
    <w:basedOn w:val="a2"/>
    <w:link w:val="HTML1"/>
    <w:uiPriority w:val="99"/>
    <w:rsid w:val="002F6C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黑体" w:eastAsia="黑体" w:hAnsi="Courier New" w:cs="Courier New"/>
      <w:color w:val="000000"/>
      <w:kern w:val="0"/>
      <w:sz w:val="20"/>
    </w:rPr>
  </w:style>
  <w:style w:type="paragraph" w:customStyle="1" w:styleId="font">
    <w:name w:val="font"/>
    <w:basedOn w:val="a2"/>
    <w:rsid w:val="002F6C3E"/>
    <w:pPr>
      <w:widowControl/>
      <w:spacing w:before="100" w:beforeAutospacing="1" w:after="100" w:afterAutospacing="1" w:line="280" w:lineRule="atLeast"/>
      <w:jc w:val="left"/>
    </w:pPr>
    <w:rPr>
      <w:rFonts w:ascii="宋体" w:hAnsi="宋体"/>
      <w:color w:val="000000"/>
      <w:kern w:val="0"/>
      <w:sz w:val="18"/>
      <w:szCs w:val="18"/>
    </w:rPr>
  </w:style>
  <w:style w:type="character" w:customStyle="1" w:styleId="llyf141">
    <w:name w:val="llyf141"/>
    <w:rsid w:val="002F6C3E"/>
    <w:rPr>
      <w:sz w:val="21"/>
      <w:szCs w:val="21"/>
    </w:rPr>
  </w:style>
  <w:style w:type="paragraph" w:customStyle="1" w:styleId="afc">
    <w:name w:val="附表"/>
    <w:basedOn w:val="af"/>
    <w:autoRedefine/>
    <w:rsid w:val="002F6C3E"/>
    <w:pPr>
      <w:tabs>
        <w:tab w:val="num" w:pos="1500"/>
      </w:tabs>
      <w:spacing w:before="80" w:after="80" w:line="240" w:lineRule="auto"/>
      <w:ind w:left="839" w:hanging="419"/>
      <w:jc w:val="left"/>
    </w:pPr>
    <w:rPr>
      <w:rFonts w:eastAsia="宋体"/>
      <w:bCs/>
      <w:sz w:val="28"/>
    </w:rPr>
  </w:style>
  <w:style w:type="paragraph" w:customStyle="1" w:styleId="afd">
    <w:name w:val="标准"/>
    <w:basedOn w:val="a2"/>
    <w:rsid w:val="002F6C3E"/>
    <w:pPr>
      <w:adjustRightInd w:val="0"/>
      <w:spacing w:line="312" w:lineRule="atLeast"/>
      <w:textAlignment w:val="baseline"/>
    </w:pPr>
    <w:rPr>
      <w:kern w:val="0"/>
      <w:sz w:val="24"/>
    </w:rPr>
  </w:style>
  <w:style w:type="paragraph" w:customStyle="1" w:styleId="13">
    <w:name w:val="正文1"/>
    <w:basedOn w:val="a2"/>
    <w:rsid w:val="002F6C3E"/>
    <w:pPr>
      <w:spacing w:afterLines="50" w:line="240" w:lineRule="auto"/>
    </w:pPr>
    <w:rPr>
      <w:szCs w:val="24"/>
    </w:rPr>
  </w:style>
  <w:style w:type="paragraph" w:customStyle="1" w:styleId="25">
    <w:name w:val="级别2"/>
    <w:basedOn w:val="a2"/>
    <w:rsid w:val="002F6C3E"/>
    <w:pPr>
      <w:tabs>
        <w:tab w:val="num" w:pos="1260"/>
      </w:tabs>
      <w:spacing w:afterLines="50" w:line="240" w:lineRule="auto"/>
      <w:ind w:left="1260" w:hanging="420"/>
    </w:pPr>
    <w:rPr>
      <w:szCs w:val="24"/>
    </w:rPr>
  </w:style>
  <w:style w:type="paragraph" w:customStyle="1" w:styleId="14">
    <w:name w:val="级别1"/>
    <w:basedOn w:val="a2"/>
    <w:rsid w:val="002F6C3E"/>
    <w:pPr>
      <w:tabs>
        <w:tab w:val="num" w:pos="360"/>
        <w:tab w:val="num" w:pos="432"/>
      </w:tabs>
      <w:spacing w:beforeLines="50" w:line="264" w:lineRule="auto"/>
    </w:pPr>
    <w:rPr>
      <w:szCs w:val="24"/>
    </w:rPr>
  </w:style>
  <w:style w:type="paragraph" w:customStyle="1" w:styleId="15">
    <w:name w:val="列表1"/>
    <w:basedOn w:val="a2"/>
    <w:rsid w:val="002F6C3E"/>
    <w:pPr>
      <w:tabs>
        <w:tab w:val="num" w:pos="360"/>
      </w:tabs>
      <w:spacing w:afterLines="50" w:line="240" w:lineRule="auto"/>
    </w:pPr>
    <w:rPr>
      <w:szCs w:val="24"/>
    </w:rPr>
  </w:style>
  <w:style w:type="paragraph" w:customStyle="1" w:styleId="afe">
    <w:name w:val="专有名词"/>
    <w:basedOn w:val="a2"/>
    <w:rsid w:val="002F6C3E"/>
    <w:pPr>
      <w:spacing w:afterLines="100" w:line="240" w:lineRule="auto"/>
    </w:pPr>
    <w:rPr>
      <w:b/>
      <w:bCs/>
      <w:szCs w:val="24"/>
    </w:rPr>
  </w:style>
  <w:style w:type="paragraph" w:customStyle="1" w:styleId="aff">
    <w:name w:val="段"/>
    <w:rsid w:val="00882B20"/>
    <w:pPr>
      <w:autoSpaceDE w:val="0"/>
      <w:autoSpaceDN w:val="0"/>
      <w:ind w:firstLine="200"/>
      <w:jc w:val="both"/>
    </w:pPr>
    <w:rPr>
      <w:rFonts w:ascii="宋体"/>
      <w:noProof/>
      <w:sz w:val="21"/>
    </w:rPr>
  </w:style>
  <w:style w:type="paragraph" w:customStyle="1" w:styleId="a1">
    <w:name w:val="列项——"/>
    <w:rsid w:val="00882B20"/>
    <w:pPr>
      <w:widowControl w:val="0"/>
      <w:numPr>
        <w:numId w:val="6"/>
      </w:numPr>
      <w:tabs>
        <w:tab w:val="clear" w:pos="1140"/>
        <w:tab w:val="num" w:pos="854"/>
      </w:tabs>
      <w:jc w:val="both"/>
    </w:pPr>
    <w:rPr>
      <w:rFonts w:ascii="宋体"/>
      <w:sz w:val="21"/>
    </w:rPr>
  </w:style>
  <w:style w:type="paragraph" w:customStyle="1" w:styleId="CharChar">
    <w:name w:val="Char Char"/>
    <w:basedOn w:val="a2"/>
    <w:autoRedefine/>
    <w:rsid w:val="00882B20"/>
    <w:pPr>
      <w:tabs>
        <w:tab w:val="num" w:pos="360"/>
      </w:tabs>
      <w:spacing w:line="240" w:lineRule="auto"/>
    </w:pPr>
    <w:rPr>
      <w:sz w:val="24"/>
      <w:szCs w:val="24"/>
    </w:rPr>
  </w:style>
  <w:style w:type="paragraph" w:customStyle="1" w:styleId="40">
    <w:name w:val="目录 4"/>
    <w:basedOn w:val="a2"/>
    <w:next w:val="a2"/>
    <w:autoRedefine/>
    <w:uiPriority w:val="39"/>
    <w:rsid w:val="00F46AA4"/>
    <w:pPr>
      <w:ind w:leftChars="600" w:left="1260"/>
    </w:pPr>
  </w:style>
  <w:style w:type="paragraph" w:customStyle="1" w:styleId="50">
    <w:name w:val="目录 5"/>
    <w:basedOn w:val="a2"/>
    <w:next w:val="a2"/>
    <w:autoRedefine/>
    <w:uiPriority w:val="39"/>
    <w:rsid w:val="00F46AA4"/>
    <w:pPr>
      <w:ind w:leftChars="800" w:left="1680"/>
    </w:pPr>
  </w:style>
  <w:style w:type="paragraph" w:customStyle="1" w:styleId="60">
    <w:name w:val="6"/>
    <w:basedOn w:val="a2"/>
    <w:next w:val="af6"/>
    <w:rsid w:val="00B75F0B"/>
    <w:pPr>
      <w:spacing w:after="120" w:line="240" w:lineRule="auto"/>
      <w:ind w:leftChars="200" w:left="420"/>
    </w:pPr>
    <w:rPr>
      <w:szCs w:val="24"/>
    </w:rPr>
  </w:style>
  <w:style w:type="paragraph" w:customStyle="1" w:styleId="2PIM2H2Heading2HiddenHeadTimesNewRoman">
    <w:name w:val="样式 标题 2PIM2H2Heading 2 HiddenHead + Times New Roman"/>
    <w:basedOn w:val="2"/>
    <w:autoRedefine/>
    <w:rsid w:val="00376965"/>
    <w:rPr>
      <w:bCs/>
      <w:szCs w:val="21"/>
    </w:rPr>
  </w:style>
  <w:style w:type="paragraph" w:customStyle="1" w:styleId="16">
    <w:name w:val="样式 标题 1 + 宋体 四号 深蓝"/>
    <w:basedOn w:val="1"/>
    <w:rsid w:val="00AA3C27"/>
    <w:rPr>
      <w:rFonts w:ascii="宋体" w:hAnsi="宋体"/>
      <w:bCs/>
      <w:color w:val="002060"/>
      <w:sz w:val="28"/>
    </w:rPr>
  </w:style>
  <w:style w:type="character" w:styleId="aff0">
    <w:name w:val="Unresolved Mention"/>
    <w:uiPriority w:val="99"/>
    <w:semiHidden/>
    <w:unhideWhenUsed/>
    <w:rsid w:val="008F4E6A"/>
    <w:rPr>
      <w:color w:val="605E5C"/>
      <w:shd w:val="clear" w:color="auto" w:fill="E1DFDD"/>
    </w:rPr>
  </w:style>
  <w:style w:type="character" w:customStyle="1" w:styleId="line">
    <w:name w:val="line"/>
    <w:basedOn w:val="a3"/>
    <w:rsid w:val="00D97CD9"/>
  </w:style>
  <w:style w:type="character" w:customStyle="1" w:styleId="HTML1">
    <w:name w:val="HTML 预设格式 字符"/>
    <w:link w:val="HTML0"/>
    <w:uiPriority w:val="99"/>
    <w:rsid w:val="00AD4CEB"/>
    <w:rPr>
      <w:rFonts w:ascii="黑体" w:eastAsia="黑体" w:hAnsi="Courier New" w:cs="Courier New"/>
      <w:color w:val="000000"/>
    </w:rPr>
  </w:style>
  <w:style w:type="paragraph" w:styleId="TOC1">
    <w:name w:val="toc 1"/>
    <w:basedOn w:val="a2"/>
    <w:next w:val="a2"/>
    <w:autoRedefine/>
    <w:uiPriority w:val="39"/>
    <w:unhideWhenUsed/>
    <w:rsid w:val="007C043D"/>
  </w:style>
  <w:style w:type="paragraph" w:styleId="TOC2">
    <w:name w:val="toc 2"/>
    <w:basedOn w:val="a2"/>
    <w:next w:val="a2"/>
    <w:autoRedefine/>
    <w:uiPriority w:val="39"/>
    <w:unhideWhenUsed/>
    <w:rsid w:val="006925B4"/>
    <w:pPr>
      <w:tabs>
        <w:tab w:val="right" w:leader="dot" w:pos="9003"/>
      </w:tabs>
      <w:ind w:leftChars="200" w:left="420"/>
    </w:pPr>
    <w:rPr>
      <w:rFonts w:ascii="Arial" w:eastAsia="等线" w:hAnsi="Arial" w:cs="Arial"/>
      <w:b/>
      <w:bCs/>
      <w:noProof/>
    </w:rPr>
  </w:style>
  <w:style w:type="paragraph" w:styleId="aff1">
    <w:name w:val="Date"/>
    <w:basedOn w:val="a2"/>
    <w:next w:val="a2"/>
    <w:link w:val="aff2"/>
    <w:rsid w:val="0072132C"/>
    <w:pPr>
      <w:ind w:leftChars="2500" w:left="100"/>
    </w:pPr>
  </w:style>
  <w:style w:type="character" w:customStyle="1" w:styleId="aff2">
    <w:name w:val="日期 字符"/>
    <w:link w:val="aff1"/>
    <w:rsid w:val="0072132C"/>
    <w:rPr>
      <w:kern w:val="2"/>
      <w:sz w:val="21"/>
    </w:rPr>
  </w:style>
  <w:style w:type="paragraph" w:styleId="TOC">
    <w:name w:val="TOC Heading"/>
    <w:basedOn w:val="1"/>
    <w:next w:val="a2"/>
    <w:uiPriority w:val="39"/>
    <w:unhideWhenUsed/>
    <w:qFormat/>
    <w:rsid w:val="00143701"/>
    <w:pPr>
      <w:widowControl/>
      <w:numPr>
        <w:numId w:val="0"/>
      </w:numPr>
      <w:spacing w:before="240" w:line="259" w:lineRule="auto"/>
      <w:jc w:val="left"/>
      <w:outlineLvl w:val="9"/>
    </w:pPr>
    <w:rPr>
      <w:rFonts w:ascii="等线 Light" w:eastAsia="等线 Light" w:hAnsi="等线 Light"/>
      <w:b w:val="0"/>
      <w:color w:val="0F4761"/>
      <w:kern w:val="0"/>
      <w:sz w:val="32"/>
      <w:szCs w:val="32"/>
    </w:rPr>
  </w:style>
  <w:style w:type="paragraph" w:styleId="TOC3">
    <w:name w:val="toc 3"/>
    <w:basedOn w:val="a2"/>
    <w:next w:val="a2"/>
    <w:autoRedefine/>
    <w:uiPriority w:val="39"/>
    <w:unhideWhenUsed/>
    <w:rsid w:val="0014370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hyperlink" Target="http://127.0.0.1:8180/user/list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yperlink" Target="http://127.0.0.1:8180/user/add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127.0.0.1:8180/login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\2012\CMMI\EPG&#24037;&#20316;&#27719;&#24635;\&#35774;&#35745;&#26041;&#26696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a72073-c248-4cc9-90bd-0c1f1aa5f2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FC172C8F111A44AAE4B3CF117193460" ma:contentTypeVersion="6" ma:contentTypeDescription="新建文档。" ma:contentTypeScope="" ma:versionID="f714e5850f529a04a9cc1a289b7bd3b3">
  <xsd:schema xmlns:xsd="http://www.w3.org/2001/XMLSchema" xmlns:xs="http://www.w3.org/2001/XMLSchema" xmlns:p="http://schemas.microsoft.com/office/2006/metadata/properties" xmlns:ns3="eda72073-c248-4cc9-90bd-0c1f1aa5f2a1" targetNamespace="http://schemas.microsoft.com/office/2006/metadata/properties" ma:root="true" ma:fieldsID="86a0b8f8303b695a62757ee6a14cfb25" ns3:_="">
    <xsd:import namespace="eda72073-c248-4cc9-90bd-0c1f1aa5f2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72073-c248-4cc9-90bd-0c1f1aa5f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C064F-2530-4C43-B78A-6354645318CD}">
  <ds:schemaRefs>
    <ds:schemaRef ds:uri="http://schemas.microsoft.com/office/2006/metadata/properties"/>
    <ds:schemaRef ds:uri="http://schemas.microsoft.com/office/infopath/2007/PartnerControls"/>
    <ds:schemaRef ds:uri="eda72073-c248-4cc9-90bd-0c1f1aa5f2a1"/>
  </ds:schemaRefs>
</ds:datastoreItem>
</file>

<file path=customXml/itemProps2.xml><?xml version="1.0" encoding="utf-8"?>
<ds:datastoreItem xmlns:ds="http://schemas.openxmlformats.org/officeDocument/2006/customXml" ds:itemID="{CE9FD21B-43E2-48E6-B72E-FA7F0425A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01AFF-1B77-45EC-B4BF-F6C328920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a72073-c248-4cc9-90bd-0c1f1aa5f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617988-DA10-44A4-AD30-043F027F2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设计方案模板.dotx</Template>
  <TotalTime>21</TotalTime>
  <Pages>38</Pages>
  <Words>2632</Words>
  <Characters>15003</Characters>
  <Application>Microsoft Office Word</Application>
  <DocSecurity>0</DocSecurity>
  <Lines>125</Lines>
  <Paragraphs>35</Paragraphs>
  <ScaleCrop>false</ScaleCrop>
  <Company>Soft Tech</Company>
  <LinksUpToDate>false</LinksUpToDate>
  <CharactersWithSpaces>17600</CharactersWithSpaces>
  <SharedDoc>false</SharedDoc>
  <HLinks>
    <vt:vector size="144" baseType="variant">
      <vt:variant>
        <vt:i4>2949240</vt:i4>
      </vt:variant>
      <vt:variant>
        <vt:i4>135</vt:i4>
      </vt:variant>
      <vt:variant>
        <vt:i4>0</vt:i4>
      </vt:variant>
      <vt:variant>
        <vt:i4>5</vt:i4>
      </vt:variant>
      <vt:variant>
        <vt:lpwstr>http://127.0.0.1:8180/user/list</vt:lpwstr>
      </vt:variant>
      <vt:variant>
        <vt:lpwstr/>
      </vt:variant>
      <vt:variant>
        <vt:i4>3604597</vt:i4>
      </vt:variant>
      <vt:variant>
        <vt:i4>132</vt:i4>
      </vt:variant>
      <vt:variant>
        <vt:i4>0</vt:i4>
      </vt:variant>
      <vt:variant>
        <vt:i4>5</vt:i4>
      </vt:variant>
      <vt:variant>
        <vt:lpwstr>http://127.0.0.1:8180/user/add</vt:lpwstr>
      </vt:variant>
      <vt:variant>
        <vt:lpwstr/>
      </vt:variant>
      <vt:variant>
        <vt:i4>3473445</vt:i4>
      </vt:variant>
      <vt:variant>
        <vt:i4>129</vt:i4>
      </vt:variant>
      <vt:variant>
        <vt:i4>0</vt:i4>
      </vt:variant>
      <vt:variant>
        <vt:i4>5</vt:i4>
      </vt:variant>
      <vt:variant>
        <vt:lpwstr>http://127.0.0.1:8180/login</vt:lpwstr>
      </vt:variant>
      <vt:variant>
        <vt:lpwstr/>
      </vt:variant>
      <vt:variant>
        <vt:i4>1703999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_Toc162897549</vt:lpwstr>
      </vt:variant>
      <vt:variant>
        <vt:i4>1703999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_Toc162897548</vt:lpwstr>
      </vt:variant>
      <vt:variant>
        <vt:i4>1703999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_Toc162897547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_Toc162897546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_Toc162897545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_Toc162897544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_Toc162897543</vt:lpwstr>
      </vt:variant>
      <vt:variant>
        <vt:i4>1703999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_Toc162897542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_Toc162897541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_Toc162897540</vt:lpwstr>
      </vt:variant>
      <vt:variant>
        <vt:i4>1900607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_Toc162897539</vt:lpwstr>
      </vt:variant>
      <vt:variant>
        <vt:i4>1900607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_Toc162897538</vt:lpwstr>
      </vt:variant>
      <vt:variant>
        <vt:i4>1900607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_Toc162897537</vt:lpwstr>
      </vt:variant>
      <vt:variant>
        <vt:i4>1900607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_Toc162897536</vt:lpwstr>
      </vt:variant>
      <vt:variant>
        <vt:i4>1900607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_Toc162897535</vt:lpwstr>
      </vt:variant>
      <vt:variant>
        <vt:i4>1900607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_Toc162897534</vt:lpwstr>
      </vt:variant>
      <vt:variant>
        <vt:i4>1900607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_Toc162897533</vt:lpwstr>
      </vt:variant>
      <vt:variant>
        <vt:i4>1900607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_Toc162897532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_Toc162897531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_Toc162897530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_Toc162897529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过程文档模板</dc:title>
  <dc:subject/>
  <dc:creator>Daisy</dc:creator>
  <cp:keywords/>
  <cp:lastModifiedBy>wangyifei</cp:lastModifiedBy>
  <cp:revision>9</cp:revision>
  <cp:lastPrinted>2007-10-12T07:23:00Z</cp:lastPrinted>
  <dcterms:created xsi:type="dcterms:W3CDTF">2026-04-28T15:58:00Z</dcterms:created>
  <dcterms:modified xsi:type="dcterms:W3CDTF">2026-06-16T13:21:00Z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0x0101008FC172C8F111A44AAE4B3CF117193460</vt:lpwstr>
  </property>
</Properties>
</file>